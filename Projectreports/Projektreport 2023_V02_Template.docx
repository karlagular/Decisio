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6D873" w14:textId="77777777" w:rsidR="00841E56" w:rsidRPr="00D339BC" w:rsidRDefault="00841E56">
      <w:pPr>
        <w:pStyle w:val="Textoindependiente2"/>
        <w:jc w:val="both"/>
        <w:rPr>
          <w:color w:val="auto"/>
          <w:sz w:val="22"/>
          <w:szCs w:val="22"/>
        </w:rPr>
      </w:pPr>
    </w:p>
    <w:p w14:paraId="387A9B7B" w14:textId="77777777" w:rsidR="001A67E1" w:rsidRPr="00D339BC" w:rsidRDefault="001A67E1" w:rsidP="00F9340C">
      <w:pPr>
        <w:spacing w:before="120"/>
        <w:ind w:left="113"/>
        <w:jc w:val="center"/>
        <w:rPr>
          <w:sz w:val="22"/>
          <w:szCs w:val="22"/>
        </w:rPr>
      </w:pPr>
    </w:p>
    <w:p w14:paraId="52AB8025" w14:textId="77777777" w:rsidR="001A67E1" w:rsidRPr="00D339BC" w:rsidRDefault="001A67E1">
      <w:pPr>
        <w:pStyle w:val="Textoindependiente2"/>
        <w:jc w:val="both"/>
        <w:rPr>
          <w:color w:val="auto"/>
          <w:sz w:val="22"/>
          <w:szCs w:val="22"/>
        </w:rPr>
      </w:pPr>
    </w:p>
    <w:p w14:paraId="185FE9B4" w14:textId="77777777" w:rsidR="001A67E1" w:rsidRPr="00D339BC" w:rsidRDefault="001A67E1">
      <w:pPr>
        <w:pStyle w:val="Textoindependiente2"/>
        <w:jc w:val="both"/>
        <w:rPr>
          <w:color w:val="auto"/>
          <w:sz w:val="22"/>
          <w:szCs w:val="22"/>
        </w:rPr>
      </w:pPr>
    </w:p>
    <w:p w14:paraId="32956533" w14:textId="77777777" w:rsidR="001A67E1" w:rsidRPr="00D339BC" w:rsidRDefault="001A67E1">
      <w:pPr>
        <w:pStyle w:val="Textoindependiente2"/>
        <w:jc w:val="center"/>
        <w:rPr>
          <w:color w:val="auto"/>
          <w:sz w:val="22"/>
          <w:szCs w:val="22"/>
        </w:rPr>
      </w:pPr>
    </w:p>
    <w:p w14:paraId="285821F5" w14:textId="77777777" w:rsidR="001A67E1" w:rsidRPr="00D339BC" w:rsidRDefault="001A67E1">
      <w:pPr>
        <w:pStyle w:val="Textoindependiente2"/>
        <w:jc w:val="center"/>
        <w:rPr>
          <w:color w:val="auto"/>
          <w:sz w:val="22"/>
          <w:szCs w:val="22"/>
        </w:rPr>
      </w:pPr>
    </w:p>
    <w:p w14:paraId="581B71F8" w14:textId="77777777" w:rsidR="001A67E1" w:rsidRDefault="00C404B5">
      <w:pPr>
        <w:pStyle w:val="Textoindependiente2"/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Report Level D</w:t>
      </w:r>
    </w:p>
    <w:p w14:paraId="2FF01940" w14:textId="77777777" w:rsidR="00714E4B" w:rsidRDefault="00714E4B">
      <w:pPr>
        <w:pStyle w:val="Textoindependiente2"/>
        <w:jc w:val="center"/>
        <w:rPr>
          <w:b/>
          <w:color w:val="auto"/>
          <w:sz w:val="28"/>
          <w:szCs w:val="28"/>
        </w:rPr>
      </w:pPr>
    </w:p>
    <w:p w14:paraId="29058425" w14:textId="77777777" w:rsidR="00714E4B" w:rsidRPr="00CD1817" w:rsidRDefault="009B25A6" w:rsidP="00CD1817">
      <w:pPr>
        <w:jc w:val="center"/>
        <w:rPr>
          <w:rFonts w:ascii="Times New Roman" w:hAnsi="Times New Roman"/>
          <w:b/>
          <w:sz w:val="24"/>
          <w:szCs w:val="24"/>
        </w:rPr>
      </w:pPr>
      <w:r w:rsidRPr="00CD1817">
        <w:rPr>
          <w:b/>
          <w:sz w:val="18"/>
          <w:szCs w:val="18"/>
        </w:rPr>
        <w:t>nach Z</w:t>
      </w:r>
      <w:r w:rsidR="00090E05" w:rsidRPr="00CD1817">
        <w:rPr>
          <w:b/>
          <w:sz w:val="18"/>
          <w:szCs w:val="18"/>
        </w:rPr>
        <w:t>01D</w:t>
      </w:r>
      <w:r w:rsidR="005156E9" w:rsidRPr="00CD1817">
        <w:rPr>
          <w:b/>
          <w:sz w:val="18"/>
          <w:szCs w:val="18"/>
        </w:rPr>
        <w:t>_Leitfaden</w:t>
      </w:r>
      <w:r w:rsidR="00090E05" w:rsidRPr="00CD1817">
        <w:rPr>
          <w:b/>
          <w:sz w:val="18"/>
          <w:szCs w:val="18"/>
        </w:rPr>
        <w:t xml:space="preserve"> </w:t>
      </w:r>
      <w:r w:rsidR="005156E9" w:rsidRPr="00CD1817">
        <w:rPr>
          <w:b/>
          <w:sz w:val="18"/>
          <w:szCs w:val="18"/>
        </w:rPr>
        <w:t>/</w:t>
      </w:r>
      <w:r w:rsidR="00CD1817" w:rsidRPr="00CD1817">
        <w:rPr>
          <w:b/>
          <w:sz w:val="18"/>
          <w:szCs w:val="18"/>
        </w:rPr>
        <w:t xml:space="preserve"> </w:t>
      </w:r>
      <w:r w:rsidR="00E86BE7">
        <w:rPr>
          <w:b/>
          <w:sz w:val="18"/>
          <w:szCs w:val="18"/>
        </w:rPr>
        <w:t>02</w:t>
      </w:r>
      <w:r w:rsidR="00CD1817" w:rsidRPr="00CD1817">
        <w:rPr>
          <w:b/>
          <w:sz w:val="18"/>
          <w:szCs w:val="18"/>
        </w:rPr>
        <w:t xml:space="preserve"> vom </w:t>
      </w:r>
      <w:r w:rsidR="00E86BE7">
        <w:rPr>
          <w:b/>
          <w:sz w:val="18"/>
          <w:szCs w:val="18"/>
        </w:rPr>
        <w:t>20.06.2023</w:t>
      </w:r>
    </w:p>
    <w:p w14:paraId="53AB3564" w14:textId="77777777" w:rsidR="00C404B5" w:rsidRDefault="00C404B5">
      <w:pPr>
        <w:pStyle w:val="Textoindependiente2"/>
        <w:jc w:val="center"/>
        <w:rPr>
          <w:b/>
          <w:color w:val="auto"/>
          <w:sz w:val="18"/>
          <w:szCs w:val="18"/>
        </w:rPr>
      </w:pPr>
    </w:p>
    <w:p w14:paraId="6A2C0EC6" w14:textId="77777777" w:rsidR="00C404B5" w:rsidRDefault="00C404B5">
      <w:pPr>
        <w:pStyle w:val="Textoindependiente2"/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18"/>
          <w:szCs w:val="18"/>
        </w:rPr>
        <w:t xml:space="preserve">Dieses Dokument basiert auf der Report-Vorlage der </w:t>
      </w:r>
      <w:proofErr w:type="spellStart"/>
      <w:r>
        <w:rPr>
          <w:b/>
          <w:color w:val="auto"/>
          <w:sz w:val="18"/>
          <w:szCs w:val="18"/>
        </w:rPr>
        <w:t>Decisio</w:t>
      </w:r>
      <w:proofErr w:type="spellEnd"/>
      <w:r>
        <w:rPr>
          <w:b/>
          <w:color w:val="auto"/>
          <w:sz w:val="18"/>
          <w:szCs w:val="18"/>
        </w:rPr>
        <w:t xml:space="preserve"> Projekt- und Prozessmanagement G</w:t>
      </w:r>
      <w:r w:rsidR="00145845">
        <w:rPr>
          <w:b/>
          <w:color w:val="auto"/>
          <w:sz w:val="18"/>
          <w:szCs w:val="18"/>
        </w:rPr>
        <w:t>mbH</w:t>
      </w:r>
      <w:r>
        <w:rPr>
          <w:b/>
          <w:color w:val="auto"/>
          <w:sz w:val="18"/>
          <w:szCs w:val="18"/>
        </w:rPr>
        <w:t xml:space="preserve">. </w:t>
      </w:r>
    </w:p>
    <w:p w14:paraId="373FACC7" w14:textId="77777777" w:rsidR="001A67E1" w:rsidRPr="00740369" w:rsidRDefault="001A67E1">
      <w:pPr>
        <w:pStyle w:val="Textoindependiente2"/>
        <w:jc w:val="both"/>
        <w:rPr>
          <w:color w:val="auto"/>
          <w:sz w:val="22"/>
          <w:szCs w:val="22"/>
        </w:rPr>
      </w:pPr>
    </w:p>
    <w:p w14:paraId="20D428E2" w14:textId="77777777" w:rsidR="001A67E1" w:rsidRPr="00740369" w:rsidRDefault="001A67E1">
      <w:pPr>
        <w:pStyle w:val="Textoindependiente2"/>
        <w:jc w:val="both"/>
        <w:rPr>
          <w:color w:val="auto"/>
          <w:sz w:val="22"/>
          <w:szCs w:val="22"/>
        </w:rPr>
      </w:pPr>
    </w:p>
    <w:p w14:paraId="063130BC" w14:textId="77777777" w:rsidR="001A67E1" w:rsidRPr="00740369" w:rsidRDefault="001A67E1">
      <w:pPr>
        <w:pStyle w:val="Textoindependiente2"/>
        <w:jc w:val="both"/>
        <w:rPr>
          <w:color w:val="auto"/>
          <w:sz w:val="22"/>
          <w:szCs w:val="22"/>
        </w:rPr>
      </w:pPr>
    </w:p>
    <w:tbl>
      <w:tblPr>
        <w:tblW w:w="501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45"/>
        <w:gridCol w:w="6418"/>
      </w:tblGrid>
      <w:tr w:rsidR="00504487" w14:paraId="51372A25" w14:textId="77777777" w:rsidTr="00F74EFF">
        <w:trPr>
          <w:cantSplit/>
        </w:trPr>
        <w:tc>
          <w:tcPr>
            <w:tcW w:w="3225" w:type="dxa"/>
            <w:shd w:val="clear" w:color="auto" w:fill="A8D08D"/>
            <w:vAlign w:val="center"/>
          </w:tcPr>
          <w:p w14:paraId="28274C7A" w14:textId="77777777" w:rsidR="001A67E1" w:rsidRPr="00750FBD" w:rsidRDefault="00BE322B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32"/>
                <w:szCs w:val="32"/>
              </w:rPr>
            </w:pPr>
            <w:r w:rsidRPr="00750FBD">
              <w:rPr>
                <w:b/>
                <w:color w:val="auto"/>
                <w:sz w:val="32"/>
                <w:szCs w:val="32"/>
              </w:rPr>
              <w:t>Projekt</w:t>
            </w:r>
            <w:r w:rsidR="001A67E1" w:rsidRPr="00750FBD">
              <w:rPr>
                <w:b/>
                <w:color w:val="auto"/>
                <w:sz w:val="32"/>
                <w:szCs w:val="32"/>
              </w:rPr>
              <w:t>:</w:t>
            </w:r>
          </w:p>
        </w:tc>
        <w:bookmarkStart w:id="0" w:name="Text1"/>
        <w:tc>
          <w:tcPr>
            <w:tcW w:w="6379" w:type="dxa"/>
            <w:vAlign w:val="center"/>
          </w:tcPr>
          <w:p w14:paraId="06ADB64C" w14:textId="77777777" w:rsidR="001A67E1" w:rsidRPr="00750FBD" w:rsidRDefault="001A67E1" w:rsidP="00C50284">
            <w:pPr>
              <w:pStyle w:val="Textoindependiente2"/>
              <w:rPr>
                <w:color w:val="auto"/>
                <w:sz w:val="32"/>
                <w:szCs w:val="32"/>
              </w:rPr>
            </w:pPr>
            <w:r w:rsidRPr="00073159">
              <w:rPr>
                <w:color w:val="auto"/>
                <w:sz w:val="24"/>
                <w:szCs w:val="32"/>
              </w:rPr>
              <w:fldChar w:fldCharType="begin">
                <w:ffData>
                  <w:name w:val="Text1"/>
                  <w:enabled/>
                  <w:calcOnExit w:val="0"/>
                  <w:helpText w:type="text" w:val="Bitte tragen Sie hier Ihre Kursnummer (z.B. 07-081) ein"/>
                  <w:textInput>
                    <w:maxLength w:val="7"/>
                  </w:textInput>
                </w:ffData>
              </w:fldChar>
            </w:r>
            <w:r w:rsidRPr="00073159">
              <w:rPr>
                <w:color w:val="auto"/>
                <w:sz w:val="24"/>
                <w:szCs w:val="32"/>
              </w:rPr>
              <w:instrText xml:space="preserve"> </w:instrText>
            </w:r>
            <w:r w:rsidR="009E123B">
              <w:rPr>
                <w:color w:val="auto"/>
                <w:sz w:val="24"/>
                <w:szCs w:val="32"/>
              </w:rPr>
              <w:instrText>FORMTEXT</w:instrText>
            </w:r>
            <w:r w:rsidRPr="00073159">
              <w:rPr>
                <w:color w:val="auto"/>
                <w:sz w:val="24"/>
                <w:szCs w:val="32"/>
              </w:rPr>
              <w:instrText xml:space="preserve"> </w:instrText>
            </w:r>
            <w:r w:rsidRPr="00073159">
              <w:rPr>
                <w:color w:val="auto"/>
                <w:sz w:val="24"/>
                <w:szCs w:val="32"/>
              </w:rPr>
            </w:r>
            <w:r w:rsidRPr="00073159">
              <w:rPr>
                <w:color w:val="auto"/>
                <w:sz w:val="24"/>
                <w:szCs w:val="32"/>
              </w:rPr>
              <w:fldChar w:fldCharType="separate"/>
            </w:r>
            <w:r w:rsidR="00E20455">
              <w:rPr>
                <w:noProof/>
                <w:color w:val="auto"/>
                <w:sz w:val="24"/>
                <w:szCs w:val="32"/>
              </w:rPr>
              <w:t> </w:t>
            </w:r>
            <w:r w:rsidR="00E20455">
              <w:rPr>
                <w:noProof/>
                <w:color w:val="auto"/>
                <w:sz w:val="24"/>
                <w:szCs w:val="32"/>
              </w:rPr>
              <w:t> </w:t>
            </w:r>
            <w:r w:rsidR="00E20455">
              <w:rPr>
                <w:noProof/>
                <w:color w:val="auto"/>
                <w:sz w:val="24"/>
                <w:szCs w:val="32"/>
              </w:rPr>
              <w:t> </w:t>
            </w:r>
            <w:r w:rsidR="00E20455">
              <w:rPr>
                <w:noProof/>
                <w:color w:val="auto"/>
                <w:sz w:val="24"/>
                <w:szCs w:val="32"/>
              </w:rPr>
              <w:t> </w:t>
            </w:r>
            <w:r w:rsidR="00E20455">
              <w:rPr>
                <w:noProof/>
                <w:color w:val="auto"/>
                <w:sz w:val="24"/>
                <w:szCs w:val="32"/>
              </w:rPr>
              <w:t> </w:t>
            </w:r>
            <w:r w:rsidRPr="00073159">
              <w:rPr>
                <w:color w:val="auto"/>
                <w:sz w:val="24"/>
                <w:szCs w:val="32"/>
              </w:rPr>
              <w:fldChar w:fldCharType="end"/>
            </w:r>
            <w:bookmarkEnd w:id="0"/>
          </w:p>
        </w:tc>
      </w:tr>
      <w:tr w:rsidR="00504487" w:rsidRPr="005D6F59" w14:paraId="7556B76C" w14:textId="77777777" w:rsidTr="00504487">
        <w:tc>
          <w:tcPr>
            <w:tcW w:w="3225" w:type="dxa"/>
            <w:tcBorders>
              <w:bottom w:val="single" w:sz="4" w:space="0" w:color="auto"/>
            </w:tcBorders>
            <w:shd w:val="clear" w:color="auto" w:fill="A8D08D"/>
            <w:vAlign w:val="center"/>
          </w:tcPr>
          <w:p w14:paraId="4C58B18C" w14:textId="77777777" w:rsidR="001A67E1" w:rsidRPr="005D6F59" w:rsidRDefault="001A67E1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22"/>
                <w:szCs w:val="22"/>
              </w:rPr>
            </w:pPr>
            <w:r w:rsidRPr="005D6F59">
              <w:rPr>
                <w:b/>
                <w:color w:val="auto"/>
                <w:sz w:val="22"/>
                <w:szCs w:val="22"/>
              </w:rPr>
              <w:t>Teilnehmer:</w:t>
            </w:r>
          </w:p>
        </w:tc>
        <w:bookmarkStart w:id="1" w:name="Text4"/>
        <w:tc>
          <w:tcPr>
            <w:tcW w:w="6379" w:type="dxa"/>
            <w:tcBorders>
              <w:bottom w:val="single" w:sz="4" w:space="0" w:color="auto"/>
            </w:tcBorders>
            <w:vAlign w:val="center"/>
          </w:tcPr>
          <w:p w14:paraId="01A0151D" w14:textId="77777777" w:rsidR="001A67E1" w:rsidRPr="005D6F59" w:rsidRDefault="001A67E1" w:rsidP="00C50284">
            <w:pPr>
              <w:pStyle w:val="Textoindependiente2"/>
              <w:rPr>
                <w:color w:val="auto"/>
                <w:sz w:val="22"/>
                <w:szCs w:val="22"/>
              </w:rPr>
            </w:pPr>
            <w:r w:rsidRPr="005D6F59">
              <w:rPr>
                <w:color w:val="auto"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="009E123B" w:rsidRPr="005D6F59">
              <w:rPr>
                <w:color w:val="auto"/>
                <w:sz w:val="22"/>
                <w:szCs w:val="22"/>
              </w:rPr>
              <w:instrText>FORMTEXT</w:instrText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Pr="005D6F59">
              <w:rPr>
                <w:color w:val="auto"/>
                <w:sz w:val="22"/>
                <w:szCs w:val="22"/>
              </w:rPr>
            </w:r>
            <w:r w:rsidRPr="005D6F59">
              <w:rPr>
                <w:color w:val="auto"/>
                <w:sz w:val="22"/>
                <w:szCs w:val="22"/>
              </w:rPr>
              <w:fldChar w:fldCharType="separate"/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color w:val="auto"/>
                <w:sz w:val="22"/>
                <w:szCs w:val="22"/>
              </w:rPr>
              <w:fldChar w:fldCharType="end"/>
            </w:r>
            <w:bookmarkEnd w:id="1"/>
          </w:p>
        </w:tc>
      </w:tr>
      <w:tr w:rsidR="00504487" w:rsidRPr="005D6F59" w14:paraId="61AF0CCC" w14:textId="77777777" w:rsidTr="00504487">
        <w:trPr>
          <w:cantSplit/>
        </w:trPr>
        <w:tc>
          <w:tcPr>
            <w:tcW w:w="3225" w:type="dxa"/>
            <w:shd w:val="clear" w:color="auto" w:fill="A8D08D"/>
            <w:vAlign w:val="center"/>
          </w:tcPr>
          <w:p w14:paraId="1AC7ABCA" w14:textId="77777777" w:rsidR="00FF19E5" w:rsidRPr="005D6F59" w:rsidRDefault="00FF19E5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22"/>
                <w:szCs w:val="22"/>
              </w:rPr>
            </w:pPr>
            <w:r w:rsidRPr="005D6F59">
              <w:rPr>
                <w:b/>
                <w:color w:val="auto"/>
                <w:sz w:val="22"/>
                <w:szCs w:val="22"/>
              </w:rPr>
              <w:t>Firma:</w:t>
            </w:r>
          </w:p>
        </w:tc>
        <w:bookmarkStart w:id="2" w:name="Text5"/>
        <w:tc>
          <w:tcPr>
            <w:tcW w:w="6379" w:type="dxa"/>
            <w:vAlign w:val="center"/>
          </w:tcPr>
          <w:p w14:paraId="791625A4" w14:textId="77777777" w:rsidR="00FF19E5" w:rsidRPr="005D6F59" w:rsidRDefault="00FF19E5" w:rsidP="00C50284">
            <w:pPr>
              <w:pStyle w:val="Textoindependiente2"/>
              <w:rPr>
                <w:color w:val="auto"/>
                <w:sz w:val="22"/>
                <w:szCs w:val="22"/>
              </w:rPr>
            </w:pPr>
            <w:r w:rsidRPr="005D6F59">
              <w:rPr>
                <w:color w:val="auto"/>
                <w:sz w:val="22"/>
                <w:szCs w:val="22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="009E123B" w:rsidRPr="005D6F59">
              <w:rPr>
                <w:color w:val="auto"/>
                <w:sz w:val="22"/>
                <w:szCs w:val="22"/>
              </w:rPr>
              <w:instrText>FORMTEXT</w:instrText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Pr="005D6F59">
              <w:rPr>
                <w:color w:val="auto"/>
                <w:sz w:val="22"/>
                <w:szCs w:val="22"/>
              </w:rPr>
            </w:r>
            <w:r w:rsidRPr="005D6F59">
              <w:rPr>
                <w:color w:val="auto"/>
                <w:sz w:val="22"/>
                <w:szCs w:val="22"/>
              </w:rPr>
              <w:fldChar w:fldCharType="separate"/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color w:val="auto"/>
                <w:sz w:val="22"/>
                <w:szCs w:val="22"/>
              </w:rPr>
              <w:fldChar w:fldCharType="end"/>
            </w:r>
            <w:bookmarkEnd w:id="2"/>
          </w:p>
        </w:tc>
      </w:tr>
      <w:tr w:rsidR="00504487" w:rsidRPr="005D6F59" w14:paraId="089EECFD" w14:textId="77777777" w:rsidTr="00504487">
        <w:trPr>
          <w:cantSplit/>
        </w:trPr>
        <w:tc>
          <w:tcPr>
            <w:tcW w:w="3225" w:type="dxa"/>
            <w:shd w:val="clear" w:color="auto" w:fill="A8D08D"/>
            <w:vAlign w:val="center"/>
          </w:tcPr>
          <w:p w14:paraId="138AD0A5" w14:textId="77777777" w:rsidR="00FF19E5" w:rsidRPr="005D6F59" w:rsidRDefault="00FF19E5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22"/>
                <w:szCs w:val="22"/>
              </w:rPr>
            </w:pPr>
            <w:r w:rsidRPr="005D6F59">
              <w:rPr>
                <w:b/>
                <w:color w:val="auto"/>
                <w:sz w:val="22"/>
                <w:szCs w:val="22"/>
              </w:rPr>
              <w:t>Adresse:</w:t>
            </w:r>
          </w:p>
        </w:tc>
        <w:bookmarkStart w:id="3" w:name="Text6"/>
        <w:tc>
          <w:tcPr>
            <w:tcW w:w="6379" w:type="dxa"/>
            <w:vAlign w:val="center"/>
          </w:tcPr>
          <w:p w14:paraId="4F72F7F2" w14:textId="77777777" w:rsidR="00FF19E5" w:rsidRPr="005D6F59" w:rsidRDefault="00FF19E5" w:rsidP="00C50284">
            <w:pPr>
              <w:pStyle w:val="Textoindependiente2"/>
              <w:rPr>
                <w:color w:val="auto"/>
                <w:sz w:val="22"/>
                <w:szCs w:val="22"/>
              </w:rPr>
            </w:pPr>
            <w:r w:rsidRPr="005D6F59">
              <w:rPr>
                <w:color w:val="auto"/>
                <w:sz w:val="22"/>
                <w:szCs w:val="22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="009E123B" w:rsidRPr="005D6F59">
              <w:rPr>
                <w:color w:val="auto"/>
                <w:sz w:val="22"/>
                <w:szCs w:val="22"/>
              </w:rPr>
              <w:instrText>FORMTEXT</w:instrText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Pr="005D6F59">
              <w:rPr>
                <w:color w:val="auto"/>
                <w:sz w:val="22"/>
                <w:szCs w:val="22"/>
              </w:rPr>
            </w:r>
            <w:r w:rsidRPr="005D6F59">
              <w:rPr>
                <w:color w:val="auto"/>
                <w:sz w:val="22"/>
                <w:szCs w:val="22"/>
              </w:rPr>
              <w:fldChar w:fldCharType="separate"/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color w:val="auto"/>
                <w:sz w:val="22"/>
                <w:szCs w:val="22"/>
              </w:rPr>
              <w:fldChar w:fldCharType="end"/>
            </w:r>
            <w:bookmarkEnd w:id="3"/>
          </w:p>
        </w:tc>
      </w:tr>
      <w:tr w:rsidR="00504487" w:rsidRPr="005D6F59" w14:paraId="482DD61E" w14:textId="77777777" w:rsidTr="00504487">
        <w:trPr>
          <w:cantSplit/>
        </w:trPr>
        <w:tc>
          <w:tcPr>
            <w:tcW w:w="3225" w:type="dxa"/>
            <w:shd w:val="clear" w:color="auto" w:fill="A8D08D"/>
            <w:vAlign w:val="center"/>
          </w:tcPr>
          <w:p w14:paraId="53F652DE" w14:textId="77777777" w:rsidR="00FF19E5" w:rsidRPr="005D6F59" w:rsidRDefault="00FF19E5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22"/>
                <w:szCs w:val="22"/>
              </w:rPr>
            </w:pPr>
            <w:r w:rsidRPr="005D6F59">
              <w:rPr>
                <w:b/>
                <w:color w:val="auto"/>
                <w:sz w:val="22"/>
                <w:szCs w:val="22"/>
              </w:rPr>
              <w:t>Telefon:</w:t>
            </w:r>
          </w:p>
        </w:tc>
        <w:bookmarkStart w:id="4" w:name="Text7"/>
        <w:tc>
          <w:tcPr>
            <w:tcW w:w="6379" w:type="dxa"/>
            <w:vAlign w:val="center"/>
          </w:tcPr>
          <w:p w14:paraId="2BD5E7E4" w14:textId="77777777" w:rsidR="00FF19E5" w:rsidRPr="005D6F59" w:rsidRDefault="00FF19E5" w:rsidP="00C50284">
            <w:pPr>
              <w:pStyle w:val="Textoindependiente2"/>
              <w:rPr>
                <w:color w:val="auto"/>
                <w:sz w:val="22"/>
                <w:szCs w:val="22"/>
              </w:rPr>
            </w:pPr>
            <w:r w:rsidRPr="005D6F59">
              <w:rPr>
                <w:color w:val="auto"/>
                <w:sz w:val="22"/>
                <w:szCs w:val="22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="009E123B" w:rsidRPr="005D6F59">
              <w:rPr>
                <w:color w:val="auto"/>
                <w:sz w:val="22"/>
                <w:szCs w:val="22"/>
              </w:rPr>
              <w:instrText>FORMTEXT</w:instrText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Pr="005D6F59">
              <w:rPr>
                <w:color w:val="auto"/>
                <w:sz w:val="22"/>
                <w:szCs w:val="22"/>
              </w:rPr>
            </w:r>
            <w:r w:rsidRPr="005D6F59">
              <w:rPr>
                <w:color w:val="auto"/>
                <w:sz w:val="22"/>
                <w:szCs w:val="22"/>
              </w:rPr>
              <w:fldChar w:fldCharType="separate"/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color w:val="auto"/>
                <w:sz w:val="22"/>
                <w:szCs w:val="22"/>
              </w:rPr>
              <w:fldChar w:fldCharType="end"/>
            </w:r>
            <w:bookmarkEnd w:id="4"/>
          </w:p>
        </w:tc>
      </w:tr>
      <w:tr w:rsidR="00504487" w:rsidRPr="005D6F59" w14:paraId="4B9AACCC" w14:textId="77777777" w:rsidTr="00504487">
        <w:trPr>
          <w:cantSplit/>
        </w:trPr>
        <w:tc>
          <w:tcPr>
            <w:tcW w:w="3225" w:type="dxa"/>
            <w:tcBorders>
              <w:bottom w:val="single" w:sz="4" w:space="0" w:color="auto"/>
            </w:tcBorders>
            <w:shd w:val="clear" w:color="auto" w:fill="A8D08D"/>
            <w:vAlign w:val="center"/>
          </w:tcPr>
          <w:p w14:paraId="217C10E5" w14:textId="77777777" w:rsidR="00FF19E5" w:rsidRPr="005D6F59" w:rsidRDefault="00FF19E5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22"/>
                <w:szCs w:val="22"/>
              </w:rPr>
            </w:pPr>
            <w:r w:rsidRPr="005D6F59">
              <w:rPr>
                <w:b/>
                <w:color w:val="auto"/>
                <w:sz w:val="22"/>
                <w:szCs w:val="22"/>
              </w:rPr>
              <w:t>E-Mail:</w:t>
            </w:r>
          </w:p>
        </w:tc>
        <w:bookmarkStart w:id="5" w:name="Text8"/>
        <w:tc>
          <w:tcPr>
            <w:tcW w:w="6379" w:type="dxa"/>
            <w:tcBorders>
              <w:bottom w:val="single" w:sz="4" w:space="0" w:color="auto"/>
            </w:tcBorders>
            <w:vAlign w:val="center"/>
          </w:tcPr>
          <w:p w14:paraId="2FA0EC6C" w14:textId="77777777" w:rsidR="00FF19E5" w:rsidRPr="005D6F59" w:rsidRDefault="00FF19E5" w:rsidP="00C50284">
            <w:pPr>
              <w:pStyle w:val="Textoindependiente2"/>
              <w:rPr>
                <w:color w:val="auto"/>
                <w:sz w:val="22"/>
                <w:szCs w:val="22"/>
              </w:rPr>
            </w:pPr>
            <w:r w:rsidRPr="005D6F59">
              <w:rPr>
                <w:color w:val="auto"/>
                <w:sz w:val="22"/>
                <w:szCs w:val="22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="009E123B" w:rsidRPr="005D6F59">
              <w:rPr>
                <w:color w:val="auto"/>
                <w:sz w:val="22"/>
                <w:szCs w:val="22"/>
              </w:rPr>
              <w:instrText>FORMTEXT</w:instrText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Pr="005D6F59">
              <w:rPr>
                <w:color w:val="auto"/>
                <w:sz w:val="22"/>
                <w:szCs w:val="22"/>
              </w:rPr>
            </w:r>
            <w:r w:rsidRPr="005D6F59">
              <w:rPr>
                <w:color w:val="auto"/>
                <w:sz w:val="22"/>
                <w:szCs w:val="22"/>
              </w:rPr>
              <w:fldChar w:fldCharType="separate"/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color w:val="auto"/>
                <w:sz w:val="22"/>
                <w:szCs w:val="22"/>
              </w:rPr>
              <w:fldChar w:fldCharType="end"/>
            </w:r>
            <w:bookmarkEnd w:id="5"/>
          </w:p>
        </w:tc>
      </w:tr>
      <w:tr w:rsidR="00504487" w:rsidRPr="005D6F59" w14:paraId="603D6B46" w14:textId="77777777" w:rsidTr="00504487">
        <w:tc>
          <w:tcPr>
            <w:tcW w:w="3225" w:type="dxa"/>
            <w:shd w:val="clear" w:color="auto" w:fill="A8D08D"/>
            <w:vAlign w:val="center"/>
          </w:tcPr>
          <w:p w14:paraId="07E3E57B" w14:textId="77777777" w:rsidR="001A67E1" w:rsidRPr="005D6F59" w:rsidRDefault="00BE322B">
            <w:pPr>
              <w:pStyle w:val="Textoindependiente2"/>
              <w:spacing w:before="120" w:after="120"/>
              <w:ind w:left="113"/>
              <w:rPr>
                <w:b/>
                <w:color w:val="auto"/>
                <w:sz w:val="22"/>
                <w:szCs w:val="22"/>
              </w:rPr>
            </w:pPr>
            <w:r w:rsidRPr="005D6F59">
              <w:rPr>
                <w:b/>
                <w:color w:val="auto"/>
                <w:sz w:val="22"/>
                <w:szCs w:val="22"/>
              </w:rPr>
              <w:t>Kurs</w:t>
            </w:r>
            <w:r w:rsidR="001A67E1" w:rsidRPr="005D6F59">
              <w:rPr>
                <w:b/>
                <w:color w:val="auto"/>
                <w:sz w:val="22"/>
                <w:szCs w:val="22"/>
              </w:rPr>
              <w:t>:</w:t>
            </w:r>
          </w:p>
        </w:tc>
        <w:bookmarkStart w:id="6" w:name="Text9"/>
        <w:tc>
          <w:tcPr>
            <w:tcW w:w="6379" w:type="dxa"/>
            <w:vAlign w:val="center"/>
          </w:tcPr>
          <w:p w14:paraId="4CE74B37" w14:textId="77777777" w:rsidR="001A67E1" w:rsidRPr="005D6F59" w:rsidRDefault="001A67E1" w:rsidP="00C50284">
            <w:pPr>
              <w:pStyle w:val="Textoindependiente2"/>
              <w:rPr>
                <w:color w:val="auto"/>
                <w:sz w:val="22"/>
                <w:szCs w:val="22"/>
              </w:rPr>
            </w:pPr>
            <w:r w:rsidRPr="005D6F59">
              <w:rPr>
                <w:color w:val="auto"/>
                <w:sz w:val="22"/>
                <w:szCs w:val="22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="009E123B" w:rsidRPr="005D6F59">
              <w:rPr>
                <w:color w:val="auto"/>
                <w:sz w:val="22"/>
                <w:szCs w:val="22"/>
              </w:rPr>
              <w:instrText>FORMTEXT</w:instrText>
            </w:r>
            <w:r w:rsidRPr="005D6F59">
              <w:rPr>
                <w:color w:val="auto"/>
                <w:sz w:val="22"/>
                <w:szCs w:val="22"/>
              </w:rPr>
              <w:instrText xml:space="preserve"> </w:instrText>
            </w:r>
            <w:r w:rsidRPr="005D6F59">
              <w:rPr>
                <w:color w:val="auto"/>
                <w:sz w:val="22"/>
                <w:szCs w:val="22"/>
              </w:rPr>
            </w:r>
            <w:r w:rsidRPr="005D6F59">
              <w:rPr>
                <w:color w:val="auto"/>
                <w:sz w:val="22"/>
                <w:szCs w:val="22"/>
              </w:rPr>
              <w:fldChar w:fldCharType="separate"/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="00E20455" w:rsidRPr="005D6F59">
              <w:rPr>
                <w:noProof/>
                <w:color w:val="auto"/>
                <w:sz w:val="22"/>
                <w:szCs w:val="22"/>
              </w:rPr>
              <w:t> </w:t>
            </w:r>
            <w:r w:rsidRPr="005D6F59">
              <w:rPr>
                <w:color w:val="auto"/>
                <w:sz w:val="22"/>
                <w:szCs w:val="22"/>
              </w:rPr>
              <w:fldChar w:fldCharType="end"/>
            </w:r>
            <w:bookmarkEnd w:id="6"/>
          </w:p>
        </w:tc>
      </w:tr>
    </w:tbl>
    <w:p w14:paraId="2F4944A8" w14:textId="77777777" w:rsidR="003C4E3B" w:rsidRPr="005D6F59" w:rsidRDefault="003C4E3B">
      <w:pPr>
        <w:pStyle w:val="Textoindependiente2"/>
        <w:jc w:val="both"/>
        <w:rPr>
          <w:color w:val="auto"/>
          <w:sz w:val="22"/>
          <w:szCs w:val="22"/>
        </w:rPr>
      </w:pPr>
    </w:p>
    <w:p w14:paraId="28DBADE9" w14:textId="77777777" w:rsidR="003C4E3B" w:rsidRPr="00740369" w:rsidRDefault="003C4E3B">
      <w:pPr>
        <w:pStyle w:val="Textoindependiente2"/>
        <w:jc w:val="both"/>
        <w:rPr>
          <w:color w:val="auto"/>
          <w:sz w:val="22"/>
          <w:szCs w:val="22"/>
        </w:rPr>
      </w:pPr>
    </w:p>
    <w:p w14:paraId="0EAB850F" w14:textId="77777777" w:rsidR="0023685D" w:rsidRPr="00740369" w:rsidRDefault="0023685D">
      <w:pPr>
        <w:pStyle w:val="Textoindependiente2"/>
        <w:jc w:val="both"/>
        <w:rPr>
          <w:color w:val="auto"/>
          <w:sz w:val="22"/>
          <w:szCs w:val="22"/>
        </w:rPr>
      </w:pPr>
    </w:p>
    <w:p w14:paraId="651C59E1" w14:textId="77777777" w:rsidR="003C4E3B" w:rsidRPr="00B91E92" w:rsidRDefault="003C4E3B" w:rsidP="00B91E92">
      <w:pPr>
        <w:rPr>
          <w:b/>
          <w:sz w:val="24"/>
        </w:rPr>
      </w:pPr>
      <w:r w:rsidRPr="00B91E92">
        <w:rPr>
          <w:b/>
          <w:sz w:val="24"/>
        </w:rPr>
        <w:t>Änderungshistorie</w:t>
      </w:r>
      <w:r w:rsidRPr="00B91E92">
        <w:rPr>
          <w:b/>
          <w:sz w:val="24"/>
        </w:rPr>
        <w:tab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19"/>
        <w:gridCol w:w="1343"/>
        <w:gridCol w:w="2538"/>
        <w:gridCol w:w="4628"/>
      </w:tblGrid>
      <w:tr w:rsidR="003C4E3B" w:rsidRPr="00740369" w14:paraId="6F897700" w14:textId="77777777" w:rsidTr="00613C0B">
        <w:trPr>
          <w:tblHeader/>
        </w:trPr>
        <w:tc>
          <w:tcPr>
            <w:tcW w:w="1063" w:type="dxa"/>
            <w:shd w:val="pct12" w:color="000000" w:fill="FFFFFF"/>
            <w:vAlign w:val="center"/>
          </w:tcPr>
          <w:p w14:paraId="0BB0E6E1" w14:textId="77777777" w:rsidR="003C4E3B" w:rsidRPr="00740369" w:rsidRDefault="003C4E3B" w:rsidP="00E05ADC">
            <w:pPr>
              <w:spacing w:before="120"/>
              <w:rPr>
                <w:rFonts w:cs="Arial"/>
                <w:b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Version</w:t>
            </w:r>
          </w:p>
        </w:tc>
        <w:tc>
          <w:tcPr>
            <w:tcW w:w="1275" w:type="dxa"/>
            <w:shd w:val="pct12" w:color="000000" w:fill="FFFFFF"/>
            <w:vAlign w:val="center"/>
          </w:tcPr>
          <w:p w14:paraId="1C960CEC" w14:textId="77777777" w:rsidR="003C4E3B" w:rsidRPr="00740369" w:rsidRDefault="003C4E3B" w:rsidP="00E05ADC">
            <w:pPr>
              <w:spacing w:before="120"/>
              <w:rPr>
                <w:rFonts w:cs="Arial"/>
                <w:b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Datum</w:t>
            </w:r>
          </w:p>
        </w:tc>
        <w:tc>
          <w:tcPr>
            <w:tcW w:w="2410" w:type="dxa"/>
            <w:shd w:val="pct12" w:color="000000" w:fill="FFFFFF"/>
            <w:vAlign w:val="center"/>
          </w:tcPr>
          <w:p w14:paraId="437A82A4" w14:textId="77777777" w:rsidR="003C4E3B" w:rsidRPr="00740369" w:rsidRDefault="003C4E3B" w:rsidP="00E05ADC">
            <w:pPr>
              <w:spacing w:before="120"/>
              <w:rPr>
                <w:rFonts w:cs="Arial"/>
                <w:b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Ersteller</w:t>
            </w:r>
          </w:p>
        </w:tc>
        <w:tc>
          <w:tcPr>
            <w:tcW w:w="4394" w:type="dxa"/>
            <w:shd w:val="pct12" w:color="000000" w:fill="FFFFFF"/>
            <w:vAlign w:val="center"/>
          </w:tcPr>
          <w:p w14:paraId="4DF29D4D" w14:textId="77777777" w:rsidR="003C4E3B" w:rsidRPr="00740369" w:rsidRDefault="003C4E3B" w:rsidP="00E05ADC">
            <w:pPr>
              <w:spacing w:before="120"/>
              <w:rPr>
                <w:rFonts w:cs="Arial"/>
                <w:b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Grund</w:t>
            </w:r>
          </w:p>
        </w:tc>
      </w:tr>
      <w:tr w:rsidR="003C4E3B" w:rsidRPr="00740369" w14:paraId="4DCA9D40" w14:textId="77777777" w:rsidTr="00613C0B">
        <w:tc>
          <w:tcPr>
            <w:tcW w:w="1063" w:type="dxa"/>
            <w:vAlign w:val="center"/>
          </w:tcPr>
          <w:p w14:paraId="07A727A6" w14:textId="77777777" w:rsidR="003C4E3B" w:rsidRPr="00740369" w:rsidRDefault="003C4E3B" w:rsidP="003C4E3B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0.1</w:t>
            </w:r>
          </w:p>
        </w:tc>
        <w:tc>
          <w:tcPr>
            <w:tcW w:w="1275" w:type="dxa"/>
            <w:vAlign w:val="center"/>
          </w:tcPr>
          <w:p w14:paraId="32A8CD78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proofErr w:type="spellStart"/>
            <w:proofErr w:type="gramStart"/>
            <w:r w:rsidRPr="00740369">
              <w:rPr>
                <w:rFonts w:cs="Arial"/>
                <w:sz w:val="22"/>
                <w:szCs w:val="22"/>
              </w:rPr>
              <w:t>tt.mm.jj</w:t>
            </w:r>
            <w:proofErr w:type="spellEnd"/>
            <w:proofErr w:type="gramEnd"/>
          </w:p>
        </w:tc>
        <w:tc>
          <w:tcPr>
            <w:tcW w:w="2410" w:type="dxa"/>
            <w:vAlign w:val="center"/>
          </w:tcPr>
          <w:p w14:paraId="10DF36FC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Autor</w:t>
            </w:r>
          </w:p>
        </w:tc>
        <w:tc>
          <w:tcPr>
            <w:tcW w:w="4394" w:type="dxa"/>
            <w:vAlign w:val="center"/>
          </w:tcPr>
          <w:p w14:paraId="5E4D1279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Ersterstellung</w:t>
            </w:r>
          </w:p>
        </w:tc>
      </w:tr>
      <w:tr w:rsidR="003C4E3B" w:rsidRPr="00740369" w14:paraId="3A584483" w14:textId="77777777" w:rsidTr="00613C0B">
        <w:tc>
          <w:tcPr>
            <w:tcW w:w="1063" w:type="dxa"/>
            <w:vAlign w:val="center"/>
          </w:tcPr>
          <w:p w14:paraId="70FF6C4D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0.2</w:t>
            </w:r>
          </w:p>
        </w:tc>
        <w:tc>
          <w:tcPr>
            <w:tcW w:w="1275" w:type="dxa"/>
            <w:vAlign w:val="center"/>
          </w:tcPr>
          <w:p w14:paraId="11EAADD4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proofErr w:type="spellStart"/>
            <w:proofErr w:type="gramStart"/>
            <w:r w:rsidRPr="00740369">
              <w:rPr>
                <w:rFonts w:cs="Arial"/>
                <w:sz w:val="22"/>
                <w:szCs w:val="22"/>
              </w:rPr>
              <w:t>tt.mm.jj</w:t>
            </w:r>
            <w:proofErr w:type="spellEnd"/>
            <w:proofErr w:type="gramEnd"/>
          </w:p>
        </w:tc>
        <w:tc>
          <w:tcPr>
            <w:tcW w:w="2410" w:type="dxa"/>
            <w:vAlign w:val="center"/>
          </w:tcPr>
          <w:p w14:paraId="731B4833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Autor</w:t>
            </w:r>
          </w:p>
        </w:tc>
        <w:tc>
          <w:tcPr>
            <w:tcW w:w="4394" w:type="dxa"/>
            <w:vAlign w:val="center"/>
          </w:tcPr>
          <w:p w14:paraId="78ADB07B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Überarbeitung</w:t>
            </w:r>
          </w:p>
        </w:tc>
      </w:tr>
      <w:tr w:rsidR="003C4E3B" w:rsidRPr="00740369" w14:paraId="622C3954" w14:textId="77777777" w:rsidTr="00613C0B">
        <w:tc>
          <w:tcPr>
            <w:tcW w:w="1063" w:type="dxa"/>
            <w:vAlign w:val="center"/>
          </w:tcPr>
          <w:p w14:paraId="674929BB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275" w:type="dxa"/>
            <w:vAlign w:val="center"/>
          </w:tcPr>
          <w:p w14:paraId="7CD2EA75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proofErr w:type="spellStart"/>
            <w:proofErr w:type="gramStart"/>
            <w:r w:rsidRPr="00740369">
              <w:rPr>
                <w:rFonts w:cs="Arial"/>
                <w:sz w:val="22"/>
                <w:szCs w:val="22"/>
              </w:rPr>
              <w:t>tt.mm.jj</w:t>
            </w:r>
            <w:proofErr w:type="spellEnd"/>
            <w:proofErr w:type="gramEnd"/>
          </w:p>
        </w:tc>
        <w:tc>
          <w:tcPr>
            <w:tcW w:w="2410" w:type="dxa"/>
            <w:vAlign w:val="center"/>
          </w:tcPr>
          <w:p w14:paraId="4279908D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Autor</w:t>
            </w:r>
          </w:p>
        </w:tc>
        <w:tc>
          <w:tcPr>
            <w:tcW w:w="4394" w:type="dxa"/>
            <w:vAlign w:val="center"/>
          </w:tcPr>
          <w:p w14:paraId="4CAB496A" w14:textId="77777777" w:rsidR="003C4E3B" w:rsidRPr="00740369" w:rsidRDefault="003C4E3B" w:rsidP="00E05ADC">
            <w:pPr>
              <w:spacing w:before="120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Fertigstellung</w:t>
            </w:r>
          </w:p>
        </w:tc>
      </w:tr>
    </w:tbl>
    <w:p w14:paraId="55A032D7" w14:textId="77777777" w:rsidR="003C4E3B" w:rsidRPr="00740369" w:rsidRDefault="003C4E3B">
      <w:pPr>
        <w:pStyle w:val="Textoindependiente2"/>
        <w:jc w:val="both"/>
        <w:rPr>
          <w:rFonts w:cs="Arial"/>
          <w:color w:val="auto"/>
          <w:sz w:val="22"/>
          <w:szCs w:val="22"/>
        </w:rPr>
      </w:pPr>
    </w:p>
    <w:p w14:paraId="7DCB4E73" w14:textId="77777777" w:rsidR="003C4E3B" w:rsidRPr="00740369" w:rsidRDefault="003C4E3B">
      <w:pPr>
        <w:pStyle w:val="Textoindependiente2"/>
        <w:jc w:val="both"/>
        <w:rPr>
          <w:rFonts w:cs="Arial"/>
          <w:color w:val="auto"/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475A32" w:rsidRPr="00CC0488" w14:paraId="7F2672F2" w14:textId="77777777" w:rsidTr="004264C4">
        <w:tc>
          <w:tcPr>
            <w:tcW w:w="8857" w:type="dxa"/>
            <w:shd w:val="clear" w:color="auto" w:fill="FFC000"/>
          </w:tcPr>
          <w:p w14:paraId="7B8D84A4" w14:textId="77777777" w:rsidR="00475A32" w:rsidRPr="00CC0488" w:rsidRDefault="00475A32" w:rsidP="004264C4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 zur Bearbeitung</w:t>
            </w:r>
          </w:p>
        </w:tc>
      </w:tr>
      <w:tr w:rsidR="00475A32" w:rsidRPr="00CC0488" w14:paraId="4B5385FE" w14:textId="77777777" w:rsidTr="004264C4">
        <w:tc>
          <w:tcPr>
            <w:tcW w:w="8857" w:type="dxa"/>
          </w:tcPr>
          <w:p w14:paraId="0114B95C" w14:textId="77777777" w:rsidR="00475A32" w:rsidRDefault="00475A32" w:rsidP="004264C4">
            <w:pPr>
              <w:pStyle w:val="Default"/>
              <w:rPr>
                <w:sz w:val="20"/>
                <w:szCs w:val="20"/>
              </w:rPr>
            </w:pPr>
          </w:p>
          <w:p w14:paraId="1317B340" w14:textId="77777777" w:rsidR="00475A32" w:rsidRDefault="00475A32" w:rsidP="00C0491E">
            <w:pPr>
              <w:pStyle w:val="Default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Zum Abschluss, kurz vor dem Upload, bitte die Versionsnummer in der Fußzeile anpassen.</w:t>
            </w:r>
          </w:p>
          <w:p w14:paraId="0F4453E7" w14:textId="77777777" w:rsidR="00475A32" w:rsidRPr="00CC0488" w:rsidRDefault="00475A32" w:rsidP="004264C4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E4844E4" w14:textId="77777777" w:rsidR="003C4E3B" w:rsidRPr="00740369" w:rsidRDefault="003C4E3B">
      <w:pPr>
        <w:pStyle w:val="Textoindependiente2"/>
        <w:jc w:val="both"/>
        <w:rPr>
          <w:rFonts w:cs="Arial"/>
          <w:color w:val="auto"/>
          <w:sz w:val="22"/>
          <w:szCs w:val="22"/>
        </w:rPr>
      </w:pPr>
    </w:p>
    <w:p w14:paraId="1587B84C" w14:textId="77777777" w:rsidR="0093601E" w:rsidRPr="00740369" w:rsidRDefault="0093601E">
      <w:pPr>
        <w:pStyle w:val="Textoindependiente2"/>
        <w:jc w:val="both"/>
        <w:rPr>
          <w:color w:val="auto"/>
          <w:sz w:val="22"/>
          <w:szCs w:val="22"/>
        </w:rPr>
      </w:pPr>
    </w:p>
    <w:p w14:paraId="12B5EA71" w14:textId="77777777" w:rsidR="001A67E1" w:rsidRPr="00740369" w:rsidRDefault="001A67E1">
      <w:pPr>
        <w:pStyle w:val="Textoindependiente2"/>
        <w:jc w:val="both"/>
        <w:rPr>
          <w:color w:val="auto"/>
          <w:sz w:val="22"/>
          <w:szCs w:val="22"/>
        </w:rPr>
      </w:pPr>
      <w:r>
        <w:rPr>
          <w:color w:val="auto"/>
        </w:rPr>
        <w:br w:type="page"/>
      </w:r>
    </w:p>
    <w:p w14:paraId="67EFB8AE" w14:textId="77777777" w:rsidR="001A67E1" w:rsidRDefault="001A67E1">
      <w:pPr>
        <w:pStyle w:val="Encabezado"/>
        <w:pBdr>
          <w:bottom w:val="single" w:sz="12" w:space="1" w:color="auto"/>
        </w:pBdr>
        <w:tabs>
          <w:tab w:val="clear" w:pos="4536"/>
          <w:tab w:val="clear" w:pos="9072"/>
        </w:tabs>
        <w:jc w:val="both"/>
        <w:rPr>
          <w:b/>
          <w:u w:val="single"/>
        </w:rPr>
      </w:pPr>
      <w:bookmarkStart w:id="7" w:name="Inhaltsverzeichnis"/>
      <w:r>
        <w:rPr>
          <w:b/>
        </w:rPr>
        <w:lastRenderedPageBreak/>
        <w:t>Inhaltsverzeichnis</w:t>
      </w:r>
    </w:p>
    <w:bookmarkEnd w:id="7"/>
    <w:p w14:paraId="728CDDEC" w14:textId="77777777" w:rsidR="001E2DC0" w:rsidRPr="00310B90" w:rsidRDefault="002D6BB1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r>
        <w:rPr>
          <w:b w:val="0"/>
          <w:i/>
        </w:rPr>
        <w:fldChar w:fldCharType="begin"/>
      </w:r>
      <w:r>
        <w:rPr>
          <w:b w:val="0"/>
          <w:i/>
        </w:rPr>
        <w:instrText xml:space="preserve"> </w:instrText>
      </w:r>
      <w:r w:rsidR="009E123B">
        <w:rPr>
          <w:b w:val="0"/>
          <w:i/>
        </w:rPr>
        <w:instrText>TOC</w:instrText>
      </w:r>
      <w:r>
        <w:rPr>
          <w:b w:val="0"/>
          <w:i/>
        </w:rPr>
        <w:instrText xml:space="preserve"> \o \h \z \u </w:instrText>
      </w:r>
      <w:r>
        <w:rPr>
          <w:b w:val="0"/>
          <w:i/>
        </w:rPr>
        <w:fldChar w:fldCharType="separate"/>
      </w:r>
      <w:hyperlink w:anchor="_Toc142565842" w:history="1">
        <w:r w:rsidR="001E2DC0" w:rsidRPr="000064EF">
          <w:rPr>
            <w:rStyle w:val="Hipervnculo"/>
            <w:noProof/>
          </w:rPr>
          <w:t>1.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Strategie 4.5.1.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6</w:t>
        </w:r>
        <w:r w:rsidR="001E2DC0">
          <w:rPr>
            <w:noProof/>
            <w:webHidden/>
          </w:rPr>
          <w:fldChar w:fldCharType="end"/>
        </w:r>
      </w:hyperlink>
    </w:p>
    <w:p w14:paraId="212AAA76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43" w:history="1">
        <w:r w:rsidR="001E2DC0" w:rsidRPr="000064EF">
          <w:rPr>
            <w:rStyle w:val="Hipervnculo"/>
            <w:noProof/>
          </w:rPr>
          <w:t>1.1.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Beschreibung des Business Case zum Projekt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6</w:t>
        </w:r>
        <w:r w:rsidR="001E2DC0">
          <w:rPr>
            <w:noProof/>
            <w:webHidden/>
          </w:rPr>
          <w:fldChar w:fldCharType="end"/>
        </w:r>
      </w:hyperlink>
    </w:p>
    <w:p w14:paraId="7CDA30E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44" w:history="1">
        <w:r w:rsidR="001E2DC0" w:rsidRPr="000064EF">
          <w:rPr>
            <w:rStyle w:val="Hipervnculo"/>
            <w:noProof/>
          </w:rPr>
          <w:t>1.2.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Nennung der kritischen Erfolgsfaktoren des Projekts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6</w:t>
        </w:r>
        <w:r w:rsidR="001E2DC0">
          <w:rPr>
            <w:noProof/>
            <w:webHidden/>
          </w:rPr>
          <w:fldChar w:fldCharType="end"/>
        </w:r>
      </w:hyperlink>
    </w:p>
    <w:p w14:paraId="5993FFEA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45" w:history="1">
        <w:r w:rsidR="001E2DC0" w:rsidRPr="000064EF">
          <w:rPr>
            <w:rStyle w:val="Hipervnculo"/>
            <w:noProof/>
          </w:rPr>
          <w:t>2.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Governance, Strukturen und Prozesse 04.03.02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7</w:t>
        </w:r>
        <w:r w:rsidR="001E2DC0">
          <w:rPr>
            <w:noProof/>
            <w:webHidden/>
          </w:rPr>
          <w:fldChar w:fldCharType="end"/>
        </w:r>
      </w:hyperlink>
    </w:p>
    <w:p w14:paraId="1DCD8BC0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46" w:history="1">
        <w:r w:rsidR="001E2DC0" w:rsidRPr="000064EF">
          <w:rPr>
            <w:rStyle w:val="Hipervnculo"/>
            <w:noProof/>
          </w:rPr>
          <w:t>2.1.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Begründung, warum es sich bei dem Vorhaben um ein Projekt handelt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7</w:t>
        </w:r>
        <w:r w:rsidR="001E2DC0">
          <w:rPr>
            <w:noProof/>
            <w:webHidden/>
          </w:rPr>
          <w:fldChar w:fldCharType="end"/>
        </w:r>
      </w:hyperlink>
    </w:p>
    <w:p w14:paraId="7177131F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47" w:history="1">
        <w:r w:rsidR="001E2DC0" w:rsidRPr="000064EF">
          <w:rPr>
            <w:rStyle w:val="Hipervnculo"/>
            <w:noProof/>
          </w:rPr>
          <w:t>2.2.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Nennung der Projektart des Projektes und Begründung der Einordnung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7</w:t>
        </w:r>
        <w:r w:rsidR="001E2DC0">
          <w:rPr>
            <w:noProof/>
            <w:webHidden/>
          </w:rPr>
          <w:fldChar w:fldCharType="end"/>
        </w:r>
      </w:hyperlink>
    </w:p>
    <w:p w14:paraId="00258C52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48" w:history="1">
        <w:r w:rsidR="001E2DC0" w:rsidRPr="000064EF">
          <w:rPr>
            <w:rStyle w:val="Hipervnculo"/>
            <w:noProof/>
          </w:rPr>
          <w:t>2.3.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Nennung und Begründung der Klassifizierung des Projekts aus Sicht der Organisation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7</w:t>
        </w:r>
        <w:r w:rsidR="001E2DC0">
          <w:rPr>
            <w:noProof/>
            <w:webHidden/>
          </w:rPr>
          <w:fldChar w:fldCharType="end"/>
        </w:r>
      </w:hyperlink>
    </w:p>
    <w:p w14:paraId="3B84C33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49" w:history="1">
        <w:r w:rsidR="001E2DC0" w:rsidRPr="000064EF">
          <w:rPr>
            <w:rStyle w:val="Hipervnculo"/>
            <w:noProof/>
          </w:rPr>
          <w:t>2.4.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Nennung der Strukturen der Organisation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8</w:t>
        </w:r>
        <w:r w:rsidR="001E2DC0">
          <w:rPr>
            <w:noProof/>
            <w:webHidden/>
          </w:rPr>
          <w:fldChar w:fldCharType="end"/>
        </w:r>
      </w:hyperlink>
    </w:p>
    <w:p w14:paraId="6F42BD65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50" w:history="1">
        <w:r w:rsidR="001E2DC0" w:rsidRPr="000064EF">
          <w:rPr>
            <w:rStyle w:val="Hipervnculo"/>
            <w:noProof/>
          </w:rPr>
          <w:t>3.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Anforderungen und Ziele 4.5.2.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9</w:t>
        </w:r>
        <w:r w:rsidR="001E2DC0">
          <w:rPr>
            <w:noProof/>
            <w:webHidden/>
          </w:rPr>
          <w:fldChar w:fldCharType="end"/>
        </w:r>
      </w:hyperlink>
    </w:p>
    <w:p w14:paraId="6E68C9CB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1" w:history="1">
        <w:r w:rsidR="001E2DC0" w:rsidRPr="000064EF">
          <w:rPr>
            <w:rStyle w:val="Hipervnculo"/>
            <w:noProof/>
          </w:rPr>
          <w:t>3.1.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Steckbrief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9</w:t>
        </w:r>
        <w:r w:rsidR="001E2DC0">
          <w:rPr>
            <w:noProof/>
            <w:webHidden/>
          </w:rPr>
          <w:fldChar w:fldCharType="end"/>
        </w:r>
      </w:hyperlink>
    </w:p>
    <w:p w14:paraId="4512658F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2" w:history="1">
        <w:r w:rsidR="001E2DC0" w:rsidRPr="000064EF">
          <w:rPr>
            <w:rStyle w:val="Hipervnculo"/>
            <w:noProof/>
          </w:rPr>
          <w:t>3.2.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Ziele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11</w:t>
        </w:r>
        <w:r w:rsidR="001E2DC0">
          <w:rPr>
            <w:noProof/>
            <w:webHidden/>
          </w:rPr>
          <w:fldChar w:fldCharType="end"/>
        </w:r>
      </w:hyperlink>
    </w:p>
    <w:p w14:paraId="6DCEFFAE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3" w:history="1">
        <w:r w:rsidR="001E2DC0" w:rsidRPr="000064EF">
          <w:rPr>
            <w:rStyle w:val="Hipervnculo"/>
            <w:noProof/>
          </w:rPr>
          <w:t>3.3.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Zielkonflikt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12</w:t>
        </w:r>
        <w:r w:rsidR="001E2DC0">
          <w:rPr>
            <w:noProof/>
            <w:webHidden/>
          </w:rPr>
          <w:fldChar w:fldCharType="end"/>
        </w:r>
      </w:hyperlink>
    </w:p>
    <w:p w14:paraId="3933A328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54" w:history="1">
        <w:r w:rsidR="001E2DC0" w:rsidRPr="000064EF">
          <w:rPr>
            <w:rStyle w:val="Hipervnculo"/>
            <w:noProof/>
          </w:rPr>
          <w:t>4.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Stakeholder 4.5.12.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13</w:t>
        </w:r>
        <w:r w:rsidR="001E2DC0">
          <w:rPr>
            <w:noProof/>
            <w:webHidden/>
          </w:rPr>
          <w:fldChar w:fldCharType="end"/>
        </w:r>
      </w:hyperlink>
    </w:p>
    <w:p w14:paraId="0D071392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5" w:history="1">
        <w:r w:rsidR="001E2DC0" w:rsidRPr="000064EF">
          <w:rPr>
            <w:rStyle w:val="Hipervnculo"/>
            <w:noProof/>
          </w:rPr>
          <w:t>4.1.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Projektumfeld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13</w:t>
        </w:r>
        <w:r w:rsidR="001E2DC0">
          <w:rPr>
            <w:noProof/>
            <w:webHidden/>
          </w:rPr>
          <w:fldChar w:fldCharType="end"/>
        </w:r>
      </w:hyperlink>
    </w:p>
    <w:p w14:paraId="638679F1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6" w:history="1">
        <w:r w:rsidR="001E2DC0" w:rsidRPr="000064EF">
          <w:rPr>
            <w:rStyle w:val="Hipervnculo"/>
            <w:noProof/>
          </w:rPr>
          <w:t>4.2.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Schnittstellen Stakeholder - Umfeld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13</w:t>
        </w:r>
        <w:r w:rsidR="001E2DC0">
          <w:rPr>
            <w:noProof/>
            <w:webHidden/>
          </w:rPr>
          <w:fldChar w:fldCharType="end"/>
        </w:r>
      </w:hyperlink>
    </w:p>
    <w:p w14:paraId="3900EB57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7" w:history="1">
        <w:r w:rsidR="001E2DC0" w:rsidRPr="000064EF">
          <w:rPr>
            <w:rStyle w:val="Hipervnculo"/>
            <w:noProof/>
          </w:rPr>
          <w:t>4.3.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Stakeholderportfolio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14</w:t>
        </w:r>
        <w:r w:rsidR="001E2DC0">
          <w:rPr>
            <w:noProof/>
            <w:webHidden/>
          </w:rPr>
          <w:fldChar w:fldCharType="end"/>
        </w:r>
      </w:hyperlink>
    </w:p>
    <w:p w14:paraId="73514BCF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58" w:history="1">
        <w:r w:rsidR="001E2DC0" w:rsidRPr="000064EF">
          <w:rPr>
            <w:rStyle w:val="Hipervnculo"/>
            <w:noProof/>
          </w:rPr>
          <w:t>4.4.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Stakeholderinteressen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15</w:t>
        </w:r>
        <w:r w:rsidR="001E2DC0">
          <w:rPr>
            <w:noProof/>
            <w:webHidden/>
          </w:rPr>
          <w:fldChar w:fldCharType="end"/>
        </w:r>
      </w:hyperlink>
    </w:p>
    <w:p w14:paraId="10D630EC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59" w:history="1">
        <w:r w:rsidR="001E2DC0" w:rsidRPr="000064EF">
          <w:rPr>
            <w:rStyle w:val="Hipervnculo"/>
            <w:noProof/>
          </w:rPr>
          <w:t>5.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Macht und Interessen 04.03.04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_Toc142565859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16</w:t>
        </w:r>
        <w:r w:rsidR="001E2DC0">
          <w:rPr>
            <w:noProof/>
            <w:webHidden/>
          </w:rPr>
          <w:fldChar w:fldCharType="end"/>
        </w:r>
      </w:hyperlink>
    </w:p>
    <w:p w14:paraId="041F96CB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0" w:history="1">
        <w:r w:rsidR="001E2DC0" w:rsidRPr="000064EF">
          <w:rPr>
            <w:rStyle w:val="Hipervnculo"/>
            <w:noProof/>
          </w:rPr>
          <w:t>5.1.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Stakeholderbewertung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16</w:t>
        </w:r>
        <w:r w:rsidR="001E2DC0">
          <w:rPr>
            <w:noProof/>
            <w:webHidden/>
          </w:rPr>
          <w:fldChar w:fldCharType="end"/>
        </w:r>
      </w:hyperlink>
    </w:p>
    <w:p w14:paraId="4AE8A10B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1" w:history="1">
        <w:r w:rsidR="001E2DC0" w:rsidRPr="000064EF">
          <w:rPr>
            <w:rStyle w:val="Hipervnculo"/>
            <w:noProof/>
          </w:rPr>
          <w:t>5.2.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Machtpromotoren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16</w:t>
        </w:r>
        <w:r w:rsidR="001E2DC0">
          <w:rPr>
            <w:noProof/>
            <w:webHidden/>
          </w:rPr>
          <w:fldChar w:fldCharType="end"/>
        </w:r>
      </w:hyperlink>
    </w:p>
    <w:p w14:paraId="5976FEC8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62" w:history="1">
        <w:r w:rsidR="001E2DC0" w:rsidRPr="000064EF">
          <w:rPr>
            <w:rStyle w:val="Hipervnculo"/>
            <w:noProof/>
          </w:rPr>
          <w:t>6.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Chancen und Risiken 4.5.11.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17</w:t>
        </w:r>
        <w:r w:rsidR="001E2DC0">
          <w:rPr>
            <w:noProof/>
            <w:webHidden/>
          </w:rPr>
          <w:fldChar w:fldCharType="end"/>
        </w:r>
      </w:hyperlink>
    </w:p>
    <w:p w14:paraId="45192C0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3" w:history="1">
        <w:r w:rsidR="001E2DC0" w:rsidRPr="000064EF">
          <w:rPr>
            <w:rStyle w:val="Hipervnculo"/>
            <w:noProof/>
          </w:rPr>
          <w:t>6.1.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Erfassung und Benennung von drei Risiken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17</w:t>
        </w:r>
        <w:r w:rsidR="001E2DC0">
          <w:rPr>
            <w:noProof/>
            <w:webHidden/>
          </w:rPr>
          <w:fldChar w:fldCharType="end"/>
        </w:r>
      </w:hyperlink>
    </w:p>
    <w:p w14:paraId="71BBD00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4" w:history="1">
        <w:r w:rsidR="001E2DC0" w:rsidRPr="000064EF">
          <w:rPr>
            <w:rStyle w:val="Hipervnculo"/>
            <w:noProof/>
          </w:rPr>
          <w:t>6.2.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Maßnahmen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17</w:t>
        </w:r>
        <w:r w:rsidR="001E2DC0">
          <w:rPr>
            <w:noProof/>
            <w:webHidden/>
          </w:rPr>
          <w:fldChar w:fldCharType="end"/>
        </w:r>
      </w:hyperlink>
    </w:p>
    <w:p w14:paraId="4D29810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5" w:history="1">
        <w:r w:rsidR="001E2DC0" w:rsidRPr="000064EF">
          <w:rPr>
            <w:rStyle w:val="Hipervnculo"/>
            <w:noProof/>
          </w:rPr>
          <w:t>6.3.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Erfassung und Benennung einer Chance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19</w:t>
        </w:r>
        <w:r w:rsidR="001E2DC0">
          <w:rPr>
            <w:noProof/>
            <w:webHidden/>
          </w:rPr>
          <w:fldChar w:fldCharType="end"/>
        </w:r>
      </w:hyperlink>
    </w:p>
    <w:p w14:paraId="4C48B327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66" w:history="1">
        <w:r w:rsidR="001E2DC0" w:rsidRPr="000064EF">
          <w:rPr>
            <w:rStyle w:val="Hipervnculo"/>
            <w:noProof/>
          </w:rPr>
          <w:t>7.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Projektdesign 04.05.01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20</w:t>
        </w:r>
        <w:r w:rsidR="001E2DC0">
          <w:rPr>
            <w:noProof/>
            <w:webHidden/>
          </w:rPr>
          <w:fldChar w:fldCharType="end"/>
        </w:r>
      </w:hyperlink>
    </w:p>
    <w:p w14:paraId="1C0DBA6F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7" w:history="1">
        <w:r w:rsidR="001E2DC0" w:rsidRPr="000064EF">
          <w:rPr>
            <w:rStyle w:val="Hipervnculo"/>
            <w:noProof/>
          </w:rPr>
          <w:t>7.1.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Erfolgskriterien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20</w:t>
        </w:r>
        <w:r w:rsidR="001E2DC0">
          <w:rPr>
            <w:noProof/>
            <w:webHidden/>
          </w:rPr>
          <w:fldChar w:fldCharType="end"/>
        </w:r>
      </w:hyperlink>
    </w:p>
    <w:p w14:paraId="55B5F0F1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68" w:history="1">
        <w:r w:rsidR="001E2DC0" w:rsidRPr="000064EF">
          <w:rPr>
            <w:rStyle w:val="Hipervnculo"/>
            <w:noProof/>
          </w:rPr>
          <w:t>7.2.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Projektmanagementansatz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20</w:t>
        </w:r>
        <w:r w:rsidR="001E2DC0">
          <w:rPr>
            <w:noProof/>
            <w:webHidden/>
          </w:rPr>
          <w:fldChar w:fldCharType="end"/>
        </w:r>
      </w:hyperlink>
    </w:p>
    <w:p w14:paraId="3FE9255E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69" w:history="1">
        <w:r w:rsidR="001E2DC0" w:rsidRPr="000064EF">
          <w:rPr>
            <w:rStyle w:val="Hipervnculo"/>
            <w:noProof/>
          </w:rPr>
          <w:t>8.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Organisation, Information und Dokumentation 4.5.5.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_Toc142565869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21</w:t>
        </w:r>
        <w:r w:rsidR="001E2DC0">
          <w:rPr>
            <w:noProof/>
            <w:webHidden/>
          </w:rPr>
          <w:fldChar w:fldCharType="end"/>
        </w:r>
      </w:hyperlink>
    </w:p>
    <w:p w14:paraId="6E4B5C7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0" w:history="1">
        <w:r w:rsidR="001E2DC0" w:rsidRPr="000064EF">
          <w:rPr>
            <w:rStyle w:val="Hipervnculo"/>
            <w:noProof/>
          </w:rPr>
          <w:t>8.1.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Projektorganisation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21</w:t>
        </w:r>
        <w:r w:rsidR="001E2DC0">
          <w:rPr>
            <w:noProof/>
            <w:webHidden/>
          </w:rPr>
          <w:fldChar w:fldCharType="end"/>
        </w:r>
      </w:hyperlink>
    </w:p>
    <w:p w14:paraId="5C282357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1" w:history="1">
        <w:r w:rsidR="001E2DC0" w:rsidRPr="000064EF">
          <w:rPr>
            <w:rStyle w:val="Hipervnculo"/>
            <w:noProof/>
          </w:rPr>
          <w:t>8.2.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Projektrollen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24</w:t>
        </w:r>
        <w:r w:rsidR="001E2DC0">
          <w:rPr>
            <w:noProof/>
            <w:webHidden/>
          </w:rPr>
          <w:fldChar w:fldCharType="end"/>
        </w:r>
      </w:hyperlink>
    </w:p>
    <w:p w14:paraId="0AE0AB3B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2" w:history="1">
        <w:r w:rsidR="001E2DC0" w:rsidRPr="000064EF">
          <w:rPr>
            <w:rStyle w:val="Hipervnculo"/>
            <w:noProof/>
          </w:rPr>
          <w:t>8.3.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Kommunikationsmatrix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25</w:t>
        </w:r>
        <w:r w:rsidR="001E2DC0">
          <w:rPr>
            <w:noProof/>
            <w:webHidden/>
          </w:rPr>
          <w:fldChar w:fldCharType="end"/>
        </w:r>
      </w:hyperlink>
    </w:p>
    <w:p w14:paraId="6815BC1D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73" w:history="1">
        <w:r w:rsidR="001E2DC0" w:rsidRPr="000064EF">
          <w:rPr>
            <w:rStyle w:val="Hipervnculo"/>
            <w:noProof/>
          </w:rPr>
          <w:t>9.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Ablauf und Termine 4.5.4. Teil 1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26</w:t>
        </w:r>
        <w:r w:rsidR="001E2DC0">
          <w:rPr>
            <w:noProof/>
            <w:webHidden/>
          </w:rPr>
          <w:fldChar w:fldCharType="end"/>
        </w:r>
      </w:hyperlink>
    </w:p>
    <w:p w14:paraId="24DEA1E4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4" w:history="1">
        <w:r w:rsidR="001E2DC0" w:rsidRPr="000064EF">
          <w:rPr>
            <w:rStyle w:val="Hipervnculo"/>
            <w:noProof/>
          </w:rPr>
          <w:t>9.1.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Phasenplan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26</w:t>
        </w:r>
        <w:r w:rsidR="001E2DC0">
          <w:rPr>
            <w:noProof/>
            <w:webHidden/>
          </w:rPr>
          <w:fldChar w:fldCharType="end"/>
        </w:r>
      </w:hyperlink>
    </w:p>
    <w:p w14:paraId="0BF57D40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5" w:history="1">
        <w:r w:rsidR="001E2DC0" w:rsidRPr="000064EF">
          <w:rPr>
            <w:rStyle w:val="Hipervnculo"/>
            <w:noProof/>
          </w:rPr>
          <w:t>9.2.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Phasen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27</w:t>
        </w:r>
        <w:r w:rsidR="001E2DC0">
          <w:rPr>
            <w:noProof/>
            <w:webHidden/>
          </w:rPr>
          <w:fldChar w:fldCharType="end"/>
        </w:r>
      </w:hyperlink>
    </w:p>
    <w:p w14:paraId="63D2B66C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76" w:history="1">
        <w:r w:rsidR="001E2DC0" w:rsidRPr="000064EF">
          <w:rPr>
            <w:rStyle w:val="Hipervnculo"/>
            <w:noProof/>
          </w:rPr>
          <w:t>10.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Leistungsumfang und Lieferobjekte 4.5.3.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28</w:t>
        </w:r>
        <w:r w:rsidR="001E2DC0">
          <w:rPr>
            <w:noProof/>
            <w:webHidden/>
          </w:rPr>
          <w:fldChar w:fldCharType="end"/>
        </w:r>
      </w:hyperlink>
    </w:p>
    <w:p w14:paraId="25AD3397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7" w:history="1">
        <w:r w:rsidR="001E2DC0" w:rsidRPr="000064EF">
          <w:rPr>
            <w:rStyle w:val="Hipervnculo"/>
            <w:noProof/>
          </w:rPr>
          <w:t>10.1.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Grafische Darstellung eines codierten PSP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28</w:t>
        </w:r>
        <w:r w:rsidR="001E2DC0">
          <w:rPr>
            <w:noProof/>
            <w:webHidden/>
          </w:rPr>
          <w:fldChar w:fldCharType="end"/>
        </w:r>
      </w:hyperlink>
    </w:p>
    <w:p w14:paraId="00A0DFFB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8" w:history="1">
        <w:r w:rsidR="001E2DC0" w:rsidRPr="000064EF">
          <w:rPr>
            <w:rStyle w:val="Hipervnculo"/>
            <w:noProof/>
          </w:rPr>
          <w:t>10.2.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Begründung der gewählten Gliederung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30</w:t>
        </w:r>
        <w:r w:rsidR="001E2DC0">
          <w:rPr>
            <w:noProof/>
            <w:webHidden/>
          </w:rPr>
          <w:fldChar w:fldCharType="end"/>
        </w:r>
      </w:hyperlink>
    </w:p>
    <w:p w14:paraId="36BD5589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79" w:history="1">
        <w:r w:rsidR="001E2DC0" w:rsidRPr="000064EF">
          <w:rPr>
            <w:rStyle w:val="Hipervnculo"/>
            <w:noProof/>
          </w:rPr>
          <w:t>10.3.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Arbeitspaketbeschreibung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_Toc142565879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31</w:t>
        </w:r>
        <w:r w:rsidR="001E2DC0">
          <w:rPr>
            <w:noProof/>
            <w:webHidden/>
          </w:rPr>
          <w:fldChar w:fldCharType="end"/>
        </w:r>
      </w:hyperlink>
    </w:p>
    <w:p w14:paraId="188728D6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80" w:history="1">
        <w:r w:rsidR="001E2DC0" w:rsidRPr="000064EF">
          <w:rPr>
            <w:rStyle w:val="Hipervnculo"/>
            <w:noProof/>
          </w:rPr>
          <w:t>11.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Ablauf und Termine 4.5.4. Teil 2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33</w:t>
        </w:r>
        <w:r w:rsidR="001E2DC0">
          <w:rPr>
            <w:noProof/>
            <w:webHidden/>
          </w:rPr>
          <w:fldChar w:fldCharType="end"/>
        </w:r>
      </w:hyperlink>
    </w:p>
    <w:p w14:paraId="1436644D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1" w:history="1">
        <w:r w:rsidR="001E2DC0" w:rsidRPr="000064EF">
          <w:rPr>
            <w:rStyle w:val="Hipervnculo"/>
            <w:noProof/>
          </w:rPr>
          <w:t>11.1.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Vernetzter Balkenplan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33</w:t>
        </w:r>
        <w:r w:rsidR="001E2DC0">
          <w:rPr>
            <w:noProof/>
            <w:webHidden/>
          </w:rPr>
          <w:fldChar w:fldCharType="end"/>
        </w:r>
      </w:hyperlink>
    </w:p>
    <w:p w14:paraId="05B28730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82" w:history="1">
        <w:r w:rsidR="001E2DC0" w:rsidRPr="000064EF">
          <w:rPr>
            <w:rStyle w:val="Hipervnculo"/>
            <w:noProof/>
          </w:rPr>
          <w:t>12.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Ressourcen 4.5.8.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34</w:t>
        </w:r>
        <w:r w:rsidR="001E2DC0">
          <w:rPr>
            <w:noProof/>
            <w:webHidden/>
          </w:rPr>
          <w:fldChar w:fldCharType="end"/>
        </w:r>
      </w:hyperlink>
    </w:p>
    <w:p w14:paraId="2CF8EC2B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3" w:history="1">
        <w:r w:rsidR="001E2DC0" w:rsidRPr="000064EF">
          <w:rPr>
            <w:rStyle w:val="Hipervnculo"/>
            <w:noProof/>
          </w:rPr>
          <w:t>12.1.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Personalressourcen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34</w:t>
        </w:r>
        <w:r w:rsidR="001E2DC0">
          <w:rPr>
            <w:noProof/>
            <w:webHidden/>
          </w:rPr>
          <w:fldChar w:fldCharType="end"/>
        </w:r>
      </w:hyperlink>
    </w:p>
    <w:p w14:paraId="6488FC25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4" w:history="1">
        <w:r w:rsidR="001E2DC0" w:rsidRPr="000064EF">
          <w:rPr>
            <w:rStyle w:val="Hipervnculo"/>
            <w:noProof/>
          </w:rPr>
          <w:t>12.2.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Sachmittel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34</w:t>
        </w:r>
        <w:r w:rsidR="001E2DC0">
          <w:rPr>
            <w:noProof/>
            <w:webHidden/>
          </w:rPr>
          <w:fldChar w:fldCharType="end"/>
        </w:r>
      </w:hyperlink>
    </w:p>
    <w:p w14:paraId="763DFF10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5" w:history="1">
        <w:r w:rsidR="001E2DC0" w:rsidRPr="000064EF">
          <w:rPr>
            <w:rStyle w:val="Hipervnculo"/>
            <w:noProof/>
          </w:rPr>
          <w:t>12.3.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Ressourcenganglinie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35</w:t>
        </w:r>
        <w:r w:rsidR="001E2DC0">
          <w:rPr>
            <w:noProof/>
            <w:webHidden/>
          </w:rPr>
          <w:fldChar w:fldCharType="end"/>
        </w:r>
      </w:hyperlink>
    </w:p>
    <w:p w14:paraId="436F1108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86" w:history="1">
        <w:r w:rsidR="001E2DC0" w:rsidRPr="000064EF">
          <w:rPr>
            <w:rStyle w:val="Hipervnculo"/>
            <w:noProof/>
          </w:rPr>
          <w:t>13.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Kosten und Finanzierung 4.5.7.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36</w:t>
        </w:r>
        <w:r w:rsidR="001E2DC0">
          <w:rPr>
            <w:noProof/>
            <w:webHidden/>
          </w:rPr>
          <w:fldChar w:fldCharType="end"/>
        </w:r>
      </w:hyperlink>
    </w:p>
    <w:p w14:paraId="16ED4271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7" w:history="1">
        <w:r w:rsidR="001E2DC0" w:rsidRPr="000064EF">
          <w:rPr>
            <w:rStyle w:val="Hipervnculo"/>
            <w:noProof/>
          </w:rPr>
          <w:t>13.1.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Aufwandsermittlung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36</w:t>
        </w:r>
        <w:r w:rsidR="001E2DC0">
          <w:rPr>
            <w:noProof/>
            <w:webHidden/>
          </w:rPr>
          <w:fldChar w:fldCharType="end"/>
        </w:r>
      </w:hyperlink>
    </w:p>
    <w:p w14:paraId="271A970F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8" w:history="1">
        <w:r w:rsidR="001E2DC0" w:rsidRPr="000064EF">
          <w:rPr>
            <w:rStyle w:val="Hipervnculo"/>
            <w:noProof/>
          </w:rPr>
          <w:t>13.2.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Kostenganglinie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37</w:t>
        </w:r>
        <w:r w:rsidR="001E2DC0">
          <w:rPr>
            <w:noProof/>
            <w:webHidden/>
          </w:rPr>
          <w:fldChar w:fldCharType="end"/>
        </w:r>
      </w:hyperlink>
    </w:p>
    <w:p w14:paraId="4221E228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89" w:history="1">
        <w:r w:rsidR="001E2DC0" w:rsidRPr="000064EF">
          <w:rPr>
            <w:rStyle w:val="Hipervnculo"/>
            <w:noProof/>
          </w:rPr>
          <w:t>13.3.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Kostensummenlinie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_Toc142565889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37</w:t>
        </w:r>
        <w:r w:rsidR="001E2DC0">
          <w:rPr>
            <w:noProof/>
            <w:webHidden/>
          </w:rPr>
          <w:fldChar w:fldCharType="end"/>
        </w:r>
      </w:hyperlink>
    </w:p>
    <w:p w14:paraId="28EDEBDA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90" w:history="1">
        <w:r w:rsidR="001E2DC0" w:rsidRPr="000064EF">
          <w:rPr>
            <w:rStyle w:val="Hipervnculo"/>
            <w:noProof/>
          </w:rPr>
          <w:t>14.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Planung und Steuerung 4.5.10.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39</w:t>
        </w:r>
        <w:r w:rsidR="001E2DC0">
          <w:rPr>
            <w:noProof/>
            <w:webHidden/>
          </w:rPr>
          <w:fldChar w:fldCharType="end"/>
        </w:r>
      </w:hyperlink>
    </w:p>
    <w:p w14:paraId="4A7DE36F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1" w:history="1">
        <w:r w:rsidR="001E2DC0" w:rsidRPr="000064EF">
          <w:rPr>
            <w:rStyle w:val="Hipervnculo"/>
            <w:noProof/>
          </w:rPr>
          <w:t>14.1.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Statusbericht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39</w:t>
        </w:r>
        <w:r w:rsidR="001E2DC0">
          <w:rPr>
            <w:noProof/>
            <w:webHidden/>
          </w:rPr>
          <w:fldChar w:fldCharType="end"/>
        </w:r>
      </w:hyperlink>
    </w:p>
    <w:p w14:paraId="5A8AFFFA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92" w:history="1">
        <w:r w:rsidR="001E2DC0" w:rsidRPr="000064EF">
          <w:rPr>
            <w:rStyle w:val="Hipervnculo"/>
            <w:noProof/>
          </w:rPr>
          <w:t>15.</w:t>
        </w:r>
        <w:r w:rsidR="001E2DC0" w:rsidRPr="00310B90">
          <w:rPr>
            <w:rFonts w:ascii="Calibri" w:hAnsi="Calibri"/>
            <w:b w:val="0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Persönliche Kommunikation 4.4.3.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40</w:t>
        </w:r>
        <w:r w:rsidR="001E2DC0">
          <w:rPr>
            <w:noProof/>
            <w:webHidden/>
          </w:rPr>
          <w:fldChar w:fldCharType="end"/>
        </w:r>
      </w:hyperlink>
    </w:p>
    <w:p w14:paraId="218AEDD1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3" w:history="1">
        <w:r w:rsidR="001E2DC0" w:rsidRPr="000064EF">
          <w:rPr>
            <w:rStyle w:val="Hipervnculo"/>
            <w:noProof/>
          </w:rPr>
          <w:t>15.1.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Kommunikationsmodell mit Beispielen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40</w:t>
        </w:r>
        <w:r w:rsidR="001E2DC0">
          <w:rPr>
            <w:noProof/>
            <w:webHidden/>
          </w:rPr>
          <w:fldChar w:fldCharType="end"/>
        </w:r>
      </w:hyperlink>
    </w:p>
    <w:p w14:paraId="69D23627" w14:textId="77777777" w:rsidR="001E2DC0" w:rsidRPr="00310B90" w:rsidRDefault="00000000">
      <w:pPr>
        <w:pStyle w:val="TDC1"/>
        <w:rPr>
          <w:rFonts w:ascii="Calibri" w:hAnsi="Calibri"/>
          <w:b w:val="0"/>
          <w:noProof/>
          <w:kern w:val="2"/>
          <w:sz w:val="22"/>
          <w:szCs w:val="22"/>
        </w:rPr>
      </w:pPr>
      <w:hyperlink w:anchor="_Toc142565894" w:history="1">
        <w:r w:rsidR="001E2DC0" w:rsidRPr="000064EF">
          <w:rPr>
            <w:rStyle w:val="Hipervnculo"/>
            <w:noProof/>
          </w:rPr>
          <w:t>Anhang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41</w:t>
        </w:r>
        <w:r w:rsidR="001E2DC0">
          <w:rPr>
            <w:noProof/>
            <w:webHidden/>
          </w:rPr>
          <w:fldChar w:fldCharType="end"/>
        </w:r>
      </w:hyperlink>
    </w:p>
    <w:p w14:paraId="40745E18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5" w:history="1">
        <w:r w:rsidR="001E2DC0" w:rsidRPr="000064EF">
          <w:rPr>
            <w:rStyle w:val="Hipervnculo"/>
            <w:noProof/>
          </w:rPr>
          <w:t>15.2.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Abkürzungsverzeichnis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41</w:t>
        </w:r>
        <w:r w:rsidR="001E2DC0">
          <w:rPr>
            <w:noProof/>
            <w:webHidden/>
          </w:rPr>
          <w:fldChar w:fldCharType="end"/>
        </w:r>
      </w:hyperlink>
    </w:p>
    <w:p w14:paraId="4B4A9616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6" w:history="1">
        <w:r w:rsidR="001E2DC0" w:rsidRPr="000064EF">
          <w:rPr>
            <w:rStyle w:val="Hipervnculo"/>
            <w:noProof/>
          </w:rPr>
          <w:t>15.3.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Glossar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41</w:t>
        </w:r>
        <w:r w:rsidR="001E2DC0">
          <w:rPr>
            <w:noProof/>
            <w:webHidden/>
          </w:rPr>
          <w:fldChar w:fldCharType="end"/>
        </w:r>
      </w:hyperlink>
    </w:p>
    <w:p w14:paraId="076C9BE5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7" w:history="1">
        <w:r w:rsidR="001E2DC0" w:rsidRPr="000064EF">
          <w:rPr>
            <w:rStyle w:val="Hipervnculo"/>
            <w:noProof/>
          </w:rPr>
          <w:t>15.4.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Quellenverzeichnis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41</w:t>
        </w:r>
        <w:r w:rsidR="001E2DC0">
          <w:rPr>
            <w:noProof/>
            <w:webHidden/>
          </w:rPr>
          <w:fldChar w:fldCharType="end"/>
        </w:r>
      </w:hyperlink>
    </w:p>
    <w:p w14:paraId="6CA541C2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8" w:history="1">
        <w:r w:rsidR="001E2DC0" w:rsidRPr="000064EF">
          <w:rPr>
            <w:rStyle w:val="Hipervnculo"/>
            <w:noProof/>
          </w:rPr>
          <w:t>15.5.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Abbildungsverzeichnis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42</w:t>
        </w:r>
        <w:r w:rsidR="001E2DC0">
          <w:rPr>
            <w:noProof/>
            <w:webHidden/>
          </w:rPr>
          <w:fldChar w:fldCharType="end"/>
        </w:r>
      </w:hyperlink>
    </w:p>
    <w:p w14:paraId="1AD897B4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899" w:history="1">
        <w:r w:rsidR="001E2DC0" w:rsidRPr="000064EF">
          <w:rPr>
            <w:rStyle w:val="Hipervnculo"/>
            <w:noProof/>
          </w:rPr>
          <w:t>15.6.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Tabellenverzeichnis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_Toc142565899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42</w:t>
        </w:r>
        <w:r w:rsidR="001E2DC0">
          <w:rPr>
            <w:noProof/>
            <w:webHidden/>
          </w:rPr>
          <w:fldChar w:fldCharType="end"/>
        </w:r>
      </w:hyperlink>
    </w:p>
    <w:p w14:paraId="0240A159" w14:textId="77777777" w:rsidR="001E2DC0" w:rsidRPr="00310B90" w:rsidRDefault="00000000">
      <w:pPr>
        <w:pStyle w:val="TDC2"/>
        <w:rPr>
          <w:rFonts w:ascii="Calibri" w:hAnsi="Calibri"/>
          <w:noProof/>
          <w:kern w:val="2"/>
          <w:sz w:val="22"/>
          <w:szCs w:val="22"/>
        </w:rPr>
      </w:pPr>
      <w:hyperlink w:anchor="_Toc142565900" w:history="1">
        <w:r w:rsidR="001E2DC0" w:rsidRPr="000064EF">
          <w:rPr>
            <w:rStyle w:val="Hipervnculo"/>
            <w:noProof/>
          </w:rPr>
          <w:t>15.7.</w:t>
        </w:r>
        <w:r w:rsidR="001E2DC0" w:rsidRPr="00310B90">
          <w:rPr>
            <w:rFonts w:ascii="Calibri" w:hAnsi="Calibri"/>
            <w:noProof/>
            <w:kern w:val="2"/>
            <w:sz w:val="22"/>
            <w:szCs w:val="22"/>
          </w:rPr>
          <w:tab/>
        </w:r>
        <w:r w:rsidR="001E2DC0" w:rsidRPr="000064EF">
          <w:rPr>
            <w:rStyle w:val="Hipervnculo"/>
            <w:noProof/>
          </w:rPr>
          <w:t>Anlagenverzeichnis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_Toc142565900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42</w:t>
        </w:r>
        <w:r w:rsidR="001E2DC0">
          <w:rPr>
            <w:noProof/>
            <w:webHidden/>
          </w:rPr>
          <w:fldChar w:fldCharType="end"/>
        </w:r>
      </w:hyperlink>
    </w:p>
    <w:p w14:paraId="047A755A" w14:textId="77777777" w:rsidR="00917449" w:rsidRDefault="002D6BB1" w:rsidP="00AB18C5">
      <w:pPr>
        <w:spacing w:before="60" w:after="60"/>
        <w:jc w:val="both"/>
      </w:pPr>
      <w:r>
        <w:rPr>
          <w:b/>
          <w:i/>
        </w:rPr>
        <w:fldChar w:fldCharType="end"/>
      </w:r>
      <w:r w:rsidR="00952E81">
        <w:rPr>
          <w:b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465E60" w:rsidRPr="00B50BFC" w14:paraId="10E9EEE0" w14:textId="77777777" w:rsidTr="001B352F">
        <w:tc>
          <w:tcPr>
            <w:tcW w:w="8930" w:type="dxa"/>
            <w:shd w:val="clear" w:color="auto" w:fill="FFFF00"/>
          </w:tcPr>
          <w:p w14:paraId="68F4C301" w14:textId="77777777" w:rsidR="00465E60" w:rsidRPr="00B50BFC" w:rsidRDefault="00465E60" w:rsidP="001B352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lastRenderedPageBreak/>
              <w:t>Qualität und Bewertungskriterien</w:t>
            </w:r>
          </w:p>
        </w:tc>
      </w:tr>
      <w:tr w:rsidR="00465E60" w:rsidRPr="00D7514F" w14:paraId="05FF01B9" w14:textId="77777777" w:rsidTr="001B352F">
        <w:tc>
          <w:tcPr>
            <w:tcW w:w="8930" w:type="dxa"/>
          </w:tcPr>
          <w:p w14:paraId="797DB2AE" w14:textId="77777777" w:rsidR="00465E60" w:rsidRPr="00B50BFC" w:rsidRDefault="00465E60" w:rsidP="001B352F">
            <w:pPr>
              <w:pStyle w:val="Default"/>
              <w:rPr>
                <w:sz w:val="20"/>
                <w:szCs w:val="20"/>
              </w:rPr>
            </w:pPr>
          </w:p>
          <w:p w14:paraId="663CBCF6" w14:textId="77777777" w:rsidR="00465E60" w:rsidRPr="00B50BFC" w:rsidRDefault="00465E60" w:rsidP="00465E60">
            <w:pPr>
              <w:pStyle w:val="Default"/>
              <w:rPr>
                <w:sz w:val="20"/>
                <w:szCs w:val="20"/>
              </w:rPr>
            </w:pPr>
            <w:r w:rsidRPr="00B50BFC">
              <w:rPr>
                <w:sz w:val="20"/>
                <w:szCs w:val="20"/>
              </w:rPr>
              <w:t xml:space="preserve">Für die </w:t>
            </w:r>
            <w:r w:rsidRPr="00B50BFC">
              <w:rPr>
                <w:b/>
                <w:bCs/>
                <w:sz w:val="20"/>
                <w:szCs w:val="20"/>
              </w:rPr>
              <w:t xml:space="preserve">Gestaltung der Arbeit </w:t>
            </w:r>
            <w:r w:rsidRPr="00B50BFC">
              <w:rPr>
                <w:sz w:val="20"/>
                <w:szCs w:val="20"/>
              </w:rPr>
              <w:t xml:space="preserve">gelten die folgenden Vorschriften: </w:t>
            </w:r>
          </w:p>
          <w:p w14:paraId="432A1E08" w14:textId="77777777" w:rsidR="00465E60" w:rsidRPr="00B50BFC" w:rsidRDefault="00465E60" w:rsidP="00465E60">
            <w:pPr>
              <w:pStyle w:val="Default"/>
              <w:rPr>
                <w:sz w:val="20"/>
                <w:szCs w:val="20"/>
              </w:rPr>
            </w:pPr>
          </w:p>
          <w:p w14:paraId="41CEEBA1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Auf dem Deckblatt ist die verwendete Version des Leitfaden Z01 und Reportvorgabe Z01 angegeben</w:t>
            </w:r>
          </w:p>
          <w:p w14:paraId="3A324758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Lesezeichen sind vorhanden</w:t>
            </w:r>
          </w:p>
          <w:p w14:paraId="35E7DC3A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Schriftart: proportionale Schriftart (z.B. Arial, Times New Roman, Calibri, etc.)</w:t>
            </w:r>
          </w:p>
          <w:p w14:paraId="1AF86E12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 xml:space="preserve">Schriftgröße: 11 </w:t>
            </w:r>
            <w:proofErr w:type="spellStart"/>
            <w:r w:rsidRPr="00E86BE7">
              <w:rPr>
                <w:sz w:val="20"/>
                <w:szCs w:val="20"/>
              </w:rPr>
              <w:t>Pts</w:t>
            </w:r>
            <w:proofErr w:type="spellEnd"/>
            <w:r w:rsidRPr="00E86BE7">
              <w:rPr>
                <w:sz w:val="20"/>
                <w:szCs w:val="20"/>
              </w:rPr>
              <w:t>.</w:t>
            </w:r>
          </w:p>
          <w:p w14:paraId="47A36994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Zeilenabstand: Einfach</w:t>
            </w:r>
          </w:p>
          <w:p w14:paraId="63161FB7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Seitenränder: rechts/links: mind. 1,78 cm; oben/unten: mind. 1,91 cm</w:t>
            </w:r>
          </w:p>
          <w:p w14:paraId="62CB9E39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Format DIN A4, Format: Hochkant (Portrait)</w:t>
            </w:r>
          </w:p>
          <w:p w14:paraId="3881DC61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Ausschließlich Grafiken oder Tabellen dürfen im Querformat (Landscape) dargestellt werden</w:t>
            </w:r>
          </w:p>
          <w:p w14:paraId="68F04FC0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Tabellen und Grafiken müssen auf einer Seite dargestellt werden.</w:t>
            </w:r>
          </w:p>
          <w:p w14:paraId="663062C6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Grafiken dürfen handschriftlich erstellt werden</w:t>
            </w:r>
          </w:p>
          <w:p w14:paraId="694A2097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max. 25 Seiten netto Text</w:t>
            </w:r>
          </w:p>
          <w:p w14:paraId="5BD138D0" w14:textId="77777777" w:rsidR="00E86BE7" w:rsidRPr="00E86BE7" w:rsidRDefault="00E86BE7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86BE7">
              <w:rPr>
                <w:sz w:val="20"/>
                <w:szCs w:val="20"/>
              </w:rPr>
              <w:t>Anhang - max. 15 Seiten Bilder, Grafiken, etc.</w:t>
            </w:r>
          </w:p>
          <w:p w14:paraId="047D7C5A" w14:textId="77777777" w:rsidR="00E86BE7" w:rsidRPr="00EA10AD" w:rsidRDefault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EA10AD">
              <w:rPr>
                <w:sz w:val="20"/>
                <w:szCs w:val="20"/>
              </w:rPr>
              <w:t>Inhaltverzeichnis, Abkürzungsverzeichnis, Tabellenverzeichnis und Glossar werden nicht zu den Text</w:t>
            </w:r>
            <w:r w:rsidR="00EA10AD" w:rsidRPr="00EA10AD">
              <w:rPr>
                <w:sz w:val="20"/>
                <w:szCs w:val="20"/>
              </w:rPr>
              <w:t>seiten</w:t>
            </w:r>
            <w:r w:rsidRPr="00EA10AD">
              <w:rPr>
                <w:sz w:val="20"/>
                <w:szCs w:val="20"/>
              </w:rPr>
              <w:t xml:space="preserve"> gerechnet.</w:t>
            </w:r>
          </w:p>
          <w:p w14:paraId="5D1834AD" w14:textId="77777777" w:rsidR="00465E60" w:rsidRPr="00150356" w:rsidRDefault="00150356" w:rsidP="00E86BE7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150356">
              <w:rPr>
                <w:sz w:val="20"/>
                <w:szCs w:val="20"/>
              </w:rPr>
              <w:t xml:space="preserve">Der Report muss mit allen Anlagen in </w:t>
            </w:r>
            <w:r w:rsidRPr="00150356">
              <w:rPr>
                <w:b/>
                <w:bCs/>
                <w:sz w:val="20"/>
                <w:szCs w:val="20"/>
              </w:rPr>
              <w:t xml:space="preserve">einer </w:t>
            </w:r>
            <w:r w:rsidRPr="00150356">
              <w:rPr>
                <w:sz w:val="20"/>
                <w:szCs w:val="20"/>
              </w:rPr>
              <w:t>Datei zusammengefasst werden. Die Kapitel und Unterkapitel, Anhänge und Beispiele werden durch Lesezeichen (Bookmarks) gekennzeichnet.</w:t>
            </w:r>
            <w:r w:rsidR="00EC745E">
              <w:rPr>
                <w:sz w:val="20"/>
                <w:szCs w:val="20"/>
              </w:rPr>
              <w:t xml:space="preserve"> Die maximal zulässige Dateigröße beträgt 7 MB.</w:t>
            </w:r>
          </w:p>
          <w:p w14:paraId="04A9C298" w14:textId="77777777" w:rsidR="000954B4" w:rsidRPr="00B50BFC" w:rsidRDefault="000954B4" w:rsidP="00C0491E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B50BFC">
              <w:rPr>
                <w:sz w:val="20"/>
                <w:szCs w:val="20"/>
              </w:rPr>
              <w:t xml:space="preserve">Um Lesezeichen/Bookmarks in einem </w:t>
            </w:r>
            <w:proofErr w:type="spellStart"/>
            <w:r w:rsidR="008113CB">
              <w:rPr>
                <w:sz w:val="20"/>
                <w:szCs w:val="20"/>
              </w:rPr>
              <w:t>pdf</w:t>
            </w:r>
            <w:proofErr w:type="spellEnd"/>
            <w:r w:rsidRPr="00B50BFC">
              <w:rPr>
                <w:sz w:val="20"/>
                <w:szCs w:val="20"/>
              </w:rPr>
              <w:t xml:space="preserve">-Dokument erzeugen zu können, </w:t>
            </w:r>
            <w:proofErr w:type="gramStart"/>
            <w:r w:rsidRPr="00B50BFC">
              <w:rPr>
                <w:sz w:val="20"/>
                <w:szCs w:val="20"/>
              </w:rPr>
              <w:t>das</w:t>
            </w:r>
            <w:proofErr w:type="gramEnd"/>
            <w:r w:rsidRPr="00B50BFC">
              <w:rPr>
                <w:sz w:val="20"/>
                <w:szCs w:val="20"/>
              </w:rPr>
              <w:t xml:space="preserve"> aus einer Word-Datei erstellt wurde, müssen die Überschriften, Tabellen und Grafiken in der Word-Datei als Überschriften, </w:t>
            </w:r>
            <w:r w:rsidR="00793394" w:rsidRPr="00B50BFC">
              <w:rPr>
                <w:sz w:val="20"/>
                <w:szCs w:val="20"/>
              </w:rPr>
              <w:t>Tabellen und</w:t>
            </w:r>
            <w:r w:rsidR="00793394" w:rsidRPr="00B50BFC">
              <w:rPr>
                <w:color w:val="auto"/>
                <w:sz w:val="20"/>
                <w:szCs w:val="20"/>
              </w:rPr>
              <w:t xml:space="preserve"> Grafiken deklariert sein. Wenn dann das </w:t>
            </w:r>
            <w:proofErr w:type="spellStart"/>
            <w:r w:rsidR="008113CB">
              <w:rPr>
                <w:sz w:val="20"/>
                <w:szCs w:val="20"/>
              </w:rPr>
              <w:t>pdf</w:t>
            </w:r>
            <w:proofErr w:type="spellEnd"/>
            <w:r w:rsidR="00793394" w:rsidRPr="00B50BFC">
              <w:rPr>
                <w:color w:val="auto"/>
                <w:sz w:val="20"/>
                <w:szCs w:val="20"/>
              </w:rPr>
              <w:t xml:space="preserve">-Dokument mit „Speichern unter“ erzeugt wird, ist bei den Optionen zu „Speichern unter“ das Erstellen von Textmarken aus den Überschriften auszuwählen. </w:t>
            </w:r>
            <w:r w:rsidR="00FA2D7E" w:rsidRPr="00B50BFC">
              <w:rPr>
                <w:b/>
                <w:color w:val="auto"/>
                <w:sz w:val="20"/>
                <w:szCs w:val="20"/>
              </w:rPr>
              <w:t>Eine Anleitung dazu befindet sich am Ende d</w:t>
            </w:r>
            <w:r w:rsidR="002C206A">
              <w:rPr>
                <w:b/>
                <w:color w:val="auto"/>
                <w:sz w:val="20"/>
                <w:szCs w:val="20"/>
              </w:rPr>
              <w:t>ieses</w:t>
            </w:r>
            <w:r w:rsidR="00FA2D7E" w:rsidRPr="00B50BFC">
              <w:rPr>
                <w:b/>
                <w:color w:val="auto"/>
                <w:sz w:val="20"/>
                <w:szCs w:val="20"/>
              </w:rPr>
              <w:t xml:space="preserve"> </w:t>
            </w:r>
            <w:r w:rsidR="00D438A2" w:rsidRPr="00B50BFC">
              <w:rPr>
                <w:b/>
                <w:color w:val="auto"/>
                <w:sz w:val="20"/>
                <w:szCs w:val="20"/>
              </w:rPr>
              <w:t>Word-Dokuments</w:t>
            </w:r>
            <w:r w:rsidR="002C206A">
              <w:rPr>
                <w:b/>
                <w:color w:val="auto"/>
                <w:sz w:val="20"/>
                <w:szCs w:val="20"/>
              </w:rPr>
              <w:t>.</w:t>
            </w:r>
          </w:p>
          <w:p w14:paraId="7F9AEA5A" w14:textId="77777777" w:rsidR="00465E60" w:rsidRDefault="00793394" w:rsidP="00C0491E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 w:rsidRPr="00B50BFC">
              <w:rPr>
                <w:iCs/>
                <w:color w:val="auto"/>
                <w:sz w:val="20"/>
                <w:szCs w:val="20"/>
              </w:rPr>
              <w:t xml:space="preserve">Prüfen Sie bitte anschließend, ob das </w:t>
            </w:r>
            <w:proofErr w:type="spellStart"/>
            <w:r w:rsidR="008113CB">
              <w:rPr>
                <w:sz w:val="20"/>
                <w:szCs w:val="20"/>
              </w:rPr>
              <w:t>pdf</w:t>
            </w:r>
            <w:proofErr w:type="spellEnd"/>
            <w:r w:rsidRPr="00B50BFC">
              <w:rPr>
                <w:iCs/>
                <w:color w:val="auto"/>
                <w:sz w:val="20"/>
                <w:szCs w:val="20"/>
              </w:rPr>
              <w:t xml:space="preserve">-Dokument NICHT schreibgeschützt ist. Die Assessoren tragen Bewertungen und Kommentare in das </w:t>
            </w:r>
            <w:proofErr w:type="spellStart"/>
            <w:r w:rsidR="008113CB">
              <w:rPr>
                <w:sz w:val="20"/>
                <w:szCs w:val="20"/>
              </w:rPr>
              <w:t>pdf</w:t>
            </w:r>
            <w:proofErr w:type="spellEnd"/>
            <w:r w:rsidRPr="00B50BFC">
              <w:rPr>
                <w:iCs/>
                <w:color w:val="auto"/>
                <w:sz w:val="20"/>
                <w:szCs w:val="20"/>
              </w:rPr>
              <w:t>-Dokument ein, was sehr hilfreich beim Feedback ist.</w:t>
            </w:r>
            <w:r w:rsidR="000954B4" w:rsidRPr="00B50BFC">
              <w:rPr>
                <w:sz w:val="20"/>
                <w:szCs w:val="20"/>
              </w:rPr>
              <w:t xml:space="preserve"> </w:t>
            </w:r>
          </w:p>
          <w:p w14:paraId="751D742E" w14:textId="77777777" w:rsidR="002F1E08" w:rsidRPr="00B50BFC" w:rsidRDefault="002F1E08" w:rsidP="00C0491E">
            <w:pPr>
              <w:pStyle w:val="Default"/>
              <w:numPr>
                <w:ilvl w:val="0"/>
                <w:numId w:val="8"/>
              </w:numPr>
              <w:spacing w:after="2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Am Schluss der Arbeit muss der </w:t>
            </w:r>
            <w:proofErr w:type="spellStart"/>
            <w:r>
              <w:rPr>
                <w:sz w:val="20"/>
                <w:szCs w:val="20"/>
              </w:rPr>
              <w:t>Zertifika</w:t>
            </w:r>
            <w:r w:rsidR="009D31B3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t</w:t>
            </w:r>
            <w:proofErr w:type="spellEnd"/>
            <w:r>
              <w:rPr>
                <w:sz w:val="20"/>
                <w:szCs w:val="20"/>
              </w:rPr>
              <w:t xml:space="preserve"> die folgende schriftliche Erklärung abgeben: </w:t>
            </w:r>
            <w:r w:rsidRPr="002F1E08">
              <w:rPr>
                <w:i/>
                <w:sz w:val="20"/>
                <w:szCs w:val="20"/>
              </w:rPr>
              <w:t>„Hiermit versichere ich, dass ich diesen Report eigenständig und inhaltlich ohne Mitwirkung Dritter angefertigt habe.“</w:t>
            </w:r>
          </w:p>
        </w:tc>
      </w:tr>
    </w:tbl>
    <w:p w14:paraId="22F1D72C" w14:textId="77777777" w:rsidR="00175207" w:rsidRPr="00740369" w:rsidRDefault="00175207" w:rsidP="00CC0488">
      <w:pPr>
        <w:rPr>
          <w:sz w:val="22"/>
          <w:szCs w:val="22"/>
        </w:rPr>
      </w:pPr>
    </w:p>
    <w:p w14:paraId="32D878F8" w14:textId="77777777" w:rsidR="00175207" w:rsidRPr="00740369" w:rsidRDefault="00175207" w:rsidP="00CC0488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C0488" w:rsidRPr="00CC0488" w14:paraId="2B5C4885" w14:textId="77777777" w:rsidTr="009E3829">
        <w:tc>
          <w:tcPr>
            <w:tcW w:w="8857" w:type="dxa"/>
            <w:shd w:val="clear" w:color="auto" w:fill="FFC000"/>
          </w:tcPr>
          <w:p w14:paraId="35A58E99" w14:textId="77777777" w:rsidR="00CC0488" w:rsidRPr="00CC0488" w:rsidRDefault="00CC0488" w:rsidP="004D5545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CC0488" w:rsidRPr="00CC0488" w14:paraId="4BFDF6CA" w14:textId="77777777" w:rsidTr="004D5545">
        <w:tc>
          <w:tcPr>
            <w:tcW w:w="8857" w:type="dxa"/>
          </w:tcPr>
          <w:p w14:paraId="0E56CDFE" w14:textId="77777777" w:rsidR="00CC0488" w:rsidRDefault="00CC0488" w:rsidP="00CC0488">
            <w:pPr>
              <w:pStyle w:val="Default"/>
              <w:rPr>
                <w:sz w:val="20"/>
                <w:szCs w:val="20"/>
              </w:rPr>
            </w:pPr>
          </w:p>
          <w:p w14:paraId="33293B2D" w14:textId="77777777" w:rsidR="00C55D24" w:rsidRDefault="00C55D24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Sofern in der Titelzeile von Word der Begriff „Kompatibilitätsmodus“ auftaucht, bitte das Dokument mit dem Befehl * Datei * Konvertieren auf das neue </w:t>
            </w:r>
            <w:r w:rsidR="004264C4">
              <w:rPr>
                <w:sz w:val="20"/>
                <w:szCs w:val="20"/>
              </w:rPr>
              <w:t xml:space="preserve">Word- </w:t>
            </w:r>
            <w:r>
              <w:rPr>
                <w:sz w:val="20"/>
                <w:szCs w:val="20"/>
              </w:rPr>
              <w:t>Format übertragen.</w:t>
            </w:r>
          </w:p>
          <w:p w14:paraId="4FD00623" w14:textId="77777777" w:rsidR="006665EA" w:rsidRDefault="006665EA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Die Kopf- und Fußzeile </w:t>
            </w:r>
            <w:r w:rsidR="004264C4">
              <w:rPr>
                <w:sz w:val="20"/>
                <w:szCs w:val="20"/>
              </w:rPr>
              <w:t xml:space="preserve">bitte unbedingt </w:t>
            </w:r>
            <w:r w:rsidR="007B42F7">
              <w:rPr>
                <w:sz w:val="20"/>
                <w:szCs w:val="20"/>
              </w:rPr>
              <w:t>mit den entsprechenden Angaben</w:t>
            </w:r>
            <w:r w:rsidR="004264C4">
              <w:rPr>
                <w:sz w:val="20"/>
                <w:szCs w:val="20"/>
              </w:rPr>
              <w:t xml:space="preserve"> aus</w:t>
            </w:r>
            <w:r>
              <w:rPr>
                <w:sz w:val="20"/>
                <w:szCs w:val="20"/>
              </w:rPr>
              <w:t>füllen</w:t>
            </w:r>
            <w:r w:rsidR="00EE2DB2">
              <w:rPr>
                <w:sz w:val="20"/>
                <w:szCs w:val="20"/>
              </w:rPr>
              <w:t>.</w:t>
            </w:r>
          </w:p>
          <w:p w14:paraId="7A884FEB" w14:textId="77777777" w:rsidR="00CC0488" w:rsidRDefault="00CC0488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Vielfach tauchen in dieser Vorlage Hinweise zur Bearbeitung auf, die nach Möglichkeit </w:t>
            </w:r>
            <w:r w:rsidR="00A42A62">
              <w:rPr>
                <w:sz w:val="20"/>
                <w:szCs w:val="20"/>
              </w:rPr>
              <w:t>beachtet</w:t>
            </w:r>
            <w:r>
              <w:rPr>
                <w:sz w:val="20"/>
                <w:szCs w:val="20"/>
              </w:rPr>
              <w:t xml:space="preserve"> werde</w:t>
            </w:r>
            <w:r w:rsidR="00157355">
              <w:rPr>
                <w:sz w:val="20"/>
                <w:szCs w:val="20"/>
              </w:rPr>
              <w:t xml:space="preserve">n sollten, damit Handhabung, Zusammenhänge und </w:t>
            </w:r>
            <w:r>
              <w:rPr>
                <w:sz w:val="20"/>
                <w:szCs w:val="20"/>
              </w:rPr>
              <w:t>Transparenz schneller</w:t>
            </w:r>
            <w:r w:rsidR="00D44E4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umgesetzt werden können</w:t>
            </w:r>
            <w:r w:rsidR="00D44E43">
              <w:rPr>
                <w:sz w:val="20"/>
                <w:szCs w:val="20"/>
              </w:rPr>
              <w:t>.</w:t>
            </w:r>
          </w:p>
          <w:p w14:paraId="5A6ED717" w14:textId="77777777" w:rsidR="00B60DB0" w:rsidRDefault="00B60DB0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9628CD">
              <w:rPr>
                <w:b/>
                <w:sz w:val="20"/>
                <w:szCs w:val="20"/>
              </w:rPr>
              <w:t>Feste Seitenumbrüche</w:t>
            </w:r>
            <w:r>
              <w:rPr>
                <w:sz w:val="20"/>
                <w:szCs w:val="20"/>
              </w:rPr>
              <w:t xml:space="preserve"> bitte an der benötigten Stelle mit </w:t>
            </w:r>
            <w:r w:rsidR="007B2BC8" w:rsidRPr="009628CD">
              <w:rPr>
                <w:b/>
                <w:sz w:val="20"/>
                <w:szCs w:val="20"/>
              </w:rPr>
              <w:t>[</w:t>
            </w:r>
            <w:r w:rsidRPr="009628CD">
              <w:rPr>
                <w:b/>
                <w:sz w:val="20"/>
                <w:szCs w:val="20"/>
              </w:rPr>
              <w:t>STRG</w:t>
            </w:r>
            <w:r w:rsidR="007B2BC8" w:rsidRPr="009628CD">
              <w:rPr>
                <w:b/>
                <w:sz w:val="20"/>
                <w:szCs w:val="20"/>
              </w:rPr>
              <w:t>]</w:t>
            </w:r>
            <w:r w:rsidRPr="009628CD">
              <w:rPr>
                <w:b/>
                <w:sz w:val="20"/>
                <w:szCs w:val="20"/>
              </w:rPr>
              <w:t xml:space="preserve"> + </w:t>
            </w:r>
            <w:r w:rsidR="007B2BC8" w:rsidRPr="009628CD">
              <w:rPr>
                <w:b/>
                <w:sz w:val="20"/>
                <w:szCs w:val="20"/>
              </w:rPr>
              <w:t>[</w:t>
            </w:r>
            <w:r w:rsidRPr="009628CD">
              <w:rPr>
                <w:b/>
                <w:sz w:val="20"/>
                <w:szCs w:val="20"/>
              </w:rPr>
              <w:t>ENTER</w:t>
            </w:r>
            <w:r w:rsidR="007B2BC8" w:rsidRPr="009628CD">
              <w:rPr>
                <w:b/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 xml:space="preserve"> einfügen. </w:t>
            </w:r>
            <w:r w:rsidR="008113CB">
              <w:rPr>
                <w:sz w:val="20"/>
                <w:szCs w:val="20"/>
              </w:rPr>
              <w:t xml:space="preserve">Es kann sonst zu formalen Fehlern beim Abspeichern als </w:t>
            </w:r>
            <w:proofErr w:type="spellStart"/>
            <w:r w:rsidR="008113CB">
              <w:rPr>
                <w:sz w:val="20"/>
                <w:szCs w:val="20"/>
              </w:rPr>
              <w:t>pdf</w:t>
            </w:r>
            <w:proofErr w:type="spellEnd"/>
            <w:r w:rsidR="008113CB">
              <w:rPr>
                <w:sz w:val="20"/>
                <w:szCs w:val="20"/>
              </w:rPr>
              <w:t xml:space="preserve"> führen.</w:t>
            </w:r>
          </w:p>
          <w:p w14:paraId="693E7CC6" w14:textId="77777777" w:rsidR="00985C16" w:rsidRDefault="00985C16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 </w:t>
            </w:r>
            <w:r w:rsidR="008113CB">
              <w:rPr>
                <w:sz w:val="20"/>
                <w:szCs w:val="20"/>
              </w:rPr>
              <w:t>ist</w:t>
            </w:r>
            <w:r>
              <w:rPr>
                <w:sz w:val="20"/>
                <w:szCs w:val="20"/>
              </w:rPr>
              <w:t xml:space="preserve"> die Silbentrennung zu aktivieren</w:t>
            </w:r>
            <w:r w:rsidR="008113CB">
              <w:rPr>
                <w:sz w:val="20"/>
                <w:szCs w:val="20"/>
              </w:rPr>
              <w:t>.</w:t>
            </w:r>
          </w:p>
          <w:p w14:paraId="1D459598" w14:textId="77777777" w:rsidR="00985C16" w:rsidRDefault="00985C16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 </w:t>
            </w:r>
            <w:r w:rsidR="00150356">
              <w:rPr>
                <w:sz w:val="20"/>
                <w:szCs w:val="20"/>
              </w:rPr>
              <w:t>sollte</w:t>
            </w:r>
            <w:r>
              <w:rPr>
                <w:sz w:val="20"/>
                <w:szCs w:val="20"/>
              </w:rPr>
              <w:t xml:space="preserve"> eine Rechtschreib- und Grammatikprüfung durchgeführt werden.</w:t>
            </w:r>
          </w:p>
          <w:p w14:paraId="11889DA5" w14:textId="77777777" w:rsidR="002E61DB" w:rsidRDefault="002E61DB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Nach Bearbeitung des </w:t>
            </w:r>
            <w:r w:rsidR="00B60DB0">
              <w:rPr>
                <w:sz w:val="20"/>
                <w:szCs w:val="20"/>
              </w:rPr>
              <w:t xml:space="preserve">jeweiligen </w:t>
            </w:r>
            <w:r>
              <w:rPr>
                <w:sz w:val="20"/>
                <w:szCs w:val="20"/>
              </w:rPr>
              <w:t xml:space="preserve">Kapitels sind die beiden Tabellen </w:t>
            </w:r>
            <w:r w:rsidR="00EE2DB2">
              <w:rPr>
                <w:sz w:val="20"/>
                <w:szCs w:val="20"/>
              </w:rPr>
              <w:t>(</w:t>
            </w:r>
            <w:r w:rsidR="007B2BC8">
              <w:rPr>
                <w:sz w:val="20"/>
                <w:szCs w:val="20"/>
              </w:rPr>
              <w:t>„</w:t>
            </w:r>
            <w:r w:rsidR="007B2BC8" w:rsidRPr="007B2BC8">
              <w:rPr>
                <w:sz w:val="20"/>
                <w:szCs w:val="20"/>
              </w:rPr>
              <w:t xml:space="preserve">Qualität und Bewertungskriterien“ und </w:t>
            </w:r>
            <w:r w:rsidR="007B2BC8">
              <w:rPr>
                <w:sz w:val="20"/>
                <w:szCs w:val="20"/>
              </w:rPr>
              <w:t>„</w:t>
            </w:r>
            <w:r w:rsidR="007B2BC8" w:rsidRPr="007B2BC8">
              <w:rPr>
                <w:sz w:val="20"/>
                <w:szCs w:val="20"/>
              </w:rPr>
              <w:t>Hinweis</w:t>
            </w:r>
            <w:r w:rsidR="00150356">
              <w:rPr>
                <w:sz w:val="20"/>
                <w:szCs w:val="20"/>
              </w:rPr>
              <w:t>e</w:t>
            </w:r>
            <w:r w:rsidR="007B2BC8" w:rsidRPr="007B2BC8">
              <w:rPr>
                <w:sz w:val="20"/>
                <w:szCs w:val="20"/>
              </w:rPr>
              <w:t xml:space="preserve"> zur Bearbeitung“</w:t>
            </w:r>
            <w:r w:rsidR="007B2BC8">
              <w:rPr>
                <w:sz w:val="20"/>
                <w:szCs w:val="20"/>
              </w:rPr>
              <w:t xml:space="preserve">) </w:t>
            </w:r>
            <w:r w:rsidR="004264C4">
              <w:rPr>
                <w:sz w:val="20"/>
                <w:szCs w:val="20"/>
              </w:rPr>
              <w:t xml:space="preserve">unbedingt </w:t>
            </w:r>
            <w:r>
              <w:rPr>
                <w:sz w:val="20"/>
                <w:szCs w:val="20"/>
              </w:rPr>
              <w:t>zu löschen</w:t>
            </w:r>
            <w:r w:rsidR="00EE2DB2">
              <w:rPr>
                <w:sz w:val="20"/>
                <w:szCs w:val="20"/>
              </w:rPr>
              <w:t>/auszuschneiden!</w:t>
            </w:r>
          </w:p>
          <w:p w14:paraId="411489F9" w14:textId="77777777" w:rsidR="002E61DB" w:rsidRPr="00175207" w:rsidRDefault="002E61DB" w:rsidP="00B50BFC">
            <w:pPr>
              <w:pStyle w:val="Default"/>
              <w:ind w:left="720"/>
              <w:rPr>
                <w:sz w:val="20"/>
                <w:szCs w:val="20"/>
              </w:rPr>
            </w:pPr>
          </w:p>
        </w:tc>
      </w:tr>
    </w:tbl>
    <w:p w14:paraId="68F17B59" w14:textId="77777777" w:rsidR="00CC0488" w:rsidRPr="00740369" w:rsidRDefault="00CC0488" w:rsidP="00CC0488">
      <w:pPr>
        <w:rPr>
          <w:sz w:val="22"/>
          <w:szCs w:val="22"/>
        </w:rPr>
      </w:pPr>
    </w:p>
    <w:p w14:paraId="1315E89D" w14:textId="77777777" w:rsidR="00E86BE7" w:rsidRPr="002022F9" w:rsidRDefault="00E86BE7" w:rsidP="00E86BE7">
      <w:pPr>
        <w:rPr>
          <w:b/>
          <w:bCs/>
          <w:sz w:val="24"/>
          <w:szCs w:val="24"/>
          <w:u w:val="single"/>
        </w:rPr>
      </w:pPr>
      <w:r>
        <w:br w:type="page"/>
      </w:r>
      <w:r w:rsidR="00D70707" w:rsidRPr="002022F9">
        <w:rPr>
          <w:b/>
          <w:bCs/>
          <w:sz w:val="24"/>
          <w:szCs w:val="24"/>
          <w:u w:val="single"/>
        </w:rPr>
        <w:lastRenderedPageBreak/>
        <w:t>Angaben zum Projekt:</w:t>
      </w:r>
    </w:p>
    <w:p w14:paraId="4A899C5C" w14:textId="77777777" w:rsidR="00E86BE7" w:rsidRPr="00D70707" w:rsidRDefault="00E86BE7" w:rsidP="00E86BE7">
      <w:pPr>
        <w:rPr>
          <w:sz w:val="22"/>
          <w:szCs w:val="22"/>
        </w:rPr>
      </w:pPr>
    </w:p>
    <w:p w14:paraId="1C4060A6" w14:textId="77777777" w:rsidR="002022F9" w:rsidRPr="00740369" w:rsidRDefault="002022F9" w:rsidP="002022F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022F9" w:rsidRPr="00B50BFC" w14:paraId="60A4361D" w14:textId="77777777" w:rsidTr="005C1166">
        <w:tc>
          <w:tcPr>
            <w:tcW w:w="8930" w:type="dxa"/>
            <w:shd w:val="clear" w:color="auto" w:fill="FFFF00"/>
          </w:tcPr>
          <w:p w14:paraId="6CC87101" w14:textId="77777777" w:rsidR="002022F9" w:rsidRPr="00B50BFC" w:rsidRDefault="002022F9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2022F9" w:rsidRPr="00B50BFC" w14:paraId="6575884F" w14:textId="77777777" w:rsidTr="005C1166">
        <w:tc>
          <w:tcPr>
            <w:tcW w:w="8930" w:type="dxa"/>
          </w:tcPr>
          <w:p w14:paraId="16BCCF07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</w:p>
          <w:p w14:paraId="645F06DF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Angaben zum Projekt</w:t>
            </w:r>
          </w:p>
          <w:p w14:paraId="2C979638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- real / fiktiv || abgeschlossen / laufend / geplant</w:t>
            </w:r>
          </w:p>
          <w:p w14:paraId="4E6AA9D3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- liegt eine Vertraulichkeitserklärung vor und sind</w:t>
            </w:r>
            <w:r>
              <w:rPr>
                <w:sz w:val="20"/>
                <w:szCs w:val="20"/>
              </w:rPr>
              <w:t xml:space="preserve"> </w:t>
            </w:r>
            <w:r w:rsidRPr="002022F9">
              <w:rPr>
                <w:sz w:val="20"/>
                <w:szCs w:val="20"/>
              </w:rPr>
              <w:t>daher Eigennamen anonymisiert?</w:t>
            </w:r>
          </w:p>
          <w:p w14:paraId="6D01E86E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 xml:space="preserve">- Es darf zusätzlich ein Big Picture als Grafik </w:t>
            </w:r>
            <w:proofErr w:type="gramStart"/>
            <w:r w:rsidRPr="002022F9">
              <w:rPr>
                <w:sz w:val="20"/>
                <w:szCs w:val="20"/>
              </w:rPr>
              <w:t>erstellt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Pr="002022F9">
              <w:rPr>
                <w:sz w:val="20"/>
                <w:szCs w:val="20"/>
              </w:rPr>
              <w:t>werden</w:t>
            </w:r>
          </w:p>
          <w:p w14:paraId="7D3EA98F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Hinweise:</w:t>
            </w:r>
          </w:p>
          <w:p w14:paraId="67FBDED7" w14:textId="77777777" w:rsidR="002022F9" w:rsidRPr="00B50BFC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- Falls Sie ein hybrides Projekt beschreiben, so</w:t>
            </w:r>
            <w:r>
              <w:rPr>
                <w:sz w:val="20"/>
                <w:szCs w:val="20"/>
              </w:rPr>
              <w:t xml:space="preserve"> </w:t>
            </w:r>
            <w:r w:rsidRPr="002022F9">
              <w:rPr>
                <w:sz w:val="20"/>
                <w:szCs w:val="20"/>
              </w:rPr>
              <w:t>empfehlen wir die Überprüfung, ob das gewählte</w:t>
            </w:r>
            <w:r>
              <w:rPr>
                <w:sz w:val="20"/>
                <w:szCs w:val="20"/>
              </w:rPr>
              <w:t xml:space="preserve"> Projekt hierfür geeignet ist- </w:t>
            </w:r>
            <w:r>
              <w:rPr>
                <w:b/>
                <w:color w:val="FF0000"/>
                <w:sz w:val="20"/>
                <w:szCs w:val="20"/>
              </w:rPr>
              <w:t>Text und ggf. Grafik</w:t>
            </w:r>
          </w:p>
          <w:p w14:paraId="44A0BCBD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68FB1CE2" w14:textId="77777777" w:rsidR="002022F9" w:rsidRDefault="002022F9" w:rsidP="002022F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82D36" w:rsidRPr="00CC0488" w14:paraId="2102B0E3" w14:textId="77777777" w:rsidTr="005C1166">
        <w:tc>
          <w:tcPr>
            <w:tcW w:w="8857" w:type="dxa"/>
            <w:shd w:val="clear" w:color="auto" w:fill="FFC000"/>
          </w:tcPr>
          <w:p w14:paraId="048FF04F" w14:textId="77777777" w:rsidR="00282D36" w:rsidRPr="00CC0488" w:rsidRDefault="00282D36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282D36" w:rsidRPr="00CC0488" w14:paraId="37F45D34" w14:textId="77777777" w:rsidTr="005C1166">
        <w:trPr>
          <w:trHeight w:val="1771"/>
        </w:trPr>
        <w:tc>
          <w:tcPr>
            <w:tcW w:w="8857" w:type="dxa"/>
          </w:tcPr>
          <w:p w14:paraId="7F48B20D" w14:textId="77777777" w:rsidR="00282D36" w:rsidRDefault="00282D36" w:rsidP="005C1166">
            <w:pPr>
              <w:pStyle w:val="Absatztextnormal"/>
              <w:ind w:left="0"/>
            </w:pPr>
          </w:p>
          <w:p w14:paraId="22E3A8C4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Beschreibung des Projektes</w:t>
            </w:r>
            <w:r>
              <w:rPr>
                <w:sz w:val="20"/>
                <w:szCs w:val="20"/>
              </w:rPr>
              <w:t>:</w:t>
            </w:r>
          </w:p>
          <w:p w14:paraId="12CE2D6A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real / fiktiv</w:t>
            </w:r>
            <w:r w:rsidR="0075262B">
              <w:rPr>
                <w:sz w:val="20"/>
                <w:szCs w:val="20"/>
              </w:rPr>
              <w:t xml:space="preserve">; </w:t>
            </w:r>
            <w:r w:rsidRPr="00282D36">
              <w:rPr>
                <w:sz w:val="20"/>
                <w:szCs w:val="20"/>
              </w:rPr>
              <w:t>abgeschlossen / laufend / geplant</w:t>
            </w:r>
          </w:p>
          <w:p w14:paraId="0AB0F68E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liegt eine Vertraulichkeitserklärung vor und sind daher Eigennamen anonymisiert?</w:t>
            </w:r>
          </w:p>
          <w:p w14:paraId="41EF5E28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Handelt es sich um ein Projekt oder um ein Teilprojekt?</w:t>
            </w:r>
          </w:p>
          <w:p w14:paraId="16FC03B1" w14:textId="77777777" w:rsidR="00282D36" w:rsidRPr="0075262B" w:rsidRDefault="00282D36" w:rsidP="00C35D98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75262B">
              <w:rPr>
                <w:sz w:val="20"/>
                <w:szCs w:val="20"/>
              </w:rPr>
              <w:t>Wenn es sich um ein Teilprojekt handelt: Was ist das Projekt?</w:t>
            </w:r>
          </w:p>
          <w:p w14:paraId="5D266B00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Worum geht es in dem Projekt?</w:t>
            </w:r>
          </w:p>
          <w:p w14:paraId="25E3C6B4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Worin besteht die Herausforderung des Projektes?</w:t>
            </w:r>
          </w:p>
          <w:p w14:paraId="2E4AA9DA" w14:textId="77777777" w:rsidR="00282D36" w:rsidRPr="00282D36" w:rsidRDefault="00282D36" w:rsidP="00282D3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Wird das Projekt ausschließlich planbasiert oder hybrid durchgeführt?</w:t>
            </w:r>
          </w:p>
          <w:p w14:paraId="0162EE76" w14:textId="77777777" w:rsidR="00282D36" w:rsidRPr="00FD1FB0" w:rsidRDefault="00282D36" w:rsidP="00C35D98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FD1FB0">
              <w:rPr>
                <w:sz w:val="20"/>
                <w:szCs w:val="20"/>
              </w:rPr>
              <w:t>Es darf zusätzlich ein Big Picture (max</w:t>
            </w:r>
            <w:r w:rsidR="0075262B">
              <w:rPr>
                <w:sz w:val="20"/>
                <w:szCs w:val="20"/>
              </w:rPr>
              <w:t xml:space="preserve">. </w:t>
            </w:r>
            <w:r w:rsidRPr="00FD1FB0">
              <w:rPr>
                <w:sz w:val="20"/>
                <w:szCs w:val="20"/>
              </w:rPr>
              <w:t>1 Seite Grafik) erstellt werden</w:t>
            </w:r>
          </w:p>
          <w:p w14:paraId="4B62C550" w14:textId="77777777" w:rsidR="00282D36" w:rsidRDefault="00282D36" w:rsidP="005C116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Hinweise: Falls Sie ein hybrides Projekt beschreiben, so empfehlen wir die Überprüfung, ob das gewählte Projekt hierfür geeignet ist.</w:t>
            </w:r>
          </w:p>
          <w:p w14:paraId="27385A7E" w14:textId="77777777" w:rsidR="00282D36" w:rsidRPr="00BE4376" w:rsidRDefault="00282D36" w:rsidP="00282D36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282D36">
              <w:rPr>
                <w:sz w:val="20"/>
                <w:szCs w:val="20"/>
              </w:rPr>
              <w:t>Der Report insgesamt muss "in sich schlüssig" sein.</w:t>
            </w:r>
          </w:p>
        </w:tc>
      </w:tr>
    </w:tbl>
    <w:p w14:paraId="34A86E08" w14:textId="77777777" w:rsidR="00282D36" w:rsidRDefault="00282D36" w:rsidP="002022F9">
      <w:pPr>
        <w:rPr>
          <w:sz w:val="22"/>
          <w:szCs w:val="22"/>
        </w:rPr>
      </w:pPr>
    </w:p>
    <w:p w14:paraId="3C91F017" w14:textId="77777777" w:rsidR="00D70707" w:rsidRDefault="00D70707" w:rsidP="00E86BE7">
      <w:pPr>
        <w:rPr>
          <w:sz w:val="22"/>
          <w:szCs w:val="22"/>
        </w:rPr>
      </w:pPr>
    </w:p>
    <w:p w14:paraId="45B46B43" w14:textId="77777777" w:rsidR="001E2DC0" w:rsidRPr="00D70707" w:rsidRDefault="001E2DC0" w:rsidP="00E86BE7">
      <w:pPr>
        <w:rPr>
          <w:sz w:val="22"/>
          <w:szCs w:val="22"/>
        </w:rPr>
      </w:pPr>
    </w:p>
    <w:p w14:paraId="3583B911" w14:textId="77777777" w:rsidR="00D70707" w:rsidRPr="002022F9" w:rsidRDefault="00D70707" w:rsidP="00E86BE7">
      <w:pPr>
        <w:rPr>
          <w:b/>
          <w:bCs/>
          <w:sz w:val="24"/>
          <w:szCs w:val="24"/>
          <w:u w:val="single"/>
        </w:rPr>
      </w:pPr>
      <w:r w:rsidRPr="002022F9">
        <w:rPr>
          <w:b/>
          <w:bCs/>
          <w:sz w:val="24"/>
          <w:szCs w:val="24"/>
          <w:u w:val="single"/>
        </w:rPr>
        <w:t>Eigene Position</w:t>
      </w:r>
    </w:p>
    <w:p w14:paraId="195F7ED8" w14:textId="77777777" w:rsidR="002022F9" w:rsidRDefault="002022F9" w:rsidP="00E86BE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A5274" w:rsidRPr="00CC0488" w14:paraId="1BE7B021" w14:textId="77777777" w:rsidTr="005C1166">
        <w:tc>
          <w:tcPr>
            <w:tcW w:w="8857" w:type="dxa"/>
            <w:shd w:val="clear" w:color="auto" w:fill="FFC000"/>
          </w:tcPr>
          <w:p w14:paraId="7F91EABF" w14:textId="77777777" w:rsidR="00CA5274" w:rsidRPr="00CC0488" w:rsidRDefault="00CA5274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CA5274" w:rsidRPr="00CC0488" w14:paraId="4A0281C3" w14:textId="77777777" w:rsidTr="005C1166">
        <w:trPr>
          <w:trHeight w:val="1771"/>
        </w:trPr>
        <w:tc>
          <w:tcPr>
            <w:tcW w:w="8857" w:type="dxa"/>
          </w:tcPr>
          <w:p w14:paraId="225C9684" w14:textId="77777777" w:rsidR="00CA5274" w:rsidRDefault="00CA5274" w:rsidP="005C1166">
            <w:pPr>
              <w:pStyle w:val="Absatztextnormal"/>
              <w:ind w:left="0"/>
            </w:pPr>
          </w:p>
          <w:p w14:paraId="55070617" w14:textId="77777777" w:rsidR="00CA5274" w:rsidRPr="00CA5274" w:rsidRDefault="00CA5274" w:rsidP="00CA5274">
            <w:pPr>
              <w:pStyle w:val="Default"/>
              <w:numPr>
                <w:ilvl w:val="0"/>
                <w:numId w:val="15"/>
              </w:numPr>
              <w:jc w:val="both"/>
              <w:rPr>
                <w:rFonts w:cs="Times New Roman"/>
                <w:color w:val="auto"/>
                <w:sz w:val="20"/>
                <w:szCs w:val="20"/>
              </w:rPr>
            </w:pPr>
            <w:r>
              <w:rPr>
                <w:rFonts w:cs="Times New Roman"/>
                <w:color w:val="auto"/>
                <w:sz w:val="20"/>
                <w:szCs w:val="20"/>
              </w:rPr>
              <w:t>Welche ist die eigene Projektposition (</w:t>
            </w:r>
            <w:r w:rsidRPr="00CA5274">
              <w:rPr>
                <w:rFonts w:cs="Times New Roman"/>
                <w:color w:val="auto"/>
                <w:sz w:val="20"/>
                <w:szCs w:val="20"/>
              </w:rPr>
              <w:t>z. B Projektleitung)</w:t>
            </w:r>
          </w:p>
          <w:p w14:paraId="09818CC8" w14:textId="77777777" w:rsidR="00CA5274" w:rsidRPr="00BE4376" w:rsidRDefault="00CA5274" w:rsidP="00CA5274">
            <w:pPr>
              <w:pStyle w:val="Default"/>
              <w:numPr>
                <w:ilvl w:val="0"/>
                <w:numId w:val="15"/>
              </w:numPr>
              <w:jc w:val="both"/>
              <w:rPr>
                <w:rFonts w:cs="Times New Roman"/>
                <w:color w:val="auto"/>
                <w:sz w:val="20"/>
                <w:szCs w:val="20"/>
              </w:rPr>
            </w:pPr>
            <w:r w:rsidRPr="00CA5274">
              <w:rPr>
                <w:rFonts w:cs="Times New Roman"/>
                <w:color w:val="auto"/>
                <w:sz w:val="20"/>
                <w:szCs w:val="20"/>
              </w:rPr>
              <w:t>Wer hat diese Rolle zugewiesen (z. B. Vorgesetzter, Auftraggeber)</w:t>
            </w:r>
          </w:p>
        </w:tc>
      </w:tr>
    </w:tbl>
    <w:p w14:paraId="5D38FD04" w14:textId="77777777" w:rsidR="00CA5274" w:rsidRDefault="00CA5274" w:rsidP="00E86BE7">
      <w:pPr>
        <w:rPr>
          <w:sz w:val="22"/>
          <w:szCs w:val="22"/>
        </w:rPr>
      </w:pPr>
    </w:p>
    <w:p w14:paraId="6E4F60DC" w14:textId="77777777" w:rsidR="002022F9" w:rsidRPr="00740369" w:rsidRDefault="002022F9" w:rsidP="002022F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022F9" w:rsidRPr="00B50BFC" w14:paraId="23039E2B" w14:textId="77777777" w:rsidTr="005C1166">
        <w:tc>
          <w:tcPr>
            <w:tcW w:w="8930" w:type="dxa"/>
            <w:shd w:val="clear" w:color="auto" w:fill="FFFF00"/>
          </w:tcPr>
          <w:p w14:paraId="7643D307" w14:textId="77777777" w:rsidR="002022F9" w:rsidRPr="00B50BFC" w:rsidRDefault="002022F9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2022F9" w:rsidRPr="00B50BFC" w14:paraId="0083DC53" w14:textId="77777777" w:rsidTr="005C1166">
        <w:tc>
          <w:tcPr>
            <w:tcW w:w="8930" w:type="dxa"/>
          </w:tcPr>
          <w:p w14:paraId="5CD79D61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</w:p>
          <w:p w14:paraId="56BD7033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Eigene Position im Projekt</w:t>
            </w:r>
          </w:p>
          <w:p w14:paraId="3C8625D3" w14:textId="77777777" w:rsidR="002022F9" w:rsidRPr="002022F9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>- Was ist die eigene Rolle im Projekt?</w:t>
            </w:r>
          </w:p>
          <w:p w14:paraId="0165EC91" w14:textId="77777777" w:rsidR="002022F9" w:rsidRPr="00B50BFC" w:rsidRDefault="002022F9" w:rsidP="002022F9">
            <w:pPr>
              <w:pStyle w:val="Default"/>
              <w:rPr>
                <w:sz w:val="20"/>
                <w:szCs w:val="20"/>
              </w:rPr>
            </w:pPr>
            <w:r w:rsidRPr="002022F9">
              <w:rPr>
                <w:sz w:val="20"/>
                <w:szCs w:val="20"/>
              </w:rPr>
              <w:t xml:space="preserve">- Von wem wurde diese Rolle </w:t>
            </w:r>
            <w:proofErr w:type="gramStart"/>
            <w:r w:rsidRPr="002022F9">
              <w:rPr>
                <w:sz w:val="20"/>
                <w:szCs w:val="20"/>
              </w:rPr>
              <w:t>zugewiesen?</w:t>
            </w:r>
            <w:r>
              <w:rPr>
                <w:sz w:val="20"/>
                <w:szCs w:val="20"/>
              </w:rPr>
              <w:t>-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color w:val="FF0000"/>
                <w:sz w:val="20"/>
                <w:szCs w:val="20"/>
              </w:rPr>
              <w:t>Text</w:t>
            </w:r>
          </w:p>
          <w:p w14:paraId="3E313325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DA81ED6" w14:textId="77777777" w:rsidR="002022F9" w:rsidRPr="00740369" w:rsidRDefault="002022F9" w:rsidP="002022F9">
      <w:pPr>
        <w:rPr>
          <w:sz w:val="22"/>
          <w:szCs w:val="22"/>
        </w:rPr>
      </w:pPr>
    </w:p>
    <w:p w14:paraId="15B3EAE9" w14:textId="77777777" w:rsidR="002022F9" w:rsidRPr="00D70707" w:rsidRDefault="002022F9" w:rsidP="00E86BE7">
      <w:pPr>
        <w:rPr>
          <w:sz w:val="22"/>
          <w:szCs w:val="22"/>
        </w:rPr>
      </w:pPr>
    </w:p>
    <w:p w14:paraId="3247B28E" w14:textId="77777777" w:rsidR="001A67E1" w:rsidRPr="0097544C" w:rsidRDefault="00E86BE7" w:rsidP="0097544C">
      <w:pPr>
        <w:pStyle w:val="Ttulo1"/>
      </w:pPr>
      <w:r>
        <w:br w:type="page"/>
      </w:r>
      <w:bookmarkStart w:id="8" w:name="_Toc142565842"/>
      <w:r w:rsidR="002022F9">
        <w:lastRenderedPageBreak/>
        <w:t>Strategie</w:t>
      </w:r>
      <w:r w:rsidR="005156E9" w:rsidRPr="0097544C">
        <w:t xml:space="preserve"> 4.5.1</w:t>
      </w:r>
      <w:r w:rsidR="00C11F73" w:rsidRPr="0097544C">
        <w:t>.</w:t>
      </w:r>
      <w:bookmarkEnd w:id="8"/>
    </w:p>
    <w:p w14:paraId="0399B720" w14:textId="77777777" w:rsidR="001A67E1" w:rsidRDefault="002022F9" w:rsidP="0087717E">
      <w:pPr>
        <w:pStyle w:val="Ttulo2"/>
      </w:pPr>
      <w:bookmarkStart w:id="9" w:name="_Toc142565843"/>
      <w:r w:rsidRPr="002022F9">
        <w:t>Beschreibung des Business Case zum Projekt</w:t>
      </w:r>
      <w:bookmarkEnd w:id="9"/>
    </w:p>
    <w:p w14:paraId="3B12E951" w14:textId="77777777" w:rsidR="005156E9" w:rsidRPr="004A5898" w:rsidRDefault="005156E9" w:rsidP="005156E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D49C5" w:rsidRPr="00CC0488" w14:paraId="582975C7" w14:textId="77777777" w:rsidTr="00D77626">
        <w:tc>
          <w:tcPr>
            <w:tcW w:w="8857" w:type="dxa"/>
            <w:shd w:val="clear" w:color="auto" w:fill="FFC000"/>
          </w:tcPr>
          <w:p w14:paraId="5F8DA616" w14:textId="77777777" w:rsidR="002D49C5" w:rsidRPr="00CC0488" w:rsidRDefault="002D49C5" w:rsidP="00D7762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2D49C5" w:rsidRPr="00CC0488" w14:paraId="513C7256" w14:textId="77777777" w:rsidTr="006B5E22">
        <w:trPr>
          <w:trHeight w:val="887"/>
        </w:trPr>
        <w:tc>
          <w:tcPr>
            <w:tcW w:w="8857" w:type="dxa"/>
          </w:tcPr>
          <w:p w14:paraId="499840B0" w14:textId="77777777" w:rsidR="002D49C5" w:rsidRDefault="002D49C5" w:rsidP="00D77626">
            <w:pPr>
              <w:pStyle w:val="Absatztextnormal"/>
              <w:ind w:left="0"/>
            </w:pPr>
          </w:p>
          <w:p w14:paraId="70F68144" w14:textId="77777777" w:rsidR="00017D2E" w:rsidRDefault="00017D2E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Beschreibung des Business Case zum Projekt </w:t>
            </w:r>
          </w:p>
          <w:p w14:paraId="3BCA0C08" w14:textId="77777777" w:rsidR="002D49C5" w:rsidRPr="00BE4376" w:rsidRDefault="00E41167" w:rsidP="00C0491E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>
              <w:rPr>
                <w:rFonts w:cs="Times New Roman"/>
                <w:color w:val="auto"/>
                <w:sz w:val="20"/>
                <w:szCs w:val="20"/>
              </w:rPr>
              <w:t>S</w:t>
            </w:r>
            <w:r w:rsidRPr="00E41167">
              <w:rPr>
                <w:rFonts w:cs="Times New Roman"/>
                <w:color w:val="auto"/>
                <w:sz w:val="20"/>
                <w:szCs w:val="20"/>
              </w:rPr>
              <w:t>tellt die Kosten des Projektes und den erwarteten Nutzen des Projektergebnisses</w:t>
            </w:r>
            <w:r>
              <w:rPr>
                <w:rFonts w:cs="Times New Roman"/>
                <w:color w:val="auto"/>
                <w:sz w:val="20"/>
                <w:szCs w:val="20"/>
              </w:rPr>
              <w:t xml:space="preserve"> gegenüber.</w:t>
            </w:r>
          </w:p>
        </w:tc>
      </w:tr>
    </w:tbl>
    <w:p w14:paraId="16FB2882" w14:textId="77777777" w:rsidR="002D49C5" w:rsidRPr="00740369" w:rsidRDefault="002D49C5" w:rsidP="005156E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022F9" w:rsidRPr="00B50BFC" w14:paraId="0DC5994A" w14:textId="77777777" w:rsidTr="005C1166">
        <w:tc>
          <w:tcPr>
            <w:tcW w:w="8930" w:type="dxa"/>
            <w:shd w:val="clear" w:color="auto" w:fill="FFFF00"/>
          </w:tcPr>
          <w:p w14:paraId="3C4DBFD8" w14:textId="77777777" w:rsidR="002022F9" w:rsidRPr="00B50BFC" w:rsidRDefault="002022F9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2022F9" w:rsidRPr="00B50BFC" w14:paraId="2693EBF9" w14:textId="77777777" w:rsidTr="005C1166">
        <w:tc>
          <w:tcPr>
            <w:tcW w:w="8930" w:type="dxa"/>
          </w:tcPr>
          <w:p w14:paraId="70965ADC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</w:p>
          <w:p w14:paraId="5328A5DA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Beschreibung des Business Case zum Projekt - </w:t>
            </w:r>
            <w:r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596F86D1" w14:textId="77777777" w:rsidR="002022F9" w:rsidRPr="00B50BFC" w:rsidRDefault="002022F9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13D08674" w14:textId="77777777" w:rsidR="002D49C5" w:rsidRDefault="002D49C5" w:rsidP="005156E9">
      <w:pPr>
        <w:rPr>
          <w:sz w:val="22"/>
          <w:szCs w:val="22"/>
        </w:rPr>
      </w:pPr>
    </w:p>
    <w:p w14:paraId="41C2BF32" w14:textId="77777777" w:rsidR="002022F9" w:rsidRDefault="002022F9" w:rsidP="005156E9">
      <w:pPr>
        <w:rPr>
          <w:sz w:val="22"/>
          <w:szCs w:val="22"/>
        </w:rPr>
      </w:pPr>
    </w:p>
    <w:p w14:paraId="672DBDB3" w14:textId="77777777" w:rsidR="00017D2E" w:rsidRDefault="00017D2E" w:rsidP="00017D2E">
      <w:pPr>
        <w:pStyle w:val="Ttulo2"/>
      </w:pPr>
      <w:bookmarkStart w:id="10" w:name="_Toc142565844"/>
      <w:r w:rsidRPr="00017D2E">
        <w:t>Nennung der kritischen Erfolgsfaktoren des Projekts</w:t>
      </w:r>
      <w:bookmarkEnd w:id="10"/>
    </w:p>
    <w:p w14:paraId="60D36261" w14:textId="77777777" w:rsidR="00017D2E" w:rsidRPr="004A5898" w:rsidRDefault="00017D2E" w:rsidP="00017D2E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017D2E" w:rsidRPr="00CC0488" w14:paraId="38B8F1EC" w14:textId="77777777" w:rsidTr="005C1166">
        <w:tc>
          <w:tcPr>
            <w:tcW w:w="8857" w:type="dxa"/>
            <w:shd w:val="clear" w:color="auto" w:fill="FFC000"/>
          </w:tcPr>
          <w:p w14:paraId="287201BA" w14:textId="77777777" w:rsidR="00017D2E" w:rsidRPr="00CC0488" w:rsidRDefault="00017D2E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017D2E" w:rsidRPr="00CC0488" w14:paraId="251A24B9" w14:textId="77777777" w:rsidTr="006B5E22">
        <w:trPr>
          <w:trHeight w:val="916"/>
        </w:trPr>
        <w:tc>
          <w:tcPr>
            <w:tcW w:w="8857" w:type="dxa"/>
          </w:tcPr>
          <w:p w14:paraId="2A25AACD" w14:textId="77777777" w:rsidR="00017D2E" w:rsidRDefault="00017D2E" w:rsidP="005C1166">
            <w:pPr>
              <w:pStyle w:val="Absatztextnormal"/>
              <w:ind w:left="0"/>
            </w:pPr>
          </w:p>
          <w:p w14:paraId="02163991" w14:textId="77777777" w:rsidR="00017D2E" w:rsidRDefault="00017D2E" w:rsidP="005C1166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017D2E">
              <w:rPr>
                <w:sz w:val="20"/>
                <w:szCs w:val="20"/>
              </w:rPr>
              <w:t>Nennung der kritischen Erfolgsfaktoren des Projekts</w:t>
            </w:r>
          </w:p>
          <w:p w14:paraId="29AB20E8" w14:textId="77777777" w:rsidR="00017D2E" w:rsidRPr="00BE4376" w:rsidRDefault="00E41167" w:rsidP="00726750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726750">
              <w:rPr>
                <w:rFonts w:cs="Times New Roman"/>
                <w:color w:val="auto"/>
                <w:sz w:val="20"/>
                <w:szCs w:val="20"/>
              </w:rPr>
              <w:t xml:space="preserve">Angabe der </w:t>
            </w:r>
            <w:r w:rsidR="00726750" w:rsidRPr="00726750">
              <w:rPr>
                <w:rFonts w:cs="Times New Roman"/>
                <w:color w:val="auto"/>
                <w:sz w:val="20"/>
                <w:szCs w:val="20"/>
              </w:rPr>
              <w:t>Schlüsselgrößen, die für</w:t>
            </w:r>
            <w:r w:rsidR="00726750">
              <w:rPr>
                <w:rFonts w:cs="Times New Roman"/>
                <w:color w:val="auto"/>
                <w:sz w:val="20"/>
                <w:szCs w:val="20"/>
              </w:rPr>
              <w:t xml:space="preserve"> </w:t>
            </w:r>
            <w:r w:rsidR="00726750" w:rsidRPr="00726750">
              <w:rPr>
                <w:rFonts w:cs="Times New Roman"/>
                <w:color w:val="auto"/>
                <w:sz w:val="20"/>
                <w:szCs w:val="20"/>
              </w:rPr>
              <w:t>die Erreichung des Erfolgs von</w:t>
            </w:r>
            <w:r w:rsidR="00726750">
              <w:rPr>
                <w:rFonts w:cs="Times New Roman"/>
                <w:color w:val="auto"/>
                <w:sz w:val="20"/>
                <w:szCs w:val="20"/>
              </w:rPr>
              <w:t xml:space="preserve"> </w:t>
            </w:r>
            <w:r w:rsidR="00726750" w:rsidRPr="00726750">
              <w:rPr>
                <w:rFonts w:cs="Times New Roman"/>
                <w:color w:val="auto"/>
                <w:sz w:val="20"/>
                <w:szCs w:val="20"/>
              </w:rPr>
              <w:t>zentraler Bedeutung sind.</w:t>
            </w:r>
          </w:p>
        </w:tc>
      </w:tr>
    </w:tbl>
    <w:p w14:paraId="76FF9FC6" w14:textId="77777777" w:rsidR="00017D2E" w:rsidRPr="00740369" w:rsidRDefault="00017D2E" w:rsidP="00017D2E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017D2E" w:rsidRPr="00B50BFC" w14:paraId="182871FB" w14:textId="77777777" w:rsidTr="005C1166">
        <w:tc>
          <w:tcPr>
            <w:tcW w:w="8930" w:type="dxa"/>
            <w:shd w:val="clear" w:color="auto" w:fill="FFFF00"/>
          </w:tcPr>
          <w:p w14:paraId="47A17593" w14:textId="77777777" w:rsidR="00017D2E" w:rsidRPr="00B50BFC" w:rsidRDefault="00017D2E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017D2E" w:rsidRPr="00B50BFC" w14:paraId="3F8420CE" w14:textId="77777777" w:rsidTr="005C1166">
        <w:tc>
          <w:tcPr>
            <w:tcW w:w="8930" w:type="dxa"/>
          </w:tcPr>
          <w:p w14:paraId="62A95B09" w14:textId="77777777" w:rsidR="00017D2E" w:rsidRPr="00B50BFC" w:rsidRDefault="00017D2E" w:rsidP="005C1166">
            <w:pPr>
              <w:pStyle w:val="Default"/>
              <w:rPr>
                <w:sz w:val="20"/>
                <w:szCs w:val="20"/>
              </w:rPr>
            </w:pPr>
          </w:p>
          <w:p w14:paraId="16165298" w14:textId="77777777" w:rsidR="00017D2E" w:rsidRPr="00B50BFC" w:rsidRDefault="00017D2E" w:rsidP="005C1166">
            <w:pPr>
              <w:pStyle w:val="Default"/>
              <w:rPr>
                <w:sz w:val="20"/>
                <w:szCs w:val="20"/>
              </w:rPr>
            </w:pPr>
            <w:r w:rsidRPr="00017D2E">
              <w:rPr>
                <w:sz w:val="20"/>
                <w:szCs w:val="20"/>
              </w:rPr>
              <w:t>Nennung der kritischen Erfolgsfaktoren des Projekts</w:t>
            </w:r>
            <w:r>
              <w:rPr>
                <w:sz w:val="20"/>
                <w:szCs w:val="20"/>
              </w:rPr>
              <w:t xml:space="preserve"> - </w:t>
            </w:r>
            <w:r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716B6164" w14:textId="77777777" w:rsidR="00017D2E" w:rsidRPr="00B50BFC" w:rsidRDefault="00017D2E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AEB52D5" w14:textId="77777777" w:rsidR="00017D2E" w:rsidRDefault="00017D2E" w:rsidP="00017D2E">
      <w:pPr>
        <w:rPr>
          <w:sz w:val="22"/>
          <w:szCs w:val="22"/>
        </w:rPr>
      </w:pPr>
    </w:p>
    <w:p w14:paraId="40D5809B" w14:textId="77777777" w:rsidR="002022F9" w:rsidRPr="00740369" w:rsidRDefault="002022F9" w:rsidP="005156E9">
      <w:pPr>
        <w:rPr>
          <w:sz w:val="22"/>
          <w:szCs w:val="22"/>
        </w:rPr>
      </w:pPr>
    </w:p>
    <w:p w14:paraId="59B3A23C" w14:textId="77777777" w:rsidR="00AF24D4" w:rsidRDefault="00AF24D4" w:rsidP="00AF24D4">
      <w:pPr>
        <w:rPr>
          <w:sz w:val="22"/>
          <w:szCs w:val="22"/>
        </w:rPr>
      </w:pPr>
    </w:p>
    <w:p w14:paraId="5B63AF29" w14:textId="77777777" w:rsidR="005156E9" w:rsidRPr="00740369" w:rsidRDefault="005156E9" w:rsidP="005156E9">
      <w:pPr>
        <w:rPr>
          <w:sz w:val="22"/>
          <w:szCs w:val="22"/>
        </w:rPr>
      </w:pPr>
    </w:p>
    <w:p w14:paraId="1A43B028" w14:textId="77777777" w:rsidR="00B6029B" w:rsidRPr="00740369" w:rsidRDefault="00B6029B" w:rsidP="005156E9">
      <w:pPr>
        <w:rPr>
          <w:sz w:val="22"/>
          <w:szCs w:val="22"/>
        </w:rPr>
      </w:pPr>
    </w:p>
    <w:p w14:paraId="31C9B677" w14:textId="77777777" w:rsidR="00BF3E2C" w:rsidRDefault="00582DD9" w:rsidP="005156E9">
      <w:pPr>
        <w:pStyle w:val="Ttulo1"/>
      </w:pPr>
      <w:r>
        <w:br w:type="page"/>
      </w:r>
      <w:bookmarkStart w:id="11" w:name="_Toc142565845"/>
      <w:proofErr w:type="spellStart"/>
      <w:r w:rsidR="00BF3E2C">
        <w:lastRenderedPageBreak/>
        <w:t>G</w:t>
      </w:r>
      <w:r w:rsidR="00BF3E2C" w:rsidRPr="00BF3E2C">
        <w:t>overnance</w:t>
      </w:r>
      <w:proofErr w:type="spellEnd"/>
      <w:r w:rsidR="00BF3E2C" w:rsidRPr="00BF3E2C">
        <w:t>, Strukturen und Prozesse 04.03.02</w:t>
      </w:r>
      <w:bookmarkEnd w:id="11"/>
    </w:p>
    <w:p w14:paraId="2269B518" w14:textId="77777777" w:rsidR="00BF3E2C" w:rsidRDefault="00BF3E2C" w:rsidP="005C1166">
      <w:pPr>
        <w:pStyle w:val="Ttulo2"/>
      </w:pPr>
      <w:bookmarkStart w:id="12" w:name="_Toc142565846"/>
      <w:r w:rsidRPr="00BF3E2C">
        <w:t>Begründung, warum es sich bei dem Vorhaben um ein</w:t>
      </w:r>
      <w:r>
        <w:t xml:space="preserve"> Projekt handelt</w:t>
      </w:r>
      <w:bookmarkEnd w:id="12"/>
    </w:p>
    <w:p w14:paraId="4C552698" w14:textId="77777777" w:rsidR="00BF3E2C" w:rsidRDefault="00BF3E2C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CC0488" w14:paraId="68E60C10" w14:textId="77777777" w:rsidTr="005C1166">
        <w:tc>
          <w:tcPr>
            <w:tcW w:w="8857" w:type="dxa"/>
            <w:shd w:val="clear" w:color="auto" w:fill="FFC000"/>
          </w:tcPr>
          <w:p w14:paraId="79B67CFE" w14:textId="77777777" w:rsidR="001C0B95" w:rsidRPr="00CC0488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1C0B95" w:rsidRPr="00CC0488" w14:paraId="525B0E80" w14:textId="77777777" w:rsidTr="005C1166">
        <w:trPr>
          <w:trHeight w:val="1771"/>
        </w:trPr>
        <w:tc>
          <w:tcPr>
            <w:tcW w:w="8857" w:type="dxa"/>
          </w:tcPr>
          <w:p w14:paraId="5C69C250" w14:textId="77777777" w:rsidR="001C0B95" w:rsidRDefault="001C0B95" w:rsidP="005C1166">
            <w:pPr>
              <w:pStyle w:val="Absatztextnormal"/>
              <w:ind w:left="0"/>
            </w:pPr>
          </w:p>
          <w:p w14:paraId="6050649B" w14:textId="77777777" w:rsid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Begründung, warum es sich bei dem Vorhaben um ein</w:t>
            </w:r>
            <w:r>
              <w:rPr>
                <w:sz w:val="20"/>
                <w:szCs w:val="20"/>
              </w:rPr>
              <w:t xml:space="preserve"> </w:t>
            </w:r>
            <w:r w:rsidRPr="001C0B95">
              <w:rPr>
                <w:sz w:val="20"/>
                <w:szCs w:val="20"/>
              </w:rPr>
              <w:t>Projekt handelt (Merkmale von Projekten</w:t>
            </w:r>
            <w:r>
              <w:rPr>
                <w:sz w:val="20"/>
                <w:szCs w:val="20"/>
              </w:rPr>
              <w:t>, z. B.</w:t>
            </w:r>
            <w:r w:rsidR="009D3970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</w:t>
            </w:r>
          </w:p>
          <w:p w14:paraId="07307D95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….</w:t>
            </w:r>
            <w:proofErr w:type="gramEnd"/>
            <w:r w:rsidRPr="001C0B95">
              <w:rPr>
                <w:sz w:val="20"/>
                <w:szCs w:val="20"/>
              </w:rPr>
              <w:t>hat einen Anfang und ein Ende.</w:t>
            </w:r>
          </w:p>
          <w:p w14:paraId="6A4E667D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… hat ein begrenztes Budget / begrenzte Ressourcen.</w:t>
            </w:r>
          </w:p>
          <w:p w14:paraId="5CBEAD70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… hat ein definiertes Ziel.</w:t>
            </w:r>
          </w:p>
          <w:p w14:paraId="1A108E56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… weist eine gewisse Einmaligkeit auf.</w:t>
            </w:r>
          </w:p>
          <w:p w14:paraId="08313B42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… ist in der Regel mit einem gewissen Risiko behaftet.</w:t>
            </w:r>
          </w:p>
          <w:p w14:paraId="63BB076D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… hat einen Auftraggeber und Kunden.</w:t>
            </w:r>
          </w:p>
          <w:p w14:paraId="1918C022" w14:textId="77777777" w:rsidR="001C0B95" w:rsidRPr="001C0B95" w:rsidRDefault="001C0B95" w:rsidP="001C0B95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... ist oft interdisziplinär zusammengesetzt.</w:t>
            </w:r>
          </w:p>
          <w:p w14:paraId="658FA287" w14:textId="77777777" w:rsidR="001C0B95" w:rsidRPr="00BE4376" w:rsidRDefault="001C0B95" w:rsidP="001C0B95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… ist projektspezifisch organisiert)</w:t>
            </w:r>
          </w:p>
        </w:tc>
      </w:tr>
    </w:tbl>
    <w:p w14:paraId="0A482F34" w14:textId="77777777" w:rsidR="001C0B95" w:rsidRDefault="001C0B95" w:rsidP="00BF3E2C">
      <w:pPr>
        <w:rPr>
          <w:sz w:val="22"/>
          <w:szCs w:val="22"/>
        </w:rPr>
      </w:pPr>
    </w:p>
    <w:p w14:paraId="0E47842F" w14:textId="77777777" w:rsidR="001C0B95" w:rsidRDefault="001C0B95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B50BFC" w14:paraId="5D1148EC" w14:textId="77777777" w:rsidTr="005C1166">
        <w:tc>
          <w:tcPr>
            <w:tcW w:w="8930" w:type="dxa"/>
            <w:shd w:val="clear" w:color="auto" w:fill="FFFF00"/>
          </w:tcPr>
          <w:p w14:paraId="68A6AB94" w14:textId="77777777" w:rsidR="001C0B95" w:rsidRPr="00B50BFC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1C0B95" w:rsidRPr="00B50BFC" w14:paraId="06815F1E" w14:textId="77777777" w:rsidTr="005C1166">
        <w:tc>
          <w:tcPr>
            <w:tcW w:w="8930" w:type="dxa"/>
          </w:tcPr>
          <w:p w14:paraId="7B275EBF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  <w:p w14:paraId="306ABD80" w14:textId="77777777" w:rsidR="001C0B95" w:rsidRPr="00B50BFC" w:rsidRDefault="001C0B95" w:rsidP="001C0B95">
            <w:pPr>
              <w:pStyle w:val="Default"/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Begründung, warum es sich bei dem Vorhaben um ein</w:t>
            </w:r>
            <w:r>
              <w:rPr>
                <w:sz w:val="20"/>
                <w:szCs w:val="20"/>
              </w:rPr>
              <w:t xml:space="preserve"> </w:t>
            </w:r>
            <w:r w:rsidRPr="001C0B95">
              <w:rPr>
                <w:sz w:val="20"/>
                <w:szCs w:val="20"/>
              </w:rPr>
              <w:t xml:space="preserve">Projekt handelt (Merkmale von </w:t>
            </w:r>
            <w:proofErr w:type="gramStart"/>
            <w:r w:rsidRPr="001C0B95">
              <w:rPr>
                <w:sz w:val="20"/>
                <w:szCs w:val="20"/>
              </w:rPr>
              <w:t>Projekten)</w:t>
            </w:r>
            <w:r>
              <w:rPr>
                <w:sz w:val="20"/>
                <w:szCs w:val="20"/>
              </w:rPr>
              <w:t>–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09F49193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2C2AA38B" w14:textId="77777777" w:rsidR="001C0B95" w:rsidRDefault="001C0B95" w:rsidP="00BF3E2C">
      <w:pPr>
        <w:rPr>
          <w:sz w:val="22"/>
          <w:szCs w:val="22"/>
        </w:rPr>
      </w:pPr>
    </w:p>
    <w:p w14:paraId="7AD0D453" w14:textId="77777777" w:rsidR="001C0B95" w:rsidRPr="00BF3E2C" w:rsidRDefault="001C0B95" w:rsidP="00BF3E2C">
      <w:pPr>
        <w:rPr>
          <w:sz w:val="22"/>
          <w:szCs w:val="22"/>
        </w:rPr>
      </w:pPr>
    </w:p>
    <w:p w14:paraId="386E6346" w14:textId="77777777" w:rsidR="00BF3E2C" w:rsidRPr="00BF3E2C" w:rsidRDefault="00BF3E2C" w:rsidP="005C1166">
      <w:pPr>
        <w:pStyle w:val="Ttulo2"/>
      </w:pPr>
      <w:bookmarkStart w:id="13" w:name="_Toc142565847"/>
      <w:r w:rsidRPr="00BF3E2C">
        <w:t>Nennung der Projektart des Projektes und</w:t>
      </w:r>
      <w:r>
        <w:t xml:space="preserve"> </w:t>
      </w:r>
      <w:r w:rsidRPr="00BF3E2C">
        <w:t>Begründung der Einordnung</w:t>
      </w:r>
      <w:bookmarkEnd w:id="13"/>
    </w:p>
    <w:p w14:paraId="7DE3364A" w14:textId="77777777" w:rsidR="00BF3E2C" w:rsidRDefault="00BF3E2C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CC0488" w14:paraId="648C952F" w14:textId="77777777" w:rsidTr="005C1166">
        <w:tc>
          <w:tcPr>
            <w:tcW w:w="8857" w:type="dxa"/>
            <w:shd w:val="clear" w:color="auto" w:fill="FFC000"/>
          </w:tcPr>
          <w:p w14:paraId="10A6A820" w14:textId="77777777" w:rsidR="001C0B95" w:rsidRPr="00CC0488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1C0B95" w:rsidRPr="00CC0488" w14:paraId="14F1153C" w14:textId="77777777" w:rsidTr="006B5E22">
        <w:trPr>
          <w:trHeight w:val="871"/>
        </w:trPr>
        <w:tc>
          <w:tcPr>
            <w:tcW w:w="8857" w:type="dxa"/>
          </w:tcPr>
          <w:p w14:paraId="004429CF" w14:textId="77777777" w:rsidR="001C0B95" w:rsidRDefault="001C0B95" w:rsidP="005C1166">
            <w:pPr>
              <w:pStyle w:val="Absatztextnormal"/>
              <w:ind w:left="0"/>
            </w:pPr>
          </w:p>
          <w:p w14:paraId="520495BB" w14:textId="77777777" w:rsidR="001C0B95" w:rsidRPr="00BE4376" w:rsidRDefault="001C0B95" w:rsidP="001C0B95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Nennung der Projektart des Projektes und</w:t>
            </w:r>
            <w:r>
              <w:rPr>
                <w:sz w:val="20"/>
                <w:szCs w:val="20"/>
              </w:rPr>
              <w:t xml:space="preserve"> </w:t>
            </w:r>
            <w:r w:rsidRPr="001C0B95">
              <w:rPr>
                <w:sz w:val="20"/>
                <w:szCs w:val="20"/>
              </w:rPr>
              <w:t>Begründung der Einordnung</w:t>
            </w:r>
            <w:r w:rsidR="00324AAD">
              <w:rPr>
                <w:sz w:val="20"/>
                <w:szCs w:val="20"/>
              </w:rPr>
              <w:t xml:space="preserve">, z. B. Investitions-, </w:t>
            </w:r>
            <w:proofErr w:type="spellStart"/>
            <w:r w:rsidR="00324AAD">
              <w:rPr>
                <w:sz w:val="20"/>
                <w:szCs w:val="20"/>
              </w:rPr>
              <w:t>FuE</w:t>
            </w:r>
            <w:proofErr w:type="spellEnd"/>
            <w:r w:rsidR="00324AAD">
              <w:rPr>
                <w:sz w:val="20"/>
                <w:szCs w:val="20"/>
              </w:rPr>
              <w:t>-</w:t>
            </w:r>
            <w:r w:rsidR="00DD5AAC">
              <w:rPr>
                <w:sz w:val="20"/>
                <w:szCs w:val="20"/>
              </w:rPr>
              <w:t xml:space="preserve"> </w:t>
            </w:r>
            <w:r w:rsidR="00324AAD">
              <w:rPr>
                <w:sz w:val="20"/>
                <w:szCs w:val="20"/>
              </w:rPr>
              <w:t xml:space="preserve">oder </w:t>
            </w:r>
            <w:r w:rsidR="00DD5AAC">
              <w:rPr>
                <w:sz w:val="20"/>
                <w:szCs w:val="20"/>
              </w:rPr>
              <w:t>Organisationsprojekt</w:t>
            </w:r>
          </w:p>
        </w:tc>
      </w:tr>
    </w:tbl>
    <w:p w14:paraId="7FC848AE" w14:textId="77777777" w:rsidR="001C0B95" w:rsidRDefault="001C0B95" w:rsidP="00BF3E2C">
      <w:pPr>
        <w:rPr>
          <w:sz w:val="22"/>
          <w:szCs w:val="22"/>
        </w:rPr>
      </w:pPr>
    </w:p>
    <w:p w14:paraId="419929A8" w14:textId="77777777" w:rsidR="001C0B95" w:rsidRDefault="001C0B95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B50BFC" w14:paraId="46ED2CC1" w14:textId="77777777" w:rsidTr="005C1166">
        <w:tc>
          <w:tcPr>
            <w:tcW w:w="8930" w:type="dxa"/>
            <w:shd w:val="clear" w:color="auto" w:fill="FFFF00"/>
          </w:tcPr>
          <w:p w14:paraId="2BDFE1FB" w14:textId="77777777" w:rsidR="001C0B95" w:rsidRPr="00B50BFC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1C0B95" w:rsidRPr="00B50BFC" w14:paraId="727B8C0C" w14:textId="77777777" w:rsidTr="005C1166">
        <w:tc>
          <w:tcPr>
            <w:tcW w:w="8930" w:type="dxa"/>
          </w:tcPr>
          <w:p w14:paraId="13DAC866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  <w:p w14:paraId="4B46B431" w14:textId="77777777" w:rsidR="001C0B95" w:rsidRPr="00B50BFC" w:rsidRDefault="001C0B95" w:rsidP="001C0B95">
            <w:pPr>
              <w:pStyle w:val="Default"/>
              <w:rPr>
                <w:sz w:val="20"/>
                <w:szCs w:val="20"/>
              </w:rPr>
            </w:pPr>
            <w:r w:rsidRPr="001C0B95">
              <w:rPr>
                <w:sz w:val="20"/>
                <w:szCs w:val="20"/>
              </w:rPr>
              <w:t>Nennung der Projektart des Projektes und</w:t>
            </w:r>
            <w:r>
              <w:rPr>
                <w:sz w:val="20"/>
                <w:szCs w:val="20"/>
              </w:rPr>
              <w:t xml:space="preserve"> </w:t>
            </w:r>
            <w:r w:rsidRPr="001C0B95">
              <w:rPr>
                <w:sz w:val="20"/>
                <w:szCs w:val="20"/>
              </w:rPr>
              <w:t>Begründung der Einordnung</w:t>
            </w:r>
            <w:r>
              <w:rPr>
                <w:sz w:val="20"/>
                <w:szCs w:val="20"/>
              </w:rPr>
              <w:t xml:space="preserve">– </w:t>
            </w:r>
            <w:r w:rsidRPr="001C0B95">
              <w:rPr>
                <w:b/>
                <w:color w:val="FF0000"/>
                <w:sz w:val="20"/>
                <w:szCs w:val="20"/>
              </w:rPr>
              <w:t>strukturierter Text</w:t>
            </w:r>
          </w:p>
        </w:tc>
      </w:tr>
    </w:tbl>
    <w:p w14:paraId="08B896CF" w14:textId="77777777" w:rsidR="001C0B95" w:rsidRDefault="001C0B95" w:rsidP="00BF3E2C">
      <w:pPr>
        <w:rPr>
          <w:sz w:val="22"/>
          <w:szCs w:val="22"/>
        </w:rPr>
      </w:pPr>
    </w:p>
    <w:p w14:paraId="2C7E2CC9" w14:textId="77777777" w:rsidR="001C0B95" w:rsidRPr="00BF3E2C" w:rsidRDefault="001C0B95" w:rsidP="00BF3E2C">
      <w:pPr>
        <w:rPr>
          <w:sz w:val="22"/>
          <w:szCs w:val="22"/>
        </w:rPr>
      </w:pPr>
    </w:p>
    <w:p w14:paraId="7F88ED96" w14:textId="77777777" w:rsidR="00BF3E2C" w:rsidRPr="00B579A4" w:rsidRDefault="00B579A4" w:rsidP="005C1166">
      <w:pPr>
        <w:pStyle w:val="Ttulo2"/>
      </w:pPr>
      <w:bookmarkStart w:id="14" w:name="_Toc142565848"/>
      <w:r w:rsidRPr="00B579A4">
        <w:t>Nennung und Begründung der Klassifizierung des</w:t>
      </w:r>
      <w:r>
        <w:t xml:space="preserve"> </w:t>
      </w:r>
      <w:r w:rsidRPr="00B579A4">
        <w:t>Projekts aus Sicht der Organisation</w:t>
      </w:r>
      <w:bookmarkEnd w:id="14"/>
    </w:p>
    <w:p w14:paraId="430F9A23" w14:textId="77777777" w:rsidR="00BF3E2C" w:rsidRDefault="00BF3E2C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CC0488" w14:paraId="3492601A" w14:textId="77777777" w:rsidTr="005C1166">
        <w:tc>
          <w:tcPr>
            <w:tcW w:w="8857" w:type="dxa"/>
            <w:shd w:val="clear" w:color="auto" w:fill="FFC000"/>
          </w:tcPr>
          <w:p w14:paraId="48991A4A" w14:textId="77777777" w:rsidR="001C0B95" w:rsidRPr="00CC0488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1C0B95" w:rsidRPr="00CC0488" w14:paraId="28DF1074" w14:textId="77777777" w:rsidTr="006B5E22">
        <w:trPr>
          <w:trHeight w:val="58"/>
        </w:trPr>
        <w:tc>
          <w:tcPr>
            <w:tcW w:w="8857" w:type="dxa"/>
          </w:tcPr>
          <w:p w14:paraId="6E7D8967" w14:textId="77777777" w:rsidR="001C0B95" w:rsidRDefault="001C0B95" w:rsidP="005C1166">
            <w:pPr>
              <w:pStyle w:val="Absatztextnormal"/>
              <w:ind w:left="0"/>
            </w:pPr>
          </w:p>
          <w:p w14:paraId="610D2AF4" w14:textId="77777777" w:rsidR="00DD5AAC" w:rsidRDefault="00DD5AAC" w:rsidP="00DD5AAC">
            <w:pPr>
              <w:pStyle w:val="Default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Möglichkeiten der Klassifizierung:</w:t>
            </w:r>
          </w:p>
          <w:p w14:paraId="5135BA44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Zuordnung: interne / externe Projekte</w:t>
            </w:r>
          </w:p>
          <w:p w14:paraId="1537A490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Internationalität: nationale / internationale Projekte</w:t>
            </w:r>
          </w:p>
          <w:p w14:paraId="12B0E455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Kosten/Aufwand: hoch / mittel / gering</w:t>
            </w:r>
          </w:p>
          <w:p w14:paraId="27345750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Projektklassifizierung</w:t>
            </w:r>
          </w:p>
          <w:p w14:paraId="1E066803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Priorität: A / B / C</w:t>
            </w:r>
          </w:p>
          <w:p w14:paraId="76D10DA8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Strategische Bedeutung: hoch /</w:t>
            </w:r>
          </w:p>
          <w:p w14:paraId="4D05ECAD" w14:textId="77777777" w:rsidR="00DD5AAC" w:rsidRPr="00DD5AAC" w:rsidRDefault="00DD5AAC" w:rsidP="00DD5AAC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mittel / niedrig</w:t>
            </w:r>
          </w:p>
          <w:p w14:paraId="7755926B" w14:textId="77777777" w:rsidR="001C0B95" w:rsidRPr="00BE4376" w:rsidRDefault="00DD5AAC" w:rsidP="006B5E22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Größe: XL / L / M / S</w:t>
            </w:r>
          </w:p>
        </w:tc>
      </w:tr>
    </w:tbl>
    <w:p w14:paraId="1086F61B" w14:textId="77777777" w:rsidR="001C0B95" w:rsidRDefault="001C0B95" w:rsidP="00BF3E2C">
      <w:pPr>
        <w:rPr>
          <w:sz w:val="22"/>
          <w:szCs w:val="22"/>
        </w:rPr>
      </w:pPr>
    </w:p>
    <w:p w14:paraId="249C139F" w14:textId="77777777" w:rsidR="001C0B95" w:rsidRDefault="001C0B95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B50BFC" w14:paraId="0B02144C" w14:textId="77777777" w:rsidTr="005C1166">
        <w:tc>
          <w:tcPr>
            <w:tcW w:w="8930" w:type="dxa"/>
            <w:shd w:val="clear" w:color="auto" w:fill="FFFF00"/>
          </w:tcPr>
          <w:p w14:paraId="12A97BE1" w14:textId="77777777" w:rsidR="001C0B95" w:rsidRPr="00B50BFC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1C0B95" w:rsidRPr="00B50BFC" w14:paraId="74556072" w14:textId="77777777" w:rsidTr="005C1166">
        <w:tc>
          <w:tcPr>
            <w:tcW w:w="8930" w:type="dxa"/>
          </w:tcPr>
          <w:p w14:paraId="69D16BDE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  <w:p w14:paraId="22240FB2" w14:textId="77777777" w:rsidR="001C0B95" w:rsidRPr="00B50BFC" w:rsidRDefault="00DD5AAC" w:rsidP="005C1166">
            <w:pPr>
              <w:pStyle w:val="Default"/>
              <w:rPr>
                <w:sz w:val="20"/>
                <w:szCs w:val="20"/>
              </w:rPr>
            </w:pPr>
            <w:r w:rsidRPr="00DD5AAC">
              <w:rPr>
                <w:sz w:val="20"/>
                <w:szCs w:val="20"/>
              </w:rPr>
              <w:t>Nennung und Begründung der Klassifizierung des</w:t>
            </w:r>
            <w:r>
              <w:rPr>
                <w:sz w:val="20"/>
                <w:szCs w:val="20"/>
              </w:rPr>
              <w:t xml:space="preserve"> </w:t>
            </w:r>
            <w:r w:rsidRPr="00DD5AAC">
              <w:rPr>
                <w:sz w:val="20"/>
                <w:szCs w:val="20"/>
              </w:rPr>
              <w:t>Projekts aus Sicht der Organisation</w:t>
            </w:r>
            <w:r w:rsidR="001C0B95">
              <w:rPr>
                <w:sz w:val="20"/>
                <w:szCs w:val="20"/>
              </w:rPr>
              <w:t xml:space="preserve">– </w:t>
            </w:r>
            <w:r w:rsidR="001C0B95"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5C7AF6A8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0A61F851" w14:textId="77777777" w:rsidR="001C0B95" w:rsidRDefault="001C0B95" w:rsidP="00BF3E2C">
      <w:pPr>
        <w:rPr>
          <w:sz w:val="22"/>
          <w:szCs w:val="22"/>
        </w:rPr>
      </w:pPr>
    </w:p>
    <w:p w14:paraId="6B7FFB7D" w14:textId="77777777" w:rsidR="001C0B95" w:rsidRDefault="001C0B95" w:rsidP="00BF3E2C">
      <w:pPr>
        <w:rPr>
          <w:sz w:val="22"/>
          <w:szCs w:val="22"/>
        </w:rPr>
      </w:pPr>
    </w:p>
    <w:p w14:paraId="27DFCFDD" w14:textId="77777777" w:rsidR="00BF3E2C" w:rsidRPr="00B579A4" w:rsidRDefault="00B579A4" w:rsidP="00B579A4">
      <w:pPr>
        <w:pStyle w:val="Ttulo2"/>
      </w:pPr>
      <w:bookmarkStart w:id="15" w:name="_Toc142565849"/>
      <w:r w:rsidRPr="00B579A4">
        <w:t>Nennung der Strukturen der Organisation</w:t>
      </w:r>
      <w:bookmarkEnd w:id="15"/>
    </w:p>
    <w:p w14:paraId="50362907" w14:textId="77777777" w:rsidR="001C0B95" w:rsidRDefault="001C0B95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CC0488" w14:paraId="0B5F7410" w14:textId="77777777" w:rsidTr="005C1166">
        <w:tc>
          <w:tcPr>
            <w:tcW w:w="8857" w:type="dxa"/>
            <w:shd w:val="clear" w:color="auto" w:fill="FFC000"/>
          </w:tcPr>
          <w:p w14:paraId="48D0BFEB" w14:textId="77777777" w:rsidR="001C0B95" w:rsidRPr="00CC0488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1C0B95" w:rsidRPr="00CC0488" w14:paraId="6BBE103F" w14:textId="77777777" w:rsidTr="006B5E22">
        <w:trPr>
          <w:trHeight w:val="820"/>
        </w:trPr>
        <w:tc>
          <w:tcPr>
            <w:tcW w:w="8857" w:type="dxa"/>
          </w:tcPr>
          <w:p w14:paraId="67F44D8C" w14:textId="77777777" w:rsidR="001C0B95" w:rsidRDefault="001C0B95" w:rsidP="005C1166">
            <w:pPr>
              <w:pStyle w:val="Absatztextnormal"/>
              <w:ind w:left="0"/>
            </w:pPr>
          </w:p>
          <w:p w14:paraId="224FD57E" w14:textId="77777777" w:rsidR="001C0B95" w:rsidRPr="00BE4376" w:rsidRDefault="00760B61" w:rsidP="00760B61">
            <w:pPr>
              <w:pStyle w:val="Default"/>
              <w:numPr>
                <w:ilvl w:val="0"/>
                <w:numId w:val="15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760B61">
              <w:rPr>
                <w:sz w:val="20"/>
                <w:szCs w:val="20"/>
              </w:rPr>
              <w:t>Nennung der Strukturen der Organisation, die vom Projekt zu berücksichtigen sind und Angabe deren</w:t>
            </w:r>
            <w:r>
              <w:rPr>
                <w:sz w:val="20"/>
                <w:szCs w:val="20"/>
              </w:rPr>
              <w:t xml:space="preserve"> </w:t>
            </w:r>
            <w:r w:rsidRPr="00760B61">
              <w:rPr>
                <w:sz w:val="20"/>
                <w:szCs w:val="20"/>
              </w:rPr>
              <w:t>Einfluss auf das Projekt (z.B.</w:t>
            </w:r>
            <w:r w:rsidR="00E95FD5">
              <w:rPr>
                <w:sz w:val="20"/>
                <w:szCs w:val="20"/>
              </w:rPr>
              <w:t xml:space="preserve"> </w:t>
            </w:r>
            <w:r w:rsidRPr="00760B61">
              <w:rPr>
                <w:sz w:val="20"/>
                <w:szCs w:val="20"/>
              </w:rPr>
              <w:t>LA, PMO, PO,</w:t>
            </w:r>
            <w:r w:rsidR="006B5E22">
              <w:rPr>
                <w:sz w:val="20"/>
                <w:szCs w:val="20"/>
              </w:rPr>
              <w:t xml:space="preserve"> </w:t>
            </w:r>
            <w:r w:rsidRPr="00760B61">
              <w:rPr>
                <w:sz w:val="20"/>
                <w:szCs w:val="20"/>
              </w:rPr>
              <w:t>Programm)</w:t>
            </w:r>
          </w:p>
        </w:tc>
      </w:tr>
    </w:tbl>
    <w:p w14:paraId="75823A0B" w14:textId="77777777" w:rsidR="001C0B95" w:rsidRDefault="001C0B95" w:rsidP="00BF3E2C">
      <w:pPr>
        <w:rPr>
          <w:sz w:val="22"/>
          <w:szCs w:val="22"/>
        </w:rPr>
      </w:pPr>
    </w:p>
    <w:p w14:paraId="1FF9AD43" w14:textId="77777777" w:rsidR="001C0B95" w:rsidRDefault="001C0B95" w:rsidP="00BF3E2C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1C0B95" w:rsidRPr="00B50BFC" w14:paraId="56CB4FC0" w14:textId="77777777" w:rsidTr="005C1166">
        <w:tc>
          <w:tcPr>
            <w:tcW w:w="8930" w:type="dxa"/>
            <w:shd w:val="clear" w:color="auto" w:fill="FFFF00"/>
          </w:tcPr>
          <w:p w14:paraId="4878A128" w14:textId="77777777" w:rsidR="001C0B95" w:rsidRPr="00B50BFC" w:rsidRDefault="001C0B95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1C0B95" w:rsidRPr="00B50BFC" w14:paraId="79E827F8" w14:textId="77777777" w:rsidTr="005C1166">
        <w:tc>
          <w:tcPr>
            <w:tcW w:w="8930" w:type="dxa"/>
          </w:tcPr>
          <w:p w14:paraId="50BF58E2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  <w:p w14:paraId="57C1B1AA" w14:textId="77777777" w:rsidR="00760B61" w:rsidRPr="00760B61" w:rsidRDefault="00760B61" w:rsidP="00760B61">
            <w:pPr>
              <w:pStyle w:val="Default"/>
              <w:rPr>
                <w:sz w:val="20"/>
                <w:szCs w:val="20"/>
              </w:rPr>
            </w:pPr>
            <w:r w:rsidRPr="00760B61">
              <w:rPr>
                <w:sz w:val="20"/>
                <w:szCs w:val="20"/>
              </w:rPr>
              <w:t>Nennung der Strukturen der Organisation, die vom</w:t>
            </w:r>
            <w:r>
              <w:rPr>
                <w:sz w:val="20"/>
                <w:szCs w:val="20"/>
              </w:rPr>
              <w:t xml:space="preserve"> </w:t>
            </w:r>
            <w:r w:rsidRPr="00760B61">
              <w:rPr>
                <w:sz w:val="20"/>
                <w:szCs w:val="20"/>
              </w:rPr>
              <w:t>Projekt zu berücksichtigen sind und Angabe deren</w:t>
            </w:r>
          </w:p>
          <w:p w14:paraId="3CC99F40" w14:textId="77777777" w:rsidR="001C0B95" w:rsidRPr="00B50BFC" w:rsidRDefault="00760B61" w:rsidP="005C1166">
            <w:pPr>
              <w:pStyle w:val="Default"/>
              <w:rPr>
                <w:sz w:val="20"/>
                <w:szCs w:val="20"/>
              </w:rPr>
            </w:pPr>
            <w:r w:rsidRPr="00760B61">
              <w:rPr>
                <w:sz w:val="20"/>
                <w:szCs w:val="20"/>
              </w:rPr>
              <w:t>Einfluss auf das Projekt (z.B.</w:t>
            </w:r>
            <w:r w:rsidR="00FE5212">
              <w:rPr>
                <w:sz w:val="20"/>
                <w:szCs w:val="20"/>
              </w:rPr>
              <w:t xml:space="preserve"> </w:t>
            </w:r>
            <w:r w:rsidRPr="00760B61">
              <w:rPr>
                <w:sz w:val="20"/>
                <w:szCs w:val="20"/>
              </w:rPr>
              <w:t>LA, PMO, PO,</w:t>
            </w:r>
            <w:r w:rsidR="00FE5212">
              <w:rPr>
                <w:sz w:val="20"/>
                <w:szCs w:val="20"/>
              </w:rPr>
              <w:t xml:space="preserve"> </w:t>
            </w:r>
            <w:proofErr w:type="gramStart"/>
            <w:r w:rsidRPr="00760B61">
              <w:rPr>
                <w:sz w:val="20"/>
                <w:szCs w:val="20"/>
              </w:rPr>
              <w:t>Programm)</w:t>
            </w:r>
            <w:r w:rsidR="001C0B95">
              <w:rPr>
                <w:sz w:val="20"/>
                <w:szCs w:val="20"/>
              </w:rPr>
              <w:t>–</w:t>
            </w:r>
            <w:proofErr w:type="gramEnd"/>
            <w:r w:rsidR="001C0B95">
              <w:rPr>
                <w:sz w:val="20"/>
                <w:szCs w:val="20"/>
              </w:rPr>
              <w:t xml:space="preserve"> </w:t>
            </w:r>
            <w:r w:rsidR="001C0B95"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1DEF2196" w14:textId="77777777" w:rsidR="001C0B95" w:rsidRPr="00B50BFC" w:rsidRDefault="001C0B95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A5242F0" w14:textId="77777777" w:rsidR="001C0B95" w:rsidRPr="00BF3E2C" w:rsidRDefault="001C0B95" w:rsidP="00BF3E2C">
      <w:pPr>
        <w:rPr>
          <w:sz w:val="22"/>
          <w:szCs w:val="22"/>
        </w:rPr>
      </w:pPr>
    </w:p>
    <w:p w14:paraId="20DED61E" w14:textId="77777777" w:rsidR="00861B01" w:rsidRDefault="00861B01" w:rsidP="00BF3E2C">
      <w:pPr>
        <w:rPr>
          <w:sz w:val="22"/>
          <w:szCs w:val="22"/>
        </w:rPr>
      </w:pPr>
    </w:p>
    <w:p w14:paraId="1FC90A14" w14:textId="77777777" w:rsidR="0020354F" w:rsidRPr="00BF3E2C" w:rsidRDefault="0020354F" w:rsidP="00BF3E2C">
      <w:pPr>
        <w:rPr>
          <w:sz w:val="22"/>
          <w:szCs w:val="22"/>
        </w:rPr>
      </w:pPr>
    </w:p>
    <w:p w14:paraId="7E94582F" w14:textId="77777777" w:rsidR="005156E9" w:rsidRDefault="00BF3E2C" w:rsidP="005156E9">
      <w:pPr>
        <w:pStyle w:val="Ttulo1"/>
      </w:pPr>
      <w:r>
        <w:br w:type="page"/>
      </w:r>
      <w:bookmarkStart w:id="16" w:name="_Toc142565850"/>
      <w:r w:rsidR="005156E9">
        <w:lastRenderedPageBreak/>
        <w:t>Anforderungen und Ziele 4.5.2</w:t>
      </w:r>
      <w:r w:rsidR="00B5150F">
        <w:t>.</w:t>
      </w:r>
      <w:bookmarkEnd w:id="16"/>
    </w:p>
    <w:p w14:paraId="1C0808C0" w14:textId="77777777" w:rsidR="005156E9" w:rsidRDefault="000672C1" w:rsidP="005156E9">
      <w:pPr>
        <w:pStyle w:val="Ttulo2"/>
      </w:pPr>
      <w:bookmarkStart w:id="17" w:name="_Toc142565851"/>
      <w:r>
        <w:t>Steckbrief</w:t>
      </w:r>
      <w:bookmarkEnd w:id="17"/>
    </w:p>
    <w:p w14:paraId="7B446305" w14:textId="77777777" w:rsidR="00255486" w:rsidRPr="00740369" w:rsidRDefault="00255486" w:rsidP="0025548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55486" w:rsidRPr="00CC0488" w14:paraId="1D2CA2F1" w14:textId="77777777" w:rsidTr="00881021">
        <w:tc>
          <w:tcPr>
            <w:tcW w:w="8857" w:type="dxa"/>
            <w:shd w:val="clear" w:color="auto" w:fill="FFC000"/>
          </w:tcPr>
          <w:p w14:paraId="0997BCA4" w14:textId="77777777" w:rsidR="00255486" w:rsidRPr="00CC0488" w:rsidRDefault="00255486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255486" w:rsidRPr="00CC0488" w14:paraId="633E86F7" w14:textId="77777777" w:rsidTr="00881021">
        <w:tc>
          <w:tcPr>
            <w:tcW w:w="8857" w:type="dxa"/>
          </w:tcPr>
          <w:p w14:paraId="5473B657" w14:textId="77777777" w:rsidR="00255486" w:rsidRDefault="00255486" w:rsidP="00881021">
            <w:pPr>
              <w:pStyle w:val="Absatztextnormal"/>
              <w:ind w:left="0"/>
            </w:pPr>
          </w:p>
          <w:p w14:paraId="762709AF" w14:textId="77777777" w:rsidR="00C301D1" w:rsidRDefault="00255486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C301D1">
              <w:rPr>
                <w:rFonts w:cs="Times New Roman"/>
                <w:color w:val="auto"/>
                <w:sz w:val="20"/>
                <w:szCs w:val="20"/>
              </w:rPr>
              <w:t xml:space="preserve">Zusammenfassen der Eckdaten des Projektes </w:t>
            </w:r>
            <w:r w:rsidR="00C301D1" w:rsidRPr="00C301D1">
              <w:rPr>
                <w:rFonts w:cs="Times New Roman"/>
                <w:color w:val="auto"/>
                <w:sz w:val="20"/>
                <w:szCs w:val="20"/>
              </w:rPr>
              <w:t>auf</w:t>
            </w:r>
            <w:r w:rsidR="00C301D1">
              <w:rPr>
                <w:sz w:val="20"/>
                <w:szCs w:val="20"/>
              </w:rPr>
              <w:t xml:space="preserve"> </w:t>
            </w:r>
            <w:r w:rsidR="004A1494">
              <w:rPr>
                <w:sz w:val="20"/>
                <w:szCs w:val="20"/>
              </w:rPr>
              <w:t xml:space="preserve">max. </w:t>
            </w:r>
            <w:r w:rsidR="00C301D1" w:rsidRPr="005E428A">
              <w:rPr>
                <w:sz w:val="20"/>
                <w:szCs w:val="20"/>
                <w:u w:val="single"/>
              </w:rPr>
              <w:t>einer</w:t>
            </w:r>
            <w:r w:rsidR="00C301D1">
              <w:rPr>
                <w:sz w:val="20"/>
                <w:szCs w:val="20"/>
              </w:rPr>
              <w:t xml:space="preserve"> Seite im Dokument</w:t>
            </w:r>
          </w:p>
          <w:p w14:paraId="52AB75DC" w14:textId="77777777" w:rsidR="00C301D1" w:rsidRDefault="00C301D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="00FF3201">
              <w:rPr>
                <w:sz w:val="20"/>
                <w:szCs w:val="20"/>
              </w:rPr>
              <w:t xml:space="preserve">rojektbezeichnung und </w:t>
            </w:r>
            <w:r>
              <w:rPr>
                <w:sz w:val="20"/>
                <w:szCs w:val="20"/>
              </w:rPr>
              <w:t xml:space="preserve">Projektsteckbrief </w:t>
            </w:r>
            <w:r w:rsidR="004A1494">
              <w:rPr>
                <w:sz w:val="20"/>
                <w:szCs w:val="20"/>
              </w:rPr>
              <w:t>müssen</w:t>
            </w:r>
            <w:r>
              <w:rPr>
                <w:sz w:val="20"/>
                <w:szCs w:val="20"/>
              </w:rPr>
              <w:t xml:space="preserve"> einen Bezug auf </w:t>
            </w:r>
            <w:r w:rsidR="00FF3201">
              <w:rPr>
                <w:sz w:val="20"/>
                <w:szCs w:val="20"/>
              </w:rPr>
              <w:t>Kapitel 1 dieser Arbeit</w:t>
            </w:r>
            <w:r>
              <w:rPr>
                <w:sz w:val="20"/>
                <w:szCs w:val="20"/>
              </w:rPr>
              <w:t xml:space="preserve"> haben.</w:t>
            </w:r>
          </w:p>
          <w:p w14:paraId="16D5595C" w14:textId="77777777" w:rsidR="00C301D1" w:rsidRDefault="00C301D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Der Auftraggeber ist zu personifizieren, d.h. mit Namen </w:t>
            </w:r>
            <w:r w:rsidR="004A1494">
              <w:rPr>
                <w:sz w:val="20"/>
                <w:szCs w:val="20"/>
              </w:rPr>
              <w:t xml:space="preserve">und Funktion </w:t>
            </w:r>
            <w:r>
              <w:rPr>
                <w:sz w:val="20"/>
                <w:szCs w:val="20"/>
              </w:rPr>
              <w:t xml:space="preserve">zu nennen. </w:t>
            </w:r>
          </w:p>
          <w:p w14:paraId="11D1C922" w14:textId="77777777" w:rsidR="00C301D1" w:rsidRDefault="00C301D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581F2D">
              <w:rPr>
                <w:sz w:val="20"/>
                <w:szCs w:val="20"/>
              </w:rPr>
              <w:t>Sofern in der Projektorganisation Stab</w:t>
            </w:r>
            <w:r w:rsidR="00FF3201">
              <w:rPr>
                <w:sz w:val="20"/>
                <w:szCs w:val="20"/>
              </w:rPr>
              <w:t>s</w:t>
            </w:r>
            <w:r w:rsidRPr="00581F2D">
              <w:rPr>
                <w:sz w:val="20"/>
                <w:szCs w:val="20"/>
              </w:rPr>
              <w:t>-PO gewählt wurde, sind die Kreuze bei Leistung, Termine und Kosten zu entfernen bzw. nicht zu setzen.</w:t>
            </w:r>
            <w:r>
              <w:rPr>
                <w:sz w:val="20"/>
                <w:szCs w:val="20"/>
              </w:rPr>
              <w:t xml:space="preserve"> </w:t>
            </w:r>
          </w:p>
          <w:p w14:paraId="381DE55C" w14:textId="77777777" w:rsidR="00C301D1" w:rsidRDefault="00C301D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Die Projektnummer kann aus Buchstaben oder Zahlen bestehen. </w:t>
            </w:r>
            <w:r w:rsidR="00FF3201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Bsp.: SW_01</w:t>
            </w:r>
            <w:r w:rsidR="00FF3201">
              <w:rPr>
                <w:sz w:val="20"/>
                <w:szCs w:val="20"/>
              </w:rPr>
              <w:t>)</w:t>
            </w:r>
          </w:p>
          <w:p w14:paraId="6DF4C340" w14:textId="77777777" w:rsidR="00C301D1" w:rsidRDefault="00C301D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581F2D">
              <w:rPr>
                <w:sz w:val="20"/>
                <w:szCs w:val="20"/>
              </w:rPr>
              <w:t xml:space="preserve">Die gewählte </w:t>
            </w:r>
            <w:r w:rsidRPr="00F0498C">
              <w:rPr>
                <w:b/>
                <w:sz w:val="20"/>
                <w:szCs w:val="20"/>
              </w:rPr>
              <w:t>Projektnummer</w:t>
            </w:r>
            <w:r w:rsidRPr="00581F2D">
              <w:rPr>
                <w:sz w:val="20"/>
                <w:szCs w:val="20"/>
              </w:rPr>
              <w:t xml:space="preserve"> wird später beim </w:t>
            </w:r>
            <w:r w:rsidRPr="00F0498C">
              <w:rPr>
                <w:b/>
                <w:sz w:val="20"/>
                <w:szCs w:val="20"/>
              </w:rPr>
              <w:t>PSP</w:t>
            </w:r>
            <w:r w:rsidR="00FF3201">
              <w:rPr>
                <w:b/>
                <w:sz w:val="20"/>
                <w:szCs w:val="20"/>
              </w:rPr>
              <w:t>-Code</w:t>
            </w:r>
            <w:r w:rsidRPr="00581F2D">
              <w:rPr>
                <w:sz w:val="20"/>
                <w:szCs w:val="20"/>
              </w:rPr>
              <w:t xml:space="preserve"> benötigt.</w:t>
            </w:r>
            <w:r>
              <w:rPr>
                <w:sz w:val="20"/>
                <w:szCs w:val="20"/>
              </w:rPr>
              <w:t xml:space="preserve"> </w:t>
            </w:r>
          </w:p>
          <w:p w14:paraId="61F35D5E" w14:textId="77777777" w:rsidR="00C301D1" w:rsidRDefault="00C301D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Kosten und Aufwände sind gerundet ohne Nachkommastellen (keine „krummen“ Beträge bzw. PT) anzugeben. </w:t>
            </w:r>
          </w:p>
          <w:p w14:paraId="5051C75F" w14:textId="77777777" w:rsidR="00C301D1" w:rsidRDefault="00FF3201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Möglichst</w:t>
            </w:r>
            <w:r w:rsidR="00C301D1">
              <w:rPr>
                <w:sz w:val="20"/>
                <w:szCs w:val="20"/>
              </w:rPr>
              <w:t xml:space="preserve"> natürliche Personen angeben, ggf. P</w:t>
            </w:r>
            <w:r w:rsidR="00C301D1" w:rsidRPr="00CF008A">
              <w:rPr>
                <w:sz w:val="20"/>
                <w:szCs w:val="20"/>
              </w:rPr>
              <w:t>seudonym</w:t>
            </w:r>
            <w:r w:rsidR="00C301D1">
              <w:rPr>
                <w:sz w:val="20"/>
                <w:szCs w:val="20"/>
              </w:rPr>
              <w:t>e verwenden.</w:t>
            </w:r>
          </w:p>
          <w:p w14:paraId="6C5A7AC0" w14:textId="77777777" w:rsidR="00C301D1" w:rsidRDefault="006952A5" w:rsidP="00C0491E">
            <w:pPr>
              <w:pStyle w:val="Default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Bei Angabe von Zwischenterminen</w:t>
            </w:r>
            <w:r w:rsidR="00C301D1">
              <w:rPr>
                <w:sz w:val="20"/>
                <w:szCs w:val="20"/>
              </w:rPr>
              <w:t xml:space="preserve"> sind diese als Meilensteile mit anzugeben</w:t>
            </w:r>
            <w:r>
              <w:rPr>
                <w:sz w:val="20"/>
                <w:szCs w:val="20"/>
              </w:rPr>
              <w:t>.</w:t>
            </w:r>
          </w:p>
          <w:p w14:paraId="6623FF86" w14:textId="77777777" w:rsidR="00255486" w:rsidRPr="00BE4376" w:rsidRDefault="00C15999" w:rsidP="00C0491E">
            <w:pPr>
              <w:pStyle w:val="Absatztextnormal"/>
              <w:numPr>
                <w:ilvl w:val="0"/>
                <w:numId w:val="16"/>
              </w:numPr>
              <w:jc w:val="both"/>
            </w:pPr>
            <w:r w:rsidRPr="00C15999">
              <w:t>PL darf nicht Kunde oder Auftraggeber sein</w:t>
            </w:r>
          </w:p>
          <w:p w14:paraId="0E0EA78D" w14:textId="77777777" w:rsidR="00255486" w:rsidRPr="00BE4376" w:rsidRDefault="00255486" w:rsidP="00881021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70CC9B27" w14:textId="77777777" w:rsidR="00255486" w:rsidRPr="00740369" w:rsidRDefault="00255486" w:rsidP="00255486">
      <w:pPr>
        <w:rPr>
          <w:sz w:val="22"/>
          <w:szCs w:val="22"/>
        </w:rPr>
      </w:pPr>
    </w:p>
    <w:p w14:paraId="746916CF" w14:textId="77777777" w:rsidR="00255486" w:rsidRPr="00740369" w:rsidRDefault="00255486" w:rsidP="0025548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55486" w:rsidRPr="00B50BFC" w14:paraId="6692EF71" w14:textId="77777777" w:rsidTr="00881021">
        <w:tc>
          <w:tcPr>
            <w:tcW w:w="8930" w:type="dxa"/>
            <w:shd w:val="clear" w:color="auto" w:fill="FFFF00"/>
          </w:tcPr>
          <w:p w14:paraId="7E9CF5E9" w14:textId="77777777" w:rsidR="00255486" w:rsidRPr="00B50BFC" w:rsidRDefault="00255486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255486" w:rsidRPr="00B50BFC" w14:paraId="38DF0BC7" w14:textId="77777777" w:rsidTr="00881021">
        <w:tc>
          <w:tcPr>
            <w:tcW w:w="8930" w:type="dxa"/>
          </w:tcPr>
          <w:p w14:paraId="2DF8AF5F" w14:textId="77777777" w:rsidR="00255486" w:rsidRPr="00B50BFC" w:rsidRDefault="00255486" w:rsidP="00881021">
            <w:pPr>
              <w:pStyle w:val="Default"/>
              <w:rPr>
                <w:sz w:val="20"/>
                <w:szCs w:val="20"/>
              </w:rPr>
            </w:pPr>
          </w:p>
          <w:p w14:paraId="386CA9E0" w14:textId="77777777" w:rsidR="00712B36" w:rsidRPr="00712B36" w:rsidRDefault="00712B36" w:rsidP="00712B36">
            <w:pPr>
              <w:pStyle w:val="Default"/>
              <w:rPr>
                <w:sz w:val="20"/>
                <w:szCs w:val="20"/>
              </w:rPr>
            </w:pPr>
            <w:r w:rsidRPr="00712B36">
              <w:rPr>
                <w:sz w:val="20"/>
                <w:szCs w:val="20"/>
              </w:rPr>
              <w:t>"Steckbrief mit stichwortartigen Angaben zu:</w:t>
            </w:r>
            <w:r>
              <w:rPr>
                <w:sz w:val="20"/>
                <w:szCs w:val="20"/>
              </w:rPr>
              <w:t xml:space="preserve"> </w:t>
            </w:r>
            <w:r w:rsidRPr="00712B36">
              <w:rPr>
                <w:sz w:val="20"/>
                <w:szCs w:val="20"/>
              </w:rPr>
              <w:t>Projektnummer, Auftraggeber bzw. Kunde, Inhalt, Dauer, Budget, eigener Rolle im Projekt mit Verantwortlichkeiten, Hindernisse / Risiken und Chancen.</w:t>
            </w:r>
          </w:p>
          <w:p w14:paraId="3BBDD276" w14:textId="77777777" w:rsidR="00255486" w:rsidRPr="00B50BFC" w:rsidRDefault="00712B36" w:rsidP="00712B36">
            <w:pPr>
              <w:pStyle w:val="Default"/>
              <w:rPr>
                <w:sz w:val="20"/>
                <w:szCs w:val="20"/>
              </w:rPr>
            </w:pPr>
            <w:r w:rsidRPr="00712B36">
              <w:rPr>
                <w:sz w:val="20"/>
                <w:szCs w:val="20"/>
              </w:rPr>
              <w:t>Stand des Steckbriefs: Ende der Initiierungsphase (Kundensicht)"</w:t>
            </w:r>
            <w:r w:rsidR="00255486">
              <w:rPr>
                <w:sz w:val="20"/>
                <w:szCs w:val="20"/>
              </w:rPr>
              <w:t xml:space="preserve">– </w:t>
            </w:r>
            <w:r w:rsidR="00255486">
              <w:rPr>
                <w:b/>
                <w:color w:val="FF0000"/>
                <w:sz w:val="20"/>
                <w:szCs w:val="20"/>
              </w:rPr>
              <w:t>Formular</w:t>
            </w:r>
          </w:p>
          <w:p w14:paraId="7C3FDBC5" w14:textId="77777777" w:rsidR="00255486" w:rsidRPr="00B50BFC" w:rsidRDefault="00255486" w:rsidP="0088102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FD3AAD5" w14:textId="77777777" w:rsidR="00255486" w:rsidRPr="00740369" w:rsidRDefault="00255486" w:rsidP="00255486">
      <w:pPr>
        <w:rPr>
          <w:sz w:val="22"/>
          <w:szCs w:val="22"/>
        </w:rPr>
      </w:pPr>
    </w:p>
    <w:p w14:paraId="564D898A" w14:textId="77777777" w:rsidR="00255486" w:rsidRPr="00740369" w:rsidRDefault="00255486" w:rsidP="00255486">
      <w:pPr>
        <w:rPr>
          <w:sz w:val="22"/>
          <w:szCs w:val="22"/>
        </w:rPr>
      </w:pPr>
    </w:p>
    <w:p w14:paraId="77A25D01" w14:textId="77777777" w:rsidR="000672C1" w:rsidRPr="00740369" w:rsidRDefault="000672C1" w:rsidP="000672C1">
      <w:pPr>
        <w:rPr>
          <w:sz w:val="22"/>
          <w:szCs w:val="22"/>
        </w:rPr>
      </w:pPr>
    </w:p>
    <w:p w14:paraId="2AD6E274" w14:textId="77777777" w:rsidR="000672C1" w:rsidRPr="00431EB4" w:rsidRDefault="00582DD9" w:rsidP="000672C1">
      <w:pPr>
        <w:rPr>
          <w:sz w:val="22"/>
          <w:szCs w:val="22"/>
        </w:rPr>
      </w:pPr>
      <w: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35"/>
        <w:gridCol w:w="1993"/>
        <w:gridCol w:w="1162"/>
        <w:gridCol w:w="333"/>
        <w:gridCol w:w="265"/>
        <w:gridCol w:w="502"/>
        <w:gridCol w:w="681"/>
        <w:gridCol w:w="1451"/>
      </w:tblGrid>
      <w:tr w:rsidR="000672C1" w:rsidRPr="00740369" w14:paraId="57814FDB" w14:textId="77777777" w:rsidTr="00740369">
        <w:tc>
          <w:tcPr>
            <w:tcW w:w="9778" w:type="dxa"/>
            <w:gridSpan w:val="8"/>
            <w:shd w:val="clear" w:color="auto" w:fill="A8D08D"/>
          </w:tcPr>
          <w:p w14:paraId="10BA55FC" w14:textId="77777777" w:rsidR="000672C1" w:rsidRPr="00740369" w:rsidRDefault="000672C1" w:rsidP="00881021">
            <w:pPr>
              <w:pStyle w:val="Encabezado"/>
              <w:spacing w:before="6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lastRenderedPageBreak/>
              <w:t>Projektsteckbrief</w:t>
            </w:r>
          </w:p>
        </w:tc>
      </w:tr>
      <w:tr w:rsidR="000672C1" w:rsidRPr="00740369" w14:paraId="05EC7D9F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16E15DF3" w14:textId="77777777" w:rsidR="000672C1" w:rsidRPr="00740369" w:rsidRDefault="000672C1" w:rsidP="00881021">
            <w:pPr>
              <w:pStyle w:val="Encabezado"/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Projektbezeichnung:</w:t>
            </w:r>
          </w:p>
        </w:tc>
        <w:tc>
          <w:tcPr>
            <w:tcW w:w="6488" w:type="dxa"/>
            <w:gridSpan w:val="7"/>
          </w:tcPr>
          <w:p w14:paraId="5EDE0180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6A41AFFE" w14:textId="77777777" w:rsidTr="00740369">
        <w:trPr>
          <w:trHeight w:val="422"/>
        </w:trPr>
        <w:tc>
          <w:tcPr>
            <w:tcW w:w="3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/>
          </w:tcPr>
          <w:p w14:paraId="5C9BE260" w14:textId="77777777" w:rsidR="000672C1" w:rsidRPr="00740369" w:rsidRDefault="000672C1" w:rsidP="00881021">
            <w:pPr>
              <w:pStyle w:val="Encabezado"/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Projektnummer:</w:t>
            </w:r>
          </w:p>
        </w:tc>
        <w:tc>
          <w:tcPr>
            <w:tcW w:w="64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485DC1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12B5CFF0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75099F47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Auftraggeber (Name, Position)</w:t>
            </w:r>
          </w:p>
        </w:tc>
        <w:tc>
          <w:tcPr>
            <w:tcW w:w="6488" w:type="dxa"/>
            <w:gridSpan w:val="7"/>
          </w:tcPr>
          <w:p w14:paraId="0D30583D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684ABFC7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63F6F15E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Projektleitung, Verantwortung:</w:t>
            </w:r>
          </w:p>
        </w:tc>
        <w:tc>
          <w:tcPr>
            <w:tcW w:w="2025" w:type="dxa"/>
            <w:vAlign w:val="center"/>
          </w:tcPr>
          <w:p w14:paraId="1396926C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18" w:type="dxa"/>
            <w:gridSpan w:val="2"/>
            <w:vAlign w:val="center"/>
          </w:tcPr>
          <w:p w14:paraId="127BE299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t xml:space="preserve">Leistung </w:t>
            </w:r>
            <w:r w:rsidRPr="00740369">
              <w:rPr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FORMCHECKBOX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000000">
              <w:rPr>
                <w:sz w:val="22"/>
                <w:szCs w:val="22"/>
              </w:rPr>
            </w:r>
            <w:r w:rsidR="00000000">
              <w:rPr>
                <w:sz w:val="22"/>
                <w:szCs w:val="22"/>
              </w:rPr>
              <w:fldChar w:fldCharType="separate"/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71" w:type="dxa"/>
            <w:gridSpan w:val="3"/>
            <w:vAlign w:val="center"/>
          </w:tcPr>
          <w:p w14:paraId="35B0C540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t xml:space="preserve">Termine </w:t>
            </w:r>
            <w:r w:rsidRPr="00740369">
              <w:rPr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FORMCHECKBOX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000000">
              <w:rPr>
                <w:sz w:val="22"/>
                <w:szCs w:val="22"/>
              </w:rPr>
            </w:r>
            <w:r w:rsidR="00000000">
              <w:rPr>
                <w:sz w:val="22"/>
                <w:szCs w:val="22"/>
              </w:rPr>
              <w:fldChar w:fldCharType="separate"/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74" w:type="dxa"/>
            <w:vAlign w:val="center"/>
          </w:tcPr>
          <w:p w14:paraId="598BEE88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t xml:space="preserve">Kosten </w:t>
            </w:r>
            <w:r w:rsidRPr="00740369">
              <w:rPr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FORMCHECKBOX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000000">
              <w:rPr>
                <w:sz w:val="22"/>
                <w:szCs w:val="22"/>
              </w:rPr>
            </w:r>
            <w:r w:rsidR="00000000">
              <w:rPr>
                <w:sz w:val="22"/>
                <w:szCs w:val="22"/>
              </w:rPr>
              <w:fldChar w:fldCharType="separate"/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</w:tr>
      <w:tr w:rsidR="008E1DBD" w:rsidRPr="00740369" w14:paraId="1A96255D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16AC3679" w14:textId="77777777" w:rsidR="008E1DBD" w:rsidRPr="00740369" w:rsidRDefault="008E1DBD" w:rsidP="00A16A15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Projektorganisationsform:</w:t>
            </w:r>
          </w:p>
        </w:tc>
        <w:tc>
          <w:tcPr>
            <w:tcW w:w="2025" w:type="dxa"/>
            <w:vAlign w:val="center"/>
          </w:tcPr>
          <w:p w14:paraId="67B27920" w14:textId="77777777" w:rsidR="008E1DBD" w:rsidRPr="00740369" w:rsidRDefault="008E1DBD" w:rsidP="00A16A15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18" w:type="dxa"/>
            <w:gridSpan w:val="2"/>
            <w:vAlign w:val="center"/>
          </w:tcPr>
          <w:p w14:paraId="44DDB12B" w14:textId="77777777" w:rsidR="008E1DBD" w:rsidRPr="00740369" w:rsidRDefault="008E1DBD" w:rsidP="00A16A15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t xml:space="preserve">Stabs-PO </w:t>
            </w:r>
            <w:r w:rsidRPr="00740369">
              <w:rPr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FORMCHECKBOX </w:instrText>
            </w:r>
            <w:r w:rsidR="00000000">
              <w:rPr>
                <w:sz w:val="22"/>
                <w:szCs w:val="22"/>
              </w:rPr>
            </w:r>
            <w:r w:rsidR="00000000">
              <w:rPr>
                <w:sz w:val="22"/>
                <w:szCs w:val="22"/>
              </w:rPr>
              <w:fldChar w:fldCharType="separate"/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71" w:type="dxa"/>
            <w:gridSpan w:val="3"/>
            <w:vAlign w:val="center"/>
          </w:tcPr>
          <w:p w14:paraId="07E291B8" w14:textId="77777777" w:rsidR="008E1DBD" w:rsidRPr="00740369" w:rsidRDefault="008E1DBD" w:rsidP="00A16A15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t xml:space="preserve">Matrix-PO </w:t>
            </w:r>
            <w:r w:rsidRPr="00740369">
              <w:rPr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FORMCHECKBOX </w:instrText>
            </w:r>
            <w:r w:rsidR="00000000">
              <w:rPr>
                <w:sz w:val="22"/>
                <w:szCs w:val="22"/>
              </w:rPr>
            </w:r>
            <w:r w:rsidR="00000000">
              <w:rPr>
                <w:sz w:val="22"/>
                <w:szCs w:val="22"/>
              </w:rPr>
              <w:fldChar w:fldCharType="separate"/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74" w:type="dxa"/>
            <w:vAlign w:val="center"/>
          </w:tcPr>
          <w:p w14:paraId="19FD042E" w14:textId="77777777" w:rsidR="008E1DBD" w:rsidRPr="00740369" w:rsidRDefault="008E1DBD" w:rsidP="008E1DBD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t xml:space="preserve">Reine PO </w:t>
            </w:r>
            <w:r w:rsidRPr="00740369">
              <w:rPr>
                <w:sz w:val="22"/>
                <w:szCs w:val="22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FORMCHECKBOX </w:instrText>
            </w:r>
            <w:r w:rsidR="00000000">
              <w:rPr>
                <w:sz w:val="22"/>
                <w:szCs w:val="22"/>
              </w:rPr>
            </w:r>
            <w:r w:rsidR="00000000">
              <w:rPr>
                <w:sz w:val="22"/>
                <w:szCs w:val="22"/>
              </w:rPr>
              <w:fldChar w:fldCharType="separate"/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</w:tr>
      <w:tr w:rsidR="000672C1" w:rsidRPr="00740369" w14:paraId="345A3CAB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0D2433A9" w14:textId="77777777" w:rsidR="000672C1" w:rsidRPr="00740369" w:rsidRDefault="00CD7C6A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proofErr w:type="spellStart"/>
            <w:r w:rsidRPr="00740369">
              <w:rPr>
                <w:rFonts w:cs="Arial"/>
                <w:b/>
                <w:bCs/>
                <w:sz w:val="22"/>
                <w:szCs w:val="22"/>
              </w:rPr>
              <w:t>Oberziel</w:t>
            </w:r>
            <w:proofErr w:type="spellEnd"/>
            <w:r w:rsidR="000672C1" w:rsidRPr="00740369">
              <w:rPr>
                <w:rFonts w:cs="Arial"/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488" w:type="dxa"/>
            <w:gridSpan w:val="7"/>
          </w:tcPr>
          <w:p w14:paraId="40DE89D3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4E8D6CD5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04D63DDF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Projektinhalt (was?):</w:t>
            </w:r>
          </w:p>
        </w:tc>
        <w:tc>
          <w:tcPr>
            <w:tcW w:w="6488" w:type="dxa"/>
            <w:gridSpan w:val="7"/>
          </w:tcPr>
          <w:p w14:paraId="2A104E02" w14:textId="497F32B5" w:rsidR="000672C1" w:rsidRPr="00740369" w:rsidRDefault="000672C1" w:rsidP="00C0491E">
            <w:pPr>
              <w:numPr>
                <w:ilvl w:val="0"/>
                <w:numId w:val="13"/>
              </w:num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42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2B2B27DA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2294F382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Projektbeteiligte (wer?):</w:t>
            </w:r>
          </w:p>
        </w:tc>
        <w:tc>
          <w:tcPr>
            <w:tcW w:w="6488" w:type="dxa"/>
            <w:gridSpan w:val="7"/>
          </w:tcPr>
          <w:p w14:paraId="474E8AAF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192961F9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31A4AC97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Projektumfeld:</w:t>
            </w:r>
          </w:p>
        </w:tc>
        <w:tc>
          <w:tcPr>
            <w:tcW w:w="6488" w:type="dxa"/>
            <w:gridSpan w:val="7"/>
          </w:tcPr>
          <w:p w14:paraId="157DE0E5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377452AF" w14:textId="77777777" w:rsidTr="00740369">
        <w:tc>
          <w:tcPr>
            <w:tcW w:w="3290" w:type="dxa"/>
            <w:shd w:val="clear" w:color="auto" w:fill="A8D08D"/>
          </w:tcPr>
          <w:p w14:paraId="63A04A72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Geplante Termine (wann?):</w:t>
            </w:r>
          </w:p>
        </w:tc>
        <w:tc>
          <w:tcPr>
            <w:tcW w:w="3812" w:type="dxa"/>
            <w:gridSpan w:val="4"/>
            <w:tcBorders>
              <w:right w:val="single" w:sz="4" w:space="0" w:color="auto"/>
            </w:tcBorders>
          </w:tcPr>
          <w:p w14:paraId="1754F213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Start:</w:t>
            </w:r>
            <w:r w:rsidRPr="00740369">
              <w:rPr>
                <w:rFonts w:cs="Arial"/>
                <w:sz w:val="22"/>
                <w:szCs w:val="22"/>
              </w:rPr>
              <w:tab/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28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  <w:p w14:paraId="30D783A4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Ende:</w:t>
            </w:r>
            <w:r w:rsidRPr="00740369">
              <w:rPr>
                <w:rFonts w:cs="Arial"/>
                <w:sz w:val="22"/>
                <w:szCs w:val="22"/>
              </w:rPr>
              <w:tab/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40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76" w:type="dxa"/>
            <w:gridSpan w:val="3"/>
            <w:tcBorders>
              <w:left w:val="single" w:sz="4" w:space="0" w:color="auto"/>
            </w:tcBorders>
            <w:vAlign w:val="bottom"/>
          </w:tcPr>
          <w:p w14:paraId="56E20205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Dauer: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41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75660B3E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0494C763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 xml:space="preserve">Zwischentermine </w:t>
            </w:r>
            <w:r w:rsidRPr="00740369">
              <w:rPr>
                <w:rFonts w:cs="Arial"/>
                <w:b/>
                <w:bCs/>
                <w:sz w:val="22"/>
                <w:szCs w:val="22"/>
              </w:rPr>
              <w:br/>
              <w:t>(mit Auftraggeber vereinbart):</w:t>
            </w:r>
          </w:p>
        </w:tc>
        <w:tc>
          <w:tcPr>
            <w:tcW w:w="6488" w:type="dxa"/>
            <w:gridSpan w:val="7"/>
          </w:tcPr>
          <w:p w14:paraId="5AB1E333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29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2C17D5DB" w14:textId="77777777" w:rsidTr="00740369">
        <w:trPr>
          <w:trHeight w:val="394"/>
        </w:trPr>
        <w:tc>
          <w:tcPr>
            <w:tcW w:w="3290" w:type="dxa"/>
            <w:shd w:val="clear" w:color="auto" w:fill="A8D08D"/>
            <w:vAlign w:val="center"/>
          </w:tcPr>
          <w:p w14:paraId="66CA430E" w14:textId="77777777" w:rsidR="000672C1" w:rsidRPr="00740369" w:rsidRDefault="000672C1" w:rsidP="00881021">
            <w:pPr>
              <w:spacing w:before="120" w:after="60"/>
              <w:ind w:left="113"/>
              <w:jc w:val="both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Aufwand [PT]:</w:t>
            </w:r>
          </w:p>
        </w:tc>
        <w:tc>
          <w:tcPr>
            <w:tcW w:w="2025" w:type="dxa"/>
            <w:vAlign w:val="center"/>
          </w:tcPr>
          <w:p w14:paraId="787B61E6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gesamt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297" w:type="dxa"/>
            <w:gridSpan w:val="4"/>
            <w:vAlign w:val="center"/>
          </w:tcPr>
          <w:p w14:paraId="3067B163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intern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66" w:type="dxa"/>
            <w:gridSpan w:val="2"/>
            <w:vAlign w:val="center"/>
          </w:tcPr>
          <w:p w14:paraId="150CEE1F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extern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0AA1FA18" w14:textId="77777777" w:rsidTr="00740369">
        <w:trPr>
          <w:trHeight w:val="394"/>
        </w:trPr>
        <w:tc>
          <w:tcPr>
            <w:tcW w:w="3290" w:type="dxa"/>
            <w:shd w:val="clear" w:color="auto" w:fill="A8D08D"/>
            <w:vAlign w:val="center"/>
          </w:tcPr>
          <w:p w14:paraId="29740E0C" w14:textId="77777777" w:rsidR="000672C1" w:rsidRPr="00740369" w:rsidRDefault="000672C1" w:rsidP="00881021">
            <w:pPr>
              <w:spacing w:before="120" w:after="60"/>
              <w:ind w:left="113"/>
              <w:jc w:val="both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Personalkosten [€]:</w:t>
            </w:r>
          </w:p>
        </w:tc>
        <w:tc>
          <w:tcPr>
            <w:tcW w:w="2025" w:type="dxa"/>
            <w:vAlign w:val="center"/>
          </w:tcPr>
          <w:p w14:paraId="644BB3E1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gesamt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297" w:type="dxa"/>
            <w:gridSpan w:val="4"/>
            <w:vAlign w:val="center"/>
          </w:tcPr>
          <w:p w14:paraId="4740B08E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intern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66" w:type="dxa"/>
            <w:gridSpan w:val="2"/>
            <w:vAlign w:val="center"/>
          </w:tcPr>
          <w:p w14:paraId="17C20E0E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extern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765CFD3C" w14:textId="77777777" w:rsidTr="00740369">
        <w:trPr>
          <w:trHeight w:val="394"/>
        </w:trPr>
        <w:tc>
          <w:tcPr>
            <w:tcW w:w="3290" w:type="dxa"/>
            <w:shd w:val="clear" w:color="auto" w:fill="A8D08D"/>
            <w:vAlign w:val="center"/>
          </w:tcPr>
          <w:p w14:paraId="03041761" w14:textId="77777777" w:rsidR="000672C1" w:rsidRPr="00740369" w:rsidRDefault="000672C1" w:rsidP="00881021">
            <w:pPr>
              <w:spacing w:before="120" w:after="60"/>
              <w:ind w:left="113"/>
              <w:jc w:val="both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Sachkosten [€]:</w:t>
            </w:r>
          </w:p>
        </w:tc>
        <w:tc>
          <w:tcPr>
            <w:tcW w:w="2025" w:type="dxa"/>
            <w:vAlign w:val="center"/>
          </w:tcPr>
          <w:p w14:paraId="4F01A19B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gesamt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297" w:type="dxa"/>
            <w:gridSpan w:val="4"/>
            <w:vAlign w:val="center"/>
          </w:tcPr>
          <w:p w14:paraId="0CA18816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intern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66" w:type="dxa"/>
            <w:gridSpan w:val="2"/>
            <w:vAlign w:val="center"/>
          </w:tcPr>
          <w:p w14:paraId="2BEE7721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extern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0E0E23A8" w14:textId="77777777" w:rsidTr="00740369">
        <w:trPr>
          <w:trHeight w:val="394"/>
        </w:trPr>
        <w:tc>
          <w:tcPr>
            <w:tcW w:w="3290" w:type="dxa"/>
            <w:shd w:val="clear" w:color="auto" w:fill="A8D08D"/>
            <w:vAlign w:val="center"/>
          </w:tcPr>
          <w:p w14:paraId="686BD53D" w14:textId="77777777" w:rsidR="000672C1" w:rsidRPr="00740369" w:rsidRDefault="000672C1" w:rsidP="00881021">
            <w:pPr>
              <w:spacing w:before="120" w:after="60"/>
              <w:ind w:left="113"/>
              <w:jc w:val="both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Investitionen [€]:</w:t>
            </w:r>
          </w:p>
        </w:tc>
        <w:tc>
          <w:tcPr>
            <w:tcW w:w="2025" w:type="dxa"/>
            <w:vAlign w:val="center"/>
          </w:tcPr>
          <w:p w14:paraId="0BE07B7A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gesamt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297" w:type="dxa"/>
            <w:gridSpan w:val="4"/>
            <w:vAlign w:val="center"/>
          </w:tcPr>
          <w:p w14:paraId="3DEDA387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intern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66" w:type="dxa"/>
            <w:gridSpan w:val="2"/>
            <w:vAlign w:val="center"/>
          </w:tcPr>
          <w:p w14:paraId="60A75253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extern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67339E99" w14:textId="77777777" w:rsidTr="00740369">
        <w:trPr>
          <w:trHeight w:val="394"/>
        </w:trPr>
        <w:tc>
          <w:tcPr>
            <w:tcW w:w="3290" w:type="dxa"/>
            <w:shd w:val="clear" w:color="auto" w:fill="A8D08D"/>
            <w:vAlign w:val="center"/>
          </w:tcPr>
          <w:p w14:paraId="4F7A8DEA" w14:textId="77777777" w:rsidR="000672C1" w:rsidRPr="00740369" w:rsidRDefault="000672C1" w:rsidP="00881021">
            <w:pPr>
              <w:spacing w:before="120" w:after="60"/>
              <w:ind w:left="113"/>
              <w:jc w:val="both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sz w:val="22"/>
                <w:szCs w:val="22"/>
              </w:rPr>
              <w:t>Budget [€]:</w:t>
            </w:r>
          </w:p>
        </w:tc>
        <w:tc>
          <w:tcPr>
            <w:tcW w:w="2025" w:type="dxa"/>
            <w:vAlign w:val="center"/>
          </w:tcPr>
          <w:p w14:paraId="2BA33874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gesamt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297" w:type="dxa"/>
            <w:gridSpan w:val="4"/>
            <w:vAlign w:val="center"/>
          </w:tcPr>
          <w:p w14:paraId="2FB989F1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intern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66" w:type="dxa"/>
            <w:gridSpan w:val="2"/>
            <w:vAlign w:val="center"/>
          </w:tcPr>
          <w:p w14:paraId="7BEDA72F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 xml:space="preserve">extern </w:t>
            </w: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0"/>
                  <w:enabled/>
                  <w:calcOnExit w:val="0"/>
                  <w:textInput>
                    <w:type w:val="number"/>
                    <w:format w:val="#.##0,00 €;(#.##0,00 €)"/>
                  </w:textInput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2D2FACCE" w14:textId="77777777" w:rsidTr="00740369">
        <w:trPr>
          <w:trHeight w:val="603"/>
        </w:trPr>
        <w:tc>
          <w:tcPr>
            <w:tcW w:w="3290" w:type="dxa"/>
            <w:shd w:val="clear" w:color="auto" w:fill="A8D08D"/>
          </w:tcPr>
          <w:p w14:paraId="42583C68" w14:textId="77777777" w:rsidR="000672C1" w:rsidRPr="00740369" w:rsidRDefault="00C15999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proofErr w:type="spellStart"/>
            <w:r w:rsidRPr="00740369">
              <w:rPr>
                <w:rFonts w:cs="Arial"/>
                <w:b/>
                <w:bCs/>
                <w:sz w:val="22"/>
                <w:szCs w:val="22"/>
              </w:rPr>
              <w:t>V</w:t>
            </w:r>
            <w:r w:rsidR="000672C1" w:rsidRPr="00740369">
              <w:rPr>
                <w:rFonts w:cs="Arial"/>
                <w:b/>
                <w:bCs/>
                <w:sz w:val="22"/>
                <w:szCs w:val="22"/>
              </w:rPr>
              <w:t>orauss</w:t>
            </w:r>
            <w:proofErr w:type="spellEnd"/>
            <w:r>
              <w:rPr>
                <w:rFonts w:cs="Arial"/>
                <w:b/>
                <w:bCs/>
                <w:sz w:val="22"/>
                <w:szCs w:val="22"/>
              </w:rPr>
              <w:t>.</w:t>
            </w:r>
            <w:r w:rsidR="000672C1" w:rsidRPr="00740369">
              <w:rPr>
                <w:rFonts w:cs="Arial"/>
                <w:b/>
                <w:bCs/>
                <w:sz w:val="22"/>
                <w:szCs w:val="22"/>
              </w:rPr>
              <w:t xml:space="preserve"> Behinderungen</w:t>
            </w:r>
            <w:r>
              <w:rPr>
                <w:rFonts w:cs="Arial"/>
                <w:b/>
                <w:bCs/>
                <w:sz w:val="22"/>
                <w:szCs w:val="22"/>
              </w:rPr>
              <w:t xml:space="preserve"> </w:t>
            </w:r>
            <w:r w:rsidR="000672C1" w:rsidRPr="00740369">
              <w:rPr>
                <w:rFonts w:cs="Arial"/>
                <w:b/>
                <w:bCs/>
                <w:sz w:val="22"/>
                <w:szCs w:val="22"/>
              </w:rPr>
              <w:t>/Risiken/ Störungen</w:t>
            </w:r>
            <w:r>
              <w:rPr>
                <w:rFonts w:cs="Arial"/>
                <w:b/>
                <w:bCs/>
                <w:sz w:val="22"/>
                <w:szCs w:val="22"/>
              </w:rPr>
              <w:t>/Chance</w:t>
            </w:r>
            <w:r w:rsidR="000672C1" w:rsidRPr="00740369">
              <w:rPr>
                <w:rFonts w:cs="Arial"/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488" w:type="dxa"/>
            <w:gridSpan w:val="7"/>
          </w:tcPr>
          <w:p w14:paraId="4E12400A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39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65A59746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19052744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Kunde:</w:t>
            </w:r>
          </w:p>
        </w:tc>
        <w:tc>
          <w:tcPr>
            <w:tcW w:w="6488" w:type="dxa"/>
            <w:gridSpan w:val="7"/>
          </w:tcPr>
          <w:p w14:paraId="75C019AA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43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517ED0B1" w14:textId="77777777" w:rsidTr="00740369">
        <w:trPr>
          <w:trHeight w:val="422"/>
        </w:trPr>
        <w:tc>
          <w:tcPr>
            <w:tcW w:w="3290" w:type="dxa"/>
            <w:shd w:val="clear" w:color="auto" w:fill="A8D08D"/>
          </w:tcPr>
          <w:p w14:paraId="1CA956D6" w14:textId="77777777" w:rsidR="000672C1" w:rsidRPr="00740369" w:rsidRDefault="000672C1" w:rsidP="00881021">
            <w:pPr>
              <w:spacing w:before="120" w:after="60"/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>Abnahmekriterien</w:t>
            </w:r>
          </w:p>
        </w:tc>
        <w:tc>
          <w:tcPr>
            <w:tcW w:w="6488" w:type="dxa"/>
            <w:gridSpan w:val="7"/>
          </w:tcPr>
          <w:p w14:paraId="277513A1" w14:textId="77777777" w:rsidR="000672C1" w:rsidRPr="00740369" w:rsidRDefault="000672C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fldChar w:fldCharType="begin">
                <w:ffData>
                  <w:name w:val="Text43"/>
                  <w:enabled/>
                  <w:calcOnExit w:val="0"/>
                  <w:textInput/>
                </w:ffData>
              </w:fldChar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740369">
              <w:rPr>
                <w:rFonts w:cs="Arial"/>
                <w:sz w:val="22"/>
                <w:szCs w:val="22"/>
              </w:rPr>
              <w:instrText>FORMTEXT</w:instrText>
            </w:r>
            <w:r w:rsidRPr="00740369">
              <w:rPr>
                <w:rFonts w:cs="Arial"/>
                <w:sz w:val="22"/>
                <w:szCs w:val="22"/>
              </w:rPr>
              <w:instrText xml:space="preserve"> </w:instrText>
            </w:r>
            <w:r w:rsidRPr="00740369">
              <w:rPr>
                <w:rFonts w:cs="Arial"/>
                <w:sz w:val="22"/>
                <w:szCs w:val="22"/>
              </w:rPr>
            </w:r>
            <w:r w:rsidRPr="00740369">
              <w:rPr>
                <w:rFonts w:cs="Arial"/>
                <w:sz w:val="22"/>
                <w:szCs w:val="22"/>
              </w:rPr>
              <w:fldChar w:fldCharType="separate"/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noProof/>
                <w:sz w:val="22"/>
                <w:szCs w:val="22"/>
              </w:rPr>
              <w:t> </w:t>
            </w:r>
            <w:r w:rsidRPr="00740369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0672C1" w:rsidRPr="00740369" w14:paraId="7CF0A728" w14:textId="77777777" w:rsidTr="0074036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90" w:type="dxa"/>
            <w:shd w:val="clear" w:color="auto" w:fill="A8D08D"/>
            <w:vAlign w:val="center"/>
          </w:tcPr>
          <w:p w14:paraId="091901E7" w14:textId="77777777" w:rsidR="000672C1" w:rsidRPr="00740369" w:rsidRDefault="000672C1" w:rsidP="00881021">
            <w:pPr>
              <w:ind w:left="113"/>
              <w:rPr>
                <w:rFonts w:cs="Arial"/>
                <w:b/>
                <w:bCs/>
                <w:sz w:val="22"/>
                <w:szCs w:val="22"/>
              </w:rPr>
            </w:pPr>
            <w:r w:rsidRPr="00740369">
              <w:rPr>
                <w:rFonts w:cs="Arial"/>
                <w:b/>
                <w:bCs/>
                <w:sz w:val="22"/>
                <w:szCs w:val="22"/>
              </w:rPr>
              <w:t xml:space="preserve">Unterschrift </w:t>
            </w:r>
          </w:p>
        </w:tc>
        <w:tc>
          <w:tcPr>
            <w:tcW w:w="3205" w:type="dxa"/>
            <w:gridSpan w:val="2"/>
          </w:tcPr>
          <w:p w14:paraId="1F6AA81A" w14:textId="0B66D1A0" w:rsidR="009203E4" w:rsidRPr="00740369" w:rsidRDefault="009203E4" w:rsidP="009203E4">
            <w:pPr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/>
            </w:r>
            <w:r w:rsidR="003A3423">
              <w:rPr>
                <w:sz w:val="22"/>
                <w:szCs w:val="22"/>
              </w:rPr>
              <w:instrText xml:space="preserve"> INCLUDEPICTURE "/Users/RWindus/Documents/Decisio_PP/sexner/AppData/Local/Microsoft/Windows/Temporary Internet Files/Content.Outlook/1KOSPT93/emilmustermann_300 (002).gif" \* MERGEFORMAT </w:instrText>
            </w:r>
            <w:r w:rsidRPr="00740369">
              <w:rPr>
                <w:sz w:val="22"/>
                <w:szCs w:val="22"/>
              </w:rPr>
              <w:fldChar w:fldCharType="separate"/>
            </w:r>
            <w:r w:rsidR="003A3423" w:rsidRPr="00740369">
              <w:rPr>
                <w:noProof/>
                <w:sz w:val="22"/>
                <w:szCs w:val="22"/>
              </w:rPr>
              <w:drawing>
                <wp:inline distT="0" distB="0" distL="0" distR="0" wp14:anchorId="5B9A7C51" wp14:editId="388B2486">
                  <wp:extent cx="876300" cy="292100"/>
                  <wp:effectExtent l="0" t="0" r="0" b="0"/>
                  <wp:docPr id="1" name="Bild 1" descr="emilmustermann_300 (002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milmustermann_300 (002)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0369">
              <w:rPr>
                <w:sz w:val="22"/>
                <w:szCs w:val="22"/>
              </w:rPr>
              <w:fldChar w:fldCharType="end"/>
            </w:r>
          </w:p>
          <w:p w14:paraId="59BFB53A" w14:textId="77777777" w:rsidR="000672C1" w:rsidRPr="00740369" w:rsidRDefault="000672C1" w:rsidP="009203E4">
            <w:pPr>
              <w:jc w:val="both"/>
              <w:rPr>
                <w:rFonts w:cs="Arial"/>
                <w:bCs/>
                <w:sz w:val="22"/>
                <w:szCs w:val="22"/>
                <w:lang w:val="en-US"/>
              </w:rPr>
            </w:pPr>
            <w:proofErr w:type="spellStart"/>
            <w:r w:rsidRPr="00740369">
              <w:rPr>
                <w:rFonts w:cs="Arial"/>
                <w:bCs/>
                <w:sz w:val="22"/>
                <w:szCs w:val="22"/>
                <w:lang w:val="en-US"/>
              </w:rPr>
              <w:t>Auftraggeber</w:t>
            </w:r>
            <w:proofErr w:type="spellEnd"/>
          </w:p>
        </w:tc>
        <w:tc>
          <w:tcPr>
            <w:tcW w:w="3283" w:type="dxa"/>
            <w:gridSpan w:val="5"/>
          </w:tcPr>
          <w:p w14:paraId="2A984C5C" w14:textId="77777777" w:rsidR="000672C1" w:rsidRPr="00740369" w:rsidRDefault="003A3423" w:rsidP="00881021">
            <w:pPr>
              <w:jc w:val="both"/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noProof/>
                <w:sz w:val="22"/>
                <w:szCs w:val="22"/>
              </w:rPr>
              <w:drawing>
                <wp:inline distT="0" distB="0" distL="0" distR="0" wp14:anchorId="2600A4D9" wp14:editId="1FB331D3">
                  <wp:extent cx="1511300" cy="241300"/>
                  <wp:effectExtent l="0" t="0" r="0" b="0"/>
                  <wp:docPr id="2" name="Bild 2" descr="unterschrift-max-mustermann (002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nterschrift-max-mustermann (002)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63A8B" w14:textId="77777777" w:rsidR="000672C1" w:rsidRPr="00740369" w:rsidRDefault="000672C1" w:rsidP="009203E4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Projektleiter</w:t>
            </w:r>
          </w:p>
        </w:tc>
      </w:tr>
    </w:tbl>
    <w:p w14:paraId="3749A05E" w14:textId="77777777" w:rsidR="005156E9" w:rsidRDefault="00D9432D" w:rsidP="00D9432D">
      <w:pPr>
        <w:pStyle w:val="Descripcin"/>
      </w:pPr>
      <w:bookmarkStart w:id="18" w:name="_Toc142565821"/>
      <w:r>
        <w:t xml:space="preserve">Tabelle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Tabelle \* ARABIC </w:instrText>
      </w:r>
      <w:r>
        <w:fldChar w:fldCharType="separate"/>
      </w:r>
      <w:r w:rsidR="001E2DC0">
        <w:rPr>
          <w:noProof/>
        </w:rPr>
        <w:t>1</w:t>
      </w:r>
      <w:r>
        <w:fldChar w:fldCharType="end"/>
      </w:r>
      <w:r>
        <w:t xml:space="preserve"> Steckbrief</w:t>
      </w:r>
      <w:bookmarkEnd w:id="18"/>
    </w:p>
    <w:p w14:paraId="1E9A1349" w14:textId="77777777" w:rsidR="00582DD9" w:rsidRPr="00740369" w:rsidRDefault="00582DD9" w:rsidP="00582DD9">
      <w:pPr>
        <w:rPr>
          <w:sz w:val="22"/>
          <w:szCs w:val="22"/>
        </w:rPr>
      </w:pPr>
    </w:p>
    <w:p w14:paraId="17E2A8E5" w14:textId="77777777" w:rsidR="005156E9" w:rsidRDefault="001D0800" w:rsidP="005156E9">
      <w:pPr>
        <w:pStyle w:val="Ttulo2"/>
      </w:pPr>
      <w:r>
        <w:br w:type="page"/>
      </w:r>
      <w:bookmarkStart w:id="19" w:name="_Toc142565852"/>
      <w:r w:rsidR="005156E9">
        <w:lastRenderedPageBreak/>
        <w:t>Ziele</w:t>
      </w:r>
      <w:bookmarkEnd w:id="19"/>
    </w:p>
    <w:p w14:paraId="6D7616B5" w14:textId="77777777" w:rsidR="00C301D1" w:rsidRPr="00740369" w:rsidRDefault="00C301D1" w:rsidP="00C301D1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301D1" w:rsidRPr="00CC0488" w14:paraId="724F2B7B" w14:textId="77777777" w:rsidTr="00881021">
        <w:tc>
          <w:tcPr>
            <w:tcW w:w="8857" w:type="dxa"/>
            <w:shd w:val="clear" w:color="auto" w:fill="FFC000"/>
          </w:tcPr>
          <w:p w14:paraId="6651FC76" w14:textId="77777777" w:rsidR="00C301D1" w:rsidRPr="00CC0488" w:rsidRDefault="00C301D1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C301D1" w:rsidRPr="00CC0488" w14:paraId="56B0136D" w14:textId="77777777" w:rsidTr="00881021">
        <w:tc>
          <w:tcPr>
            <w:tcW w:w="8857" w:type="dxa"/>
          </w:tcPr>
          <w:p w14:paraId="62440E1C" w14:textId="77777777" w:rsidR="00C301D1" w:rsidRDefault="00C301D1" w:rsidP="00881021">
            <w:pPr>
              <w:pStyle w:val="Absatztextnormal"/>
              <w:ind w:left="0"/>
            </w:pPr>
          </w:p>
          <w:p w14:paraId="67DE2EE5" w14:textId="77777777" w:rsidR="00307060" w:rsidRDefault="00307060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 xml:space="preserve">Sind </w:t>
            </w:r>
            <w:r w:rsidR="006D376E">
              <w:t xml:space="preserve">die gleichen Ziele beschrieben </w:t>
            </w:r>
            <w:r>
              <w:t xml:space="preserve">bzw. detailliert worden, wie im Projektsteckbrief angegeben? </w:t>
            </w:r>
          </w:p>
          <w:p w14:paraId="51BA0884" w14:textId="77777777" w:rsidR="00307060" w:rsidRDefault="00307060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Ergebnisziele oder auch Projektgegenstands- bzw. Aufgabenziele definieren die Qualität des Produktes und/oder Prozesses</w:t>
            </w:r>
            <w:r w:rsidR="001E6206">
              <w:t>, Vorgehensziele definieren die Qualität des Projektmanagements</w:t>
            </w:r>
            <w:r>
              <w:t>.</w:t>
            </w:r>
          </w:p>
          <w:p w14:paraId="68E59D6C" w14:textId="77777777" w:rsidR="00ED6070" w:rsidRPr="00ED6070" w:rsidRDefault="00665CF7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Mindestens ein Sozial-</w:t>
            </w:r>
            <w:r w:rsidR="004308B1">
              <w:t>, Kosten-</w:t>
            </w:r>
            <w:r>
              <w:t xml:space="preserve"> und ein Nichtziel müssen vorhanden </w:t>
            </w:r>
            <w:r w:rsidR="001E6206">
              <w:t>sein</w:t>
            </w:r>
            <w:r w:rsidR="00307060">
              <w:t>.</w:t>
            </w:r>
          </w:p>
          <w:p w14:paraId="4BD52089" w14:textId="77777777" w:rsidR="004308B1" w:rsidRDefault="004308B1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Kategorisierung nach MUSS/SOLL/KANN, Priorisierung numerisch vornehmen.</w:t>
            </w:r>
          </w:p>
          <w:p w14:paraId="4A4DFB9D" w14:textId="77777777" w:rsidR="00307060" w:rsidRDefault="00ED6070" w:rsidP="00A50175">
            <w:pPr>
              <w:pStyle w:val="Absatztextnormal"/>
              <w:numPr>
                <w:ilvl w:val="0"/>
                <w:numId w:val="3"/>
              </w:numPr>
              <w:ind w:left="1416" w:hanging="1056"/>
              <w:jc w:val="both"/>
            </w:pPr>
            <w:r>
              <w:t>Finanzziele dürfen keine Nutzenziele beinhalten</w:t>
            </w:r>
            <w:r w:rsidR="00307060">
              <w:t>.</w:t>
            </w:r>
          </w:p>
          <w:p w14:paraId="2CBA99B1" w14:textId="77777777" w:rsidR="00307060" w:rsidRDefault="00ED6070" w:rsidP="00C0491E">
            <w:pPr>
              <w:pStyle w:val="Absatztextnormal"/>
              <w:numPr>
                <w:ilvl w:val="0"/>
                <w:numId w:val="3"/>
              </w:numPr>
            </w:pPr>
            <w:r>
              <w:t>Die Zielformulierung muss operationalisiert sein und erkennen lassen, wie die Ziele gemessen werden können. Ziele sind „gut“ beschrieben, wenn diese spezifisch/eindeutig, messbar, aktivierend/positiv, realistisch und terminiert sind.</w:t>
            </w:r>
          </w:p>
          <w:p w14:paraId="0DA6E51C" w14:textId="77777777" w:rsidR="00C301D1" w:rsidRPr="00BE4376" w:rsidRDefault="00C301D1" w:rsidP="00131090">
            <w:pPr>
              <w:pStyle w:val="Absatztextnormal"/>
              <w:ind w:left="720"/>
              <w:jc w:val="both"/>
            </w:pPr>
          </w:p>
        </w:tc>
      </w:tr>
    </w:tbl>
    <w:p w14:paraId="3BE6158A" w14:textId="77777777" w:rsidR="00C301D1" w:rsidRPr="00740369" w:rsidRDefault="00C301D1" w:rsidP="00C301D1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301D1" w:rsidRPr="00B50BFC" w14:paraId="7E4FE41F" w14:textId="77777777" w:rsidTr="00881021">
        <w:tc>
          <w:tcPr>
            <w:tcW w:w="8930" w:type="dxa"/>
            <w:shd w:val="clear" w:color="auto" w:fill="FFFF00"/>
          </w:tcPr>
          <w:p w14:paraId="04D519EA" w14:textId="77777777" w:rsidR="00C301D1" w:rsidRPr="00B50BFC" w:rsidRDefault="00C301D1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C301D1" w:rsidRPr="00B50BFC" w14:paraId="68007984" w14:textId="77777777" w:rsidTr="00881021">
        <w:tc>
          <w:tcPr>
            <w:tcW w:w="8930" w:type="dxa"/>
          </w:tcPr>
          <w:p w14:paraId="59EF695A" w14:textId="77777777" w:rsidR="00C301D1" w:rsidRPr="00B50BFC" w:rsidRDefault="00C301D1" w:rsidP="00881021">
            <w:pPr>
              <w:pStyle w:val="Default"/>
              <w:rPr>
                <w:sz w:val="20"/>
                <w:szCs w:val="20"/>
              </w:rPr>
            </w:pPr>
          </w:p>
          <w:p w14:paraId="50A997B5" w14:textId="77777777" w:rsidR="00A5532D" w:rsidRPr="00A5532D" w:rsidRDefault="00A5532D" w:rsidP="00A5532D">
            <w:pPr>
              <w:pStyle w:val="Default"/>
              <w:rPr>
                <w:sz w:val="20"/>
                <w:szCs w:val="20"/>
              </w:rPr>
            </w:pPr>
            <w:r w:rsidRPr="00A5532D">
              <w:rPr>
                <w:sz w:val="20"/>
                <w:szCs w:val="20"/>
              </w:rPr>
              <w:t>Darstellung von operationalisierten Zielen mit</w:t>
            </w:r>
            <w:r>
              <w:rPr>
                <w:sz w:val="20"/>
                <w:szCs w:val="20"/>
              </w:rPr>
              <w:t xml:space="preserve"> </w:t>
            </w:r>
            <w:r w:rsidRPr="00A5532D">
              <w:rPr>
                <w:sz w:val="20"/>
                <w:szCs w:val="20"/>
              </w:rPr>
              <w:t>Sozialzielen und Nicht-Zielen:</w:t>
            </w:r>
            <w:r>
              <w:rPr>
                <w:sz w:val="20"/>
                <w:szCs w:val="20"/>
              </w:rPr>
              <w:t xml:space="preserve"> </w:t>
            </w:r>
            <w:r w:rsidRPr="00A5532D">
              <w:rPr>
                <w:sz w:val="20"/>
                <w:szCs w:val="20"/>
              </w:rPr>
              <w:t>Zielformulierung, Klassifizierung, Messkriterium,</w:t>
            </w:r>
            <w:r>
              <w:rPr>
                <w:sz w:val="20"/>
                <w:szCs w:val="20"/>
              </w:rPr>
              <w:t xml:space="preserve"> </w:t>
            </w:r>
            <w:r w:rsidRPr="00A5532D">
              <w:rPr>
                <w:sz w:val="20"/>
                <w:szCs w:val="20"/>
              </w:rPr>
              <w:t>Kategorisierung und Sortierung der Ziele nach Muss /</w:t>
            </w:r>
          </w:p>
          <w:p w14:paraId="152DD7D1" w14:textId="77777777" w:rsidR="00C301D1" w:rsidRDefault="00A5532D" w:rsidP="00A5532D">
            <w:pPr>
              <w:pStyle w:val="Default"/>
              <w:rPr>
                <w:b/>
                <w:color w:val="FF0000"/>
                <w:sz w:val="20"/>
                <w:szCs w:val="20"/>
              </w:rPr>
            </w:pPr>
            <w:r w:rsidRPr="00A5532D">
              <w:rPr>
                <w:sz w:val="20"/>
                <w:szCs w:val="20"/>
              </w:rPr>
              <w:t>Soll / Kann, Priorisierung, Zielcodierung.</w:t>
            </w:r>
            <w:r w:rsidR="00C301D1">
              <w:rPr>
                <w:sz w:val="20"/>
                <w:szCs w:val="20"/>
              </w:rPr>
              <w:t xml:space="preserve">– </w:t>
            </w:r>
            <w:r w:rsidR="008F21BF">
              <w:rPr>
                <w:b/>
                <w:color w:val="FF0000"/>
                <w:sz w:val="20"/>
                <w:szCs w:val="20"/>
              </w:rPr>
              <w:t>Tabelle</w:t>
            </w:r>
          </w:p>
          <w:p w14:paraId="1ABD3755" w14:textId="77777777" w:rsidR="00C301D1" w:rsidRPr="00B50BFC" w:rsidRDefault="00C301D1" w:rsidP="00352FF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75429B49" w14:textId="77777777" w:rsidR="005156E9" w:rsidRPr="00740369" w:rsidRDefault="005156E9" w:rsidP="005156E9">
      <w:pPr>
        <w:rPr>
          <w:sz w:val="22"/>
          <w:szCs w:val="22"/>
        </w:rPr>
      </w:pPr>
    </w:p>
    <w:p w14:paraId="174C33A9" w14:textId="77777777" w:rsidR="000672C1" w:rsidRPr="00740369" w:rsidRDefault="000672C1" w:rsidP="000672C1">
      <w:pPr>
        <w:pStyle w:val="Absatztextnormal"/>
        <w:ind w:left="0"/>
        <w:jc w:val="both"/>
        <w:rPr>
          <w:sz w:val="22"/>
          <w:szCs w:val="22"/>
        </w:rPr>
      </w:pPr>
    </w:p>
    <w:tbl>
      <w:tblPr>
        <w:tblW w:w="48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9"/>
        <w:gridCol w:w="2046"/>
        <w:gridCol w:w="1599"/>
        <w:gridCol w:w="1533"/>
        <w:gridCol w:w="1659"/>
        <w:gridCol w:w="1647"/>
      </w:tblGrid>
      <w:tr w:rsidR="00730C91" w:rsidRPr="00740369" w14:paraId="09A93E46" w14:textId="77777777" w:rsidTr="00730C91">
        <w:trPr>
          <w:cantSplit/>
          <w:tblHeader/>
        </w:trPr>
        <w:tc>
          <w:tcPr>
            <w:tcW w:w="899" w:type="dxa"/>
            <w:shd w:val="clear" w:color="auto" w:fill="A8D08D"/>
          </w:tcPr>
          <w:p w14:paraId="6166A2D9" w14:textId="77777777" w:rsidR="00730C91" w:rsidRPr="00740369" w:rsidRDefault="00730C91" w:rsidP="00881021">
            <w:pPr>
              <w:pStyle w:val="Absatztextnormal"/>
              <w:spacing w:before="120" w:after="12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Nr.</w:t>
            </w:r>
          </w:p>
        </w:tc>
        <w:tc>
          <w:tcPr>
            <w:tcW w:w="2100" w:type="dxa"/>
            <w:shd w:val="clear" w:color="auto" w:fill="A8D08D"/>
          </w:tcPr>
          <w:p w14:paraId="39825179" w14:textId="77777777" w:rsidR="00730C91" w:rsidRPr="00740369" w:rsidRDefault="00730C91" w:rsidP="00881021">
            <w:pPr>
              <w:pStyle w:val="Absatztextnormal"/>
              <w:spacing w:before="120" w:after="12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Hierarchie</w:t>
            </w:r>
          </w:p>
        </w:tc>
        <w:tc>
          <w:tcPr>
            <w:tcW w:w="1635" w:type="dxa"/>
            <w:shd w:val="clear" w:color="auto" w:fill="A8D08D"/>
          </w:tcPr>
          <w:p w14:paraId="577C6559" w14:textId="77777777" w:rsidR="00730C91" w:rsidRPr="00740369" w:rsidRDefault="00730C91" w:rsidP="00881021">
            <w:pPr>
              <w:pStyle w:val="Absatztextnormal"/>
              <w:spacing w:before="120" w:after="12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Ziel</w:t>
            </w:r>
            <w:r>
              <w:rPr>
                <w:b/>
                <w:bCs/>
                <w:sz w:val="22"/>
                <w:szCs w:val="22"/>
              </w:rPr>
              <w:t>-</w:t>
            </w:r>
            <w:r w:rsidRPr="00740369">
              <w:rPr>
                <w:b/>
                <w:bCs/>
                <w:sz w:val="22"/>
                <w:szCs w:val="22"/>
              </w:rPr>
              <w:t>bezeichnung</w:t>
            </w:r>
          </w:p>
        </w:tc>
        <w:tc>
          <w:tcPr>
            <w:tcW w:w="1573" w:type="dxa"/>
            <w:shd w:val="clear" w:color="auto" w:fill="A8D08D"/>
          </w:tcPr>
          <w:p w14:paraId="5A48F1BB" w14:textId="77777777" w:rsidR="00730C91" w:rsidRPr="00740369" w:rsidRDefault="00730C91" w:rsidP="00881021">
            <w:pPr>
              <w:pStyle w:val="Absatztextnormal"/>
              <w:spacing w:before="120" w:after="12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Ziel</w:t>
            </w:r>
            <w:r>
              <w:rPr>
                <w:b/>
                <w:bCs/>
                <w:sz w:val="22"/>
                <w:szCs w:val="22"/>
              </w:rPr>
              <w:t>-formulierung</w:t>
            </w:r>
          </w:p>
        </w:tc>
        <w:tc>
          <w:tcPr>
            <w:tcW w:w="1698" w:type="dxa"/>
            <w:shd w:val="clear" w:color="auto" w:fill="A8D08D"/>
          </w:tcPr>
          <w:p w14:paraId="3B6E6A13" w14:textId="77777777" w:rsidR="00730C91" w:rsidRPr="00740369" w:rsidRDefault="00730C91" w:rsidP="00881021">
            <w:pPr>
              <w:pStyle w:val="Absatztextnormal"/>
              <w:spacing w:before="120" w:after="12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Mess</w:t>
            </w:r>
            <w:r>
              <w:rPr>
                <w:b/>
                <w:bCs/>
                <w:sz w:val="22"/>
                <w:szCs w:val="22"/>
              </w:rPr>
              <w:t>-</w:t>
            </w:r>
            <w:r w:rsidRPr="00740369">
              <w:rPr>
                <w:b/>
                <w:bCs/>
                <w:sz w:val="22"/>
                <w:szCs w:val="22"/>
              </w:rPr>
              <w:t>kriterium</w:t>
            </w:r>
          </w:p>
        </w:tc>
        <w:tc>
          <w:tcPr>
            <w:tcW w:w="1698" w:type="dxa"/>
            <w:shd w:val="clear" w:color="auto" w:fill="A8D08D"/>
          </w:tcPr>
          <w:p w14:paraId="15E83E43" w14:textId="77777777" w:rsidR="00730C91" w:rsidRPr="00740369" w:rsidRDefault="00730C91" w:rsidP="00881021">
            <w:pPr>
              <w:pStyle w:val="Absatztextnormal"/>
              <w:spacing w:before="120" w:after="120"/>
              <w:ind w:left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Kategori</w:t>
            </w:r>
            <w:r w:rsidR="001F4DF0">
              <w:rPr>
                <w:b/>
                <w:bCs/>
                <w:sz w:val="22"/>
                <w:szCs w:val="22"/>
              </w:rPr>
              <w:t>e / Priorität</w:t>
            </w:r>
          </w:p>
        </w:tc>
      </w:tr>
      <w:tr w:rsidR="00730C91" w:rsidRPr="00740369" w14:paraId="11717C6E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3CC6C42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100" w:type="dxa"/>
            <w:shd w:val="clear" w:color="auto" w:fill="auto"/>
          </w:tcPr>
          <w:p w14:paraId="30607D1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proofErr w:type="spellStart"/>
            <w:r w:rsidRPr="00740369">
              <w:rPr>
                <w:rFonts w:cs="Arial"/>
                <w:sz w:val="22"/>
                <w:szCs w:val="22"/>
              </w:rPr>
              <w:t>Oberziel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0AAA7A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2DEF820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85BE26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809F7B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303867CB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49BF43F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</w:t>
            </w:r>
          </w:p>
        </w:tc>
        <w:tc>
          <w:tcPr>
            <w:tcW w:w="2100" w:type="dxa"/>
            <w:shd w:val="clear" w:color="auto" w:fill="auto"/>
          </w:tcPr>
          <w:p w14:paraId="499FBA9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Ergebnisziele</w:t>
            </w:r>
          </w:p>
        </w:tc>
        <w:tc>
          <w:tcPr>
            <w:tcW w:w="1635" w:type="dxa"/>
            <w:shd w:val="clear" w:color="auto" w:fill="auto"/>
          </w:tcPr>
          <w:p w14:paraId="0FC70F5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62A49BE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FFDCD3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6B6070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1B5BF988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7EF29ED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1.1.1</w:t>
            </w:r>
          </w:p>
        </w:tc>
        <w:tc>
          <w:tcPr>
            <w:tcW w:w="2100" w:type="dxa"/>
            <w:shd w:val="clear" w:color="auto" w:fill="auto"/>
          </w:tcPr>
          <w:p w14:paraId="3CC3FAD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Finanzziele</w:t>
            </w:r>
          </w:p>
        </w:tc>
        <w:tc>
          <w:tcPr>
            <w:tcW w:w="1635" w:type="dxa"/>
            <w:shd w:val="clear" w:color="auto" w:fill="auto"/>
          </w:tcPr>
          <w:p w14:paraId="4579E8A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70DE7E5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2A1DA9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364BF75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4EAB7EE1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328089B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1.1.1.1</w:t>
            </w:r>
          </w:p>
        </w:tc>
        <w:tc>
          <w:tcPr>
            <w:tcW w:w="2100" w:type="dxa"/>
            <w:shd w:val="clear" w:color="auto" w:fill="auto"/>
          </w:tcPr>
          <w:p w14:paraId="0830B50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Finanzziel 1</w:t>
            </w:r>
          </w:p>
        </w:tc>
        <w:tc>
          <w:tcPr>
            <w:tcW w:w="1635" w:type="dxa"/>
            <w:shd w:val="clear" w:color="auto" w:fill="auto"/>
          </w:tcPr>
          <w:p w14:paraId="4F9DD58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7515DC9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62BD1F7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0C6D0D7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55E39BB2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242F4AF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1.1.1.2</w:t>
            </w:r>
          </w:p>
        </w:tc>
        <w:tc>
          <w:tcPr>
            <w:tcW w:w="2100" w:type="dxa"/>
            <w:shd w:val="clear" w:color="auto" w:fill="auto"/>
          </w:tcPr>
          <w:p w14:paraId="455CB02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Finanzziel 2</w:t>
            </w:r>
          </w:p>
        </w:tc>
        <w:tc>
          <w:tcPr>
            <w:tcW w:w="1635" w:type="dxa"/>
            <w:shd w:val="clear" w:color="auto" w:fill="auto"/>
          </w:tcPr>
          <w:p w14:paraId="0FDF167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7C6CEF6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A2A048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38FCD0D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745AF578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17D8D73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1.1.2</w:t>
            </w:r>
          </w:p>
        </w:tc>
        <w:tc>
          <w:tcPr>
            <w:tcW w:w="2100" w:type="dxa"/>
            <w:shd w:val="clear" w:color="auto" w:fill="auto"/>
          </w:tcPr>
          <w:p w14:paraId="74C5A48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Leistungsziele</w:t>
            </w:r>
          </w:p>
        </w:tc>
        <w:tc>
          <w:tcPr>
            <w:tcW w:w="1635" w:type="dxa"/>
            <w:shd w:val="clear" w:color="auto" w:fill="auto"/>
          </w:tcPr>
          <w:p w14:paraId="5D46EFA5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056463C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754DD8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0DC25C4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0A2B0FA0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6087E91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1.1.2.1</w:t>
            </w:r>
          </w:p>
        </w:tc>
        <w:tc>
          <w:tcPr>
            <w:tcW w:w="2100" w:type="dxa"/>
            <w:shd w:val="clear" w:color="auto" w:fill="auto"/>
          </w:tcPr>
          <w:p w14:paraId="5905F1C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Leistungsziel 1</w:t>
            </w:r>
          </w:p>
        </w:tc>
        <w:tc>
          <w:tcPr>
            <w:tcW w:w="1635" w:type="dxa"/>
            <w:shd w:val="clear" w:color="auto" w:fill="auto"/>
          </w:tcPr>
          <w:p w14:paraId="5419DBC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7F12264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652833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680117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0E7E840E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3103173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1.1.2.2</w:t>
            </w:r>
          </w:p>
        </w:tc>
        <w:tc>
          <w:tcPr>
            <w:tcW w:w="2100" w:type="dxa"/>
            <w:shd w:val="clear" w:color="auto" w:fill="auto"/>
          </w:tcPr>
          <w:p w14:paraId="5E9F35C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Leistungsziel 2</w:t>
            </w:r>
          </w:p>
        </w:tc>
        <w:tc>
          <w:tcPr>
            <w:tcW w:w="1635" w:type="dxa"/>
            <w:shd w:val="clear" w:color="auto" w:fill="auto"/>
          </w:tcPr>
          <w:p w14:paraId="1CDF2375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3760054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9B6B94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1EF9044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7BBF775C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269CD09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1.1.3</w:t>
            </w:r>
          </w:p>
        </w:tc>
        <w:tc>
          <w:tcPr>
            <w:tcW w:w="2100" w:type="dxa"/>
            <w:shd w:val="clear" w:color="auto" w:fill="auto"/>
          </w:tcPr>
          <w:p w14:paraId="68FB4A4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Qualitätsziele</w:t>
            </w:r>
          </w:p>
        </w:tc>
        <w:tc>
          <w:tcPr>
            <w:tcW w:w="1635" w:type="dxa"/>
            <w:shd w:val="clear" w:color="auto" w:fill="auto"/>
          </w:tcPr>
          <w:p w14:paraId="0B5E928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462889C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1C3B7D3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313FE84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373EFC7B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7B52F6C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1.1.3.1</w:t>
            </w:r>
          </w:p>
        </w:tc>
        <w:tc>
          <w:tcPr>
            <w:tcW w:w="2100" w:type="dxa"/>
            <w:shd w:val="clear" w:color="auto" w:fill="auto"/>
          </w:tcPr>
          <w:p w14:paraId="38D177D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Qualitätsziel 1</w:t>
            </w:r>
          </w:p>
        </w:tc>
        <w:tc>
          <w:tcPr>
            <w:tcW w:w="1635" w:type="dxa"/>
            <w:shd w:val="clear" w:color="auto" w:fill="auto"/>
          </w:tcPr>
          <w:p w14:paraId="56F0888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64B310D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449ADC5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0404626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37B6B4AA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0668BAF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1.1.3.2</w:t>
            </w:r>
          </w:p>
        </w:tc>
        <w:tc>
          <w:tcPr>
            <w:tcW w:w="2100" w:type="dxa"/>
            <w:shd w:val="clear" w:color="auto" w:fill="auto"/>
          </w:tcPr>
          <w:p w14:paraId="7AD9B67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Qualitätsziel 2</w:t>
            </w:r>
          </w:p>
        </w:tc>
        <w:tc>
          <w:tcPr>
            <w:tcW w:w="1635" w:type="dxa"/>
            <w:shd w:val="clear" w:color="auto" w:fill="auto"/>
          </w:tcPr>
          <w:p w14:paraId="0D394B5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6A0D3D1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18ECD945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157FDF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77D4C37F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773D9F9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1.1.4</w:t>
            </w:r>
          </w:p>
        </w:tc>
        <w:tc>
          <w:tcPr>
            <w:tcW w:w="2100" w:type="dxa"/>
            <w:shd w:val="clear" w:color="auto" w:fill="auto"/>
          </w:tcPr>
          <w:p w14:paraId="122163A4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Soziale Ziele</w:t>
            </w:r>
          </w:p>
        </w:tc>
        <w:tc>
          <w:tcPr>
            <w:tcW w:w="1635" w:type="dxa"/>
            <w:shd w:val="clear" w:color="auto" w:fill="auto"/>
          </w:tcPr>
          <w:p w14:paraId="25F84C24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418DD87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9B55F4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3E1647F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509B9CB9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385CD26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1.1.4.1</w:t>
            </w:r>
          </w:p>
        </w:tc>
        <w:tc>
          <w:tcPr>
            <w:tcW w:w="2100" w:type="dxa"/>
            <w:shd w:val="clear" w:color="auto" w:fill="auto"/>
          </w:tcPr>
          <w:p w14:paraId="5BFF94C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Sozialziel 1</w:t>
            </w:r>
          </w:p>
        </w:tc>
        <w:tc>
          <w:tcPr>
            <w:tcW w:w="1635" w:type="dxa"/>
            <w:shd w:val="clear" w:color="auto" w:fill="auto"/>
          </w:tcPr>
          <w:p w14:paraId="76FC53D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4929310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4C49BB5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43A5F45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3C832570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7CD84D5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1.1.4.2</w:t>
            </w:r>
          </w:p>
        </w:tc>
        <w:tc>
          <w:tcPr>
            <w:tcW w:w="2100" w:type="dxa"/>
            <w:shd w:val="clear" w:color="auto" w:fill="auto"/>
          </w:tcPr>
          <w:p w14:paraId="111C8855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Sozialziel 2</w:t>
            </w:r>
          </w:p>
        </w:tc>
        <w:tc>
          <w:tcPr>
            <w:tcW w:w="1635" w:type="dxa"/>
            <w:shd w:val="clear" w:color="auto" w:fill="auto"/>
          </w:tcPr>
          <w:p w14:paraId="0EA6EA7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347E8D6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604B4D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D9B5E7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22F9E221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0E40145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2100" w:type="dxa"/>
            <w:shd w:val="clear" w:color="auto" w:fill="auto"/>
          </w:tcPr>
          <w:p w14:paraId="4B59924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35" w:type="dxa"/>
            <w:shd w:val="clear" w:color="auto" w:fill="auto"/>
          </w:tcPr>
          <w:p w14:paraId="464E19A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3D3B877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FC8D1F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462C0CF5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6EC5AB1E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6764DEA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</w:t>
            </w:r>
          </w:p>
        </w:tc>
        <w:tc>
          <w:tcPr>
            <w:tcW w:w="2100" w:type="dxa"/>
            <w:shd w:val="clear" w:color="auto" w:fill="auto"/>
          </w:tcPr>
          <w:p w14:paraId="23BDD41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Vorgehensziele</w:t>
            </w:r>
          </w:p>
        </w:tc>
        <w:tc>
          <w:tcPr>
            <w:tcW w:w="1635" w:type="dxa"/>
            <w:shd w:val="clear" w:color="auto" w:fill="auto"/>
          </w:tcPr>
          <w:p w14:paraId="447ECED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4FD1454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A5B795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124B534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1E2252C3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30429B2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1.2.1</w:t>
            </w:r>
          </w:p>
        </w:tc>
        <w:tc>
          <w:tcPr>
            <w:tcW w:w="2100" w:type="dxa"/>
            <w:shd w:val="clear" w:color="auto" w:fill="auto"/>
          </w:tcPr>
          <w:p w14:paraId="0648022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Terminziele</w:t>
            </w:r>
          </w:p>
        </w:tc>
        <w:tc>
          <w:tcPr>
            <w:tcW w:w="1635" w:type="dxa"/>
            <w:shd w:val="clear" w:color="auto" w:fill="auto"/>
          </w:tcPr>
          <w:p w14:paraId="1387BF8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59CC6A3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1213088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F3B39B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3CE6E2DA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25CDD3B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1.2.1.1</w:t>
            </w:r>
          </w:p>
        </w:tc>
        <w:tc>
          <w:tcPr>
            <w:tcW w:w="2100" w:type="dxa"/>
            <w:shd w:val="clear" w:color="auto" w:fill="auto"/>
          </w:tcPr>
          <w:p w14:paraId="643EE06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Terminziel 1</w:t>
            </w:r>
          </w:p>
        </w:tc>
        <w:tc>
          <w:tcPr>
            <w:tcW w:w="1635" w:type="dxa"/>
            <w:shd w:val="clear" w:color="auto" w:fill="auto"/>
          </w:tcPr>
          <w:p w14:paraId="5B33A49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673EE2A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28A867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4755AD5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4EAD8422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0099AAA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1.2.2</w:t>
            </w:r>
          </w:p>
        </w:tc>
        <w:tc>
          <w:tcPr>
            <w:tcW w:w="2100" w:type="dxa"/>
            <w:shd w:val="clear" w:color="auto" w:fill="auto"/>
          </w:tcPr>
          <w:p w14:paraId="223479E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Kostenziele</w:t>
            </w:r>
          </w:p>
        </w:tc>
        <w:tc>
          <w:tcPr>
            <w:tcW w:w="1635" w:type="dxa"/>
            <w:shd w:val="clear" w:color="auto" w:fill="auto"/>
          </w:tcPr>
          <w:p w14:paraId="52352CF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5D0BF9B4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F77666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12A13CF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09DFEDE9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71B2FE7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1.2.2.1</w:t>
            </w:r>
          </w:p>
        </w:tc>
        <w:tc>
          <w:tcPr>
            <w:tcW w:w="2100" w:type="dxa"/>
            <w:shd w:val="clear" w:color="auto" w:fill="auto"/>
          </w:tcPr>
          <w:p w14:paraId="7AD90D9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Kostenziel 1</w:t>
            </w:r>
          </w:p>
        </w:tc>
        <w:tc>
          <w:tcPr>
            <w:tcW w:w="1635" w:type="dxa"/>
            <w:shd w:val="clear" w:color="auto" w:fill="auto"/>
          </w:tcPr>
          <w:p w14:paraId="73EA7B12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0580441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4C03AF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DA3A43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54B1EA2A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6EB6B6F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1.2.3</w:t>
            </w:r>
          </w:p>
        </w:tc>
        <w:tc>
          <w:tcPr>
            <w:tcW w:w="2100" w:type="dxa"/>
            <w:shd w:val="clear" w:color="auto" w:fill="auto"/>
          </w:tcPr>
          <w:p w14:paraId="7296323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Aufwandsziele</w:t>
            </w:r>
          </w:p>
        </w:tc>
        <w:tc>
          <w:tcPr>
            <w:tcW w:w="1635" w:type="dxa"/>
            <w:shd w:val="clear" w:color="auto" w:fill="auto"/>
          </w:tcPr>
          <w:p w14:paraId="07106370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1AC366E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54E792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3E8A24C8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2729600F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4871417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1.2.3.1</w:t>
            </w:r>
          </w:p>
        </w:tc>
        <w:tc>
          <w:tcPr>
            <w:tcW w:w="2100" w:type="dxa"/>
            <w:shd w:val="clear" w:color="auto" w:fill="auto"/>
          </w:tcPr>
          <w:p w14:paraId="3BE98E3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Aufwandsziel 1</w:t>
            </w:r>
          </w:p>
        </w:tc>
        <w:tc>
          <w:tcPr>
            <w:tcW w:w="1635" w:type="dxa"/>
            <w:shd w:val="clear" w:color="auto" w:fill="auto"/>
          </w:tcPr>
          <w:p w14:paraId="0A024E05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1577CE7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30386AF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F6D823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0C4DA90D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7956DE7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1.2.4</w:t>
            </w:r>
          </w:p>
        </w:tc>
        <w:tc>
          <w:tcPr>
            <w:tcW w:w="2100" w:type="dxa"/>
            <w:shd w:val="clear" w:color="auto" w:fill="auto"/>
          </w:tcPr>
          <w:p w14:paraId="14A14BD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Projektrahmenziele</w:t>
            </w:r>
          </w:p>
        </w:tc>
        <w:tc>
          <w:tcPr>
            <w:tcW w:w="1635" w:type="dxa"/>
            <w:shd w:val="clear" w:color="auto" w:fill="auto"/>
          </w:tcPr>
          <w:p w14:paraId="0AE7D51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7AE7C174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7F56C03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0D3D861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7C3A95EF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1A5B0DE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1.2.4.1</w:t>
            </w:r>
          </w:p>
        </w:tc>
        <w:tc>
          <w:tcPr>
            <w:tcW w:w="2100" w:type="dxa"/>
            <w:shd w:val="clear" w:color="auto" w:fill="auto"/>
          </w:tcPr>
          <w:p w14:paraId="3230F08B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  <w:r w:rsidRPr="00740369">
              <w:rPr>
                <w:rFonts w:cs="Arial"/>
                <w:sz w:val="22"/>
                <w:szCs w:val="22"/>
              </w:rPr>
              <w:t>Rahmenziel 1</w:t>
            </w:r>
          </w:p>
        </w:tc>
        <w:tc>
          <w:tcPr>
            <w:tcW w:w="1635" w:type="dxa"/>
            <w:shd w:val="clear" w:color="auto" w:fill="auto"/>
          </w:tcPr>
          <w:p w14:paraId="1A88E2F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107892E6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7CA8419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5DEA2FD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76DFE07A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6E96E68F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2100" w:type="dxa"/>
            <w:shd w:val="clear" w:color="auto" w:fill="auto"/>
          </w:tcPr>
          <w:p w14:paraId="2E17FC2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35" w:type="dxa"/>
            <w:shd w:val="clear" w:color="auto" w:fill="auto"/>
          </w:tcPr>
          <w:p w14:paraId="693135EA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1FEE325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100F0A41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2C092BBE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  <w:tr w:rsidR="00730C91" w:rsidRPr="00740369" w14:paraId="140A0731" w14:textId="77777777" w:rsidTr="00730C91">
        <w:trPr>
          <w:cantSplit/>
        </w:trPr>
        <w:tc>
          <w:tcPr>
            <w:tcW w:w="899" w:type="dxa"/>
            <w:shd w:val="clear" w:color="auto" w:fill="auto"/>
          </w:tcPr>
          <w:p w14:paraId="05B39AF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2100" w:type="dxa"/>
            <w:shd w:val="clear" w:color="auto" w:fill="auto"/>
          </w:tcPr>
          <w:p w14:paraId="564CA5E9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35" w:type="dxa"/>
            <w:shd w:val="clear" w:color="auto" w:fill="auto"/>
          </w:tcPr>
          <w:p w14:paraId="5585AD9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573" w:type="dxa"/>
            <w:shd w:val="clear" w:color="auto" w:fill="auto"/>
          </w:tcPr>
          <w:p w14:paraId="0462554D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4B6F28B7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698" w:type="dxa"/>
          </w:tcPr>
          <w:p w14:paraId="0279C1BC" w14:textId="77777777" w:rsidR="00730C91" w:rsidRPr="00740369" w:rsidRDefault="00730C91" w:rsidP="00881021">
            <w:pPr>
              <w:rPr>
                <w:rFonts w:cs="Arial"/>
                <w:sz w:val="22"/>
                <w:szCs w:val="22"/>
              </w:rPr>
            </w:pPr>
          </w:p>
        </w:tc>
      </w:tr>
    </w:tbl>
    <w:p w14:paraId="5FC297A0" w14:textId="77777777" w:rsidR="000672C1" w:rsidRDefault="000672C1" w:rsidP="000672C1">
      <w:pPr>
        <w:pStyle w:val="Descripcin"/>
      </w:pPr>
      <w:bookmarkStart w:id="20" w:name="_Toc142565822"/>
      <w:r>
        <w:t xml:space="preserve">Tabelle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Tabelle \* ARABIC </w:instrText>
      </w:r>
      <w:r>
        <w:fldChar w:fldCharType="separate"/>
      </w:r>
      <w:r w:rsidR="001E2DC0">
        <w:rPr>
          <w:noProof/>
        </w:rPr>
        <w:t>2</w:t>
      </w:r>
      <w:r>
        <w:fldChar w:fldCharType="end"/>
      </w:r>
      <w:r>
        <w:t xml:space="preserve"> </w:t>
      </w:r>
      <w:r w:rsidRPr="00164BD7">
        <w:t>Zielhierarchie</w:t>
      </w:r>
      <w:bookmarkEnd w:id="20"/>
    </w:p>
    <w:p w14:paraId="473FC824" w14:textId="77777777" w:rsidR="000672C1" w:rsidRPr="00740369" w:rsidRDefault="000672C1" w:rsidP="000672C1">
      <w:pPr>
        <w:pStyle w:val="Absatztextnormal"/>
        <w:ind w:left="0"/>
        <w:jc w:val="both"/>
        <w:rPr>
          <w:sz w:val="22"/>
          <w:szCs w:val="22"/>
        </w:rPr>
      </w:pPr>
    </w:p>
    <w:p w14:paraId="74EDDFF2" w14:textId="77777777" w:rsidR="000672C1" w:rsidRPr="00740369" w:rsidRDefault="000672C1" w:rsidP="000672C1">
      <w:pPr>
        <w:pStyle w:val="Absatztextnormal"/>
        <w:ind w:left="0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2"/>
        <w:gridCol w:w="7666"/>
      </w:tblGrid>
      <w:tr w:rsidR="000672C1" w:rsidRPr="00354FBB" w14:paraId="18DAE2A2" w14:textId="77777777" w:rsidTr="00881021">
        <w:trPr>
          <w:cantSplit/>
          <w:tblHeader/>
        </w:trPr>
        <w:tc>
          <w:tcPr>
            <w:tcW w:w="0" w:type="auto"/>
            <w:gridSpan w:val="2"/>
            <w:shd w:val="clear" w:color="auto" w:fill="A8D08D"/>
          </w:tcPr>
          <w:p w14:paraId="64B54311" w14:textId="77777777" w:rsidR="000672C1" w:rsidRPr="00740369" w:rsidRDefault="000672C1" w:rsidP="00881021">
            <w:pPr>
              <w:pStyle w:val="Absatztextnormal"/>
              <w:spacing w:before="60" w:after="60"/>
              <w:ind w:left="0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740369">
              <w:rPr>
                <w:b/>
                <w:bCs/>
                <w:sz w:val="22"/>
                <w:szCs w:val="22"/>
                <w:lang w:val="en-US"/>
              </w:rPr>
              <w:t>Nicht-Ziele</w:t>
            </w:r>
            <w:proofErr w:type="spellEnd"/>
            <w:r w:rsidRPr="00740369">
              <w:rPr>
                <w:b/>
                <w:bCs/>
                <w:sz w:val="22"/>
                <w:szCs w:val="22"/>
                <w:lang w:val="en-US"/>
              </w:rPr>
              <w:t xml:space="preserve"> (out of scope)</w:t>
            </w:r>
          </w:p>
        </w:tc>
      </w:tr>
      <w:tr w:rsidR="000672C1" w:rsidRPr="00740369" w14:paraId="280F5278" w14:textId="77777777" w:rsidTr="00881021">
        <w:trPr>
          <w:cantSplit/>
          <w:tblHeader/>
        </w:trPr>
        <w:tc>
          <w:tcPr>
            <w:tcW w:w="1019" w:type="pct"/>
            <w:shd w:val="clear" w:color="auto" w:fill="A8D08D"/>
          </w:tcPr>
          <w:p w14:paraId="20351335" w14:textId="77777777" w:rsidR="000672C1" w:rsidRPr="00740369" w:rsidRDefault="000672C1" w:rsidP="00881021">
            <w:pPr>
              <w:pStyle w:val="Absatztextnormal"/>
              <w:spacing w:before="60" w:after="6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Zielbezeichnung</w:t>
            </w:r>
          </w:p>
        </w:tc>
        <w:tc>
          <w:tcPr>
            <w:tcW w:w="3981" w:type="pct"/>
            <w:shd w:val="clear" w:color="auto" w:fill="A8D08D"/>
          </w:tcPr>
          <w:p w14:paraId="2F2E8E21" w14:textId="77777777" w:rsidR="000672C1" w:rsidRPr="00740369" w:rsidRDefault="000672C1" w:rsidP="00881021">
            <w:pPr>
              <w:pStyle w:val="Absatztextnormal"/>
              <w:spacing w:before="60" w:after="6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 xml:space="preserve">Zielbeschreibung </w:t>
            </w:r>
          </w:p>
        </w:tc>
      </w:tr>
      <w:tr w:rsidR="000672C1" w:rsidRPr="00740369" w14:paraId="10878B2D" w14:textId="77777777" w:rsidTr="00881021">
        <w:trPr>
          <w:cantSplit/>
          <w:tblHeader/>
        </w:trPr>
        <w:tc>
          <w:tcPr>
            <w:tcW w:w="1019" w:type="pct"/>
          </w:tcPr>
          <w:p w14:paraId="6EDB8E32" w14:textId="77777777" w:rsidR="000672C1" w:rsidRPr="00740369" w:rsidRDefault="000672C1" w:rsidP="00881021">
            <w:pPr>
              <w:pStyle w:val="Absatztextnormal"/>
              <w:ind w:left="0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6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FORMTEXT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3981" w:type="pct"/>
          </w:tcPr>
          <w:p w14:paraId="77EB14BD" w14:textId="77777777" w:rsidR="000672C1" w:rsidRPr="00740369" w:rsidRDefault="000672C1" w:rsidP="00881021">
            <w:pPr>
              <w:pStyle w:val="Absatztextnormal"/>
              <w:ind w:left="0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6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FORMTEXT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</w:tr>
      <w:tr w:rsidR="000672C1" w:rsidRPr="00740369" w14:paraId="369C602D" w14:textId="77777777" w:rsidTr="00881021">
        <w:trPr>
          <w:cantSplit/>
          <w:tblHeader/>
        </w:trPr>
        <w:tc>
          <w:tcPr>
            <w:tcW w:w="1019" w:type="pct"/>
          </w:tcPr>
          <w:p w14:paraId="3AF30235" w14:textId="77777777" w:rsidR="000672C1" w:rsidRPr="00740369" w:rsidRDefault="000672C1" w:rsidP="00881021">
            <w:pPr>
              <w:pStyle w:val="Absatztextnormal"/>
              <w:ind w:left="0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6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FORMTEXT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3981" w:type="pct"/>
          </w:tcPr>
          <w:p w14:paraId="17A88253" w14:textId="77777777" w:rsidR="000672C1" w:rsidRPr="00740369" w:rsidRDefault="000672C1" w:rsidP="00881021">
            <w:pPr>
              <w:pStyle w:val="Absatztextnormal"/>
              <w:ind w:left="0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6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="009E123B" w:rsidRPr="00740369">
              <w:rPr>
                <w:sz w:val="22"/>
                <w:szCs w:val="22"/>
              </w:rPr>
              <w:instrText>FORMTEXT</w:instrText>
            </w:r>
            <w:r w:rsidRPr="00740369">
              <w:rPr>
                <w:sz w:val="22"/>
                <w:szCs w:val="22"/>
              </w:rPr>
              <w:instrText xml:space="preserve">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</w:tr>
    </w:tbl>
    <w:p w14:paraId="282276C4" w14:textId="77777777" w:rsidR="000672C1" w:rsidRDefault="000672C1" w:rsidP="000672C1">
      <w:pPr>
        <w:pStyle w:val="Descripcin"/>
      </w:pPr>
      <w:bookmarkStart w:id="21" w:name="_Toc142565823"/>
      <w:r>
        <w:t xml:space="preserve">Tabelle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Tabelle \* ARABIC </w:instrText>
      </w:r>
      <w:r>
        <w:fldChar w:fldCharType="separate"/>
      </w:r>
      <w:r w:rsidR="001E2DC0">
        <w:rPr>
          <w:noProof/>
        </w:rPr>
        <w:t>3</w:t>
      </w:r>
      <w:r>
        <w:fldChar w:fldCharType="end"/>
      </w:r>
      <w:r>
        <w:t xml:space="preserve"> </w:t>
      </w:r>
      <w:r w:rsidRPr="00F9521C">
        <w:t>Nicht-Ziele</w:t>
      </w:r>
      <w:bookmarkEnd w:id="21"/>
    </w:p>
    <w:p w14:paraId="4D32FD91" w14:textId="77777777" w:rsidR="000672C1" w:rsidRDefault="000672C1" w:rsidP="000672C1">
      <w:pPr>
        <w:pStyle w:val="Absatztextnormal"/>
        <w:ind w:left="0"/>
      </w:pPr>
    </w:p>
    <w:p w14:paraId="38367EA4" w14:textId="77777777" w:rsidR="000672C1" w:rsidRDefault="000672C1" w:rsidP="005156E9"/>
    <w:p w14:paraId="1DA520B0" w14:textId="77777777" w:rsidR="005156E9" w:rsidRDefault="00B579A4" w:rsidP="005156E9">
      <w:pPr>
        <w:pStyle w:val="Ttulo2"/>
      </w:pPr>
      <w:bookmarkStart w:id="22" w:name="_Toc142565853"/>
      <w:r>
        <w:t>Zielkonflikt</w:t>
      </w:r>
      <w:bookmarkEnd w:id="22"/>
    </w:p>
    <w:p w14:paraId="62E3C1DF" w14:textId="77777777" w:rsidR="00A70AB7" w:rsidRPr="00431EB4" w:rsidRDefault="00A70AB7" w:rsidP="00A70AB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A70AB7" w:rsidRPr="00CC0488" w14:paraId="273D8200" w14:textId="77777777" w:rsidTr="00881021">
        <w:tc>
          <w:tcPr>
            <w:tcW w:w="8857" w:type="dxa"/>
            <w:shd w:val="clear" w:color="auto" w:fill="FFC000"/>
          </w:tcPr>
          <w:p w14:paraId="56918238" w14:textId="77777777" w:rsidR="00A70AB7" w:rsidRPr="00CC0488" w:rsidRDefault="00A70AB7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A70AB7" w:rsidRPr="00CC0488" w14:paraId="4E8C8B68" w14:textId="77777777" w:rsidTr="00881021">
        <w:tc>
          <w:tcPr>
            <w:tcW w:w="8857" w:type="dxa"/>
          </w:tcPr>
          <w:p w14:paraId="7DB103CD" w14:textId="77777777" w:rsidR="00A70AB7" w:rsidRDefault="00A70AB7" w:rsidP="00881021">
            <w:pPr>
              <w:pStyle w:val="Absatztextnormal"/>
              <w:ind w:left="0"/>
            </w:pPr>
          </w:p>
          <w:p w14:paraId="0AEBCC75" w14:textId="77777777" w:rsidR="00322C92" w:rsidRDefault="00322C92" w:rsidP="00322C92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Bezug zur Priorisierung der Ziele aus Zieletabelle wird dargestellt</w:t>
            </w:r>
          </w:p>
          <w:p w14:paraId="130F5715" w14:textId="77777777" w:rsidR="007E610E" w:rsidRPr="007E610E" w:rsidRDefault="00322C92" w:rsidP="00322C92">
            <w:pPr>
              <w:numPr>
                <w:ilvl w:val="0"/>
                <w:numId w:val="3"/>
              </w:numPr>
            </w:pPr>
            <w:r>
              <w:t>Feststellung einer möglichen Behinderung oder negativen Einfluss auf das Projektergebnis mit Hinweis auf den weiteren methodischen Umgang mit diesen Projekteinflüssen."</w:t>
            </w:r>
          </w:p>
        </w:tc>
      </w:tr>
    </w:tbl>
    <w:p w14:paraId="00CCF944" w14:textId="77777777" w:rsidR="00A70AB7" w:rsidRPr="00740369" w:rsidRDefault="00A70AB7" w:rsidP="00A70AB7">
      <w:pPr>
        <w:rPr>
          <w:sz w:val="22"/>
          <w:szCs w:val="22"/>
        </w:rPr>
      </w:pPr>
    </w:p>
    <w:p w14:paraId="52834912" w14:textId="77777777" w:rsidR="00A70AB7" w:rsidRPr="00740369" w:rsidRDefault="00A70AB7" w:rsidP="00A70AB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A70AB7" w:rsidRPr="00B50BFC" w14:paraId="69FBA4F6" w14:textId="77777777" w:rsidTr="00881021">
        <w:tc>
          <w:tcPr>
            <w:tcW w:w="8930" w:type="dxa"/>
            <w:shd w:val="clear" w:color="auto" w:fill="FFFF00"/>
          </w:tcPr>
          <w:p w14:paraId="11970731" w14:textId="77777777" w:rsidR="00A70AB7" w:rsidRPr="00B50BFC" w:rsidRDefault="00A70AB7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A70AB7" w:rsidRPr="00B50BFC" w14:paraId="4575DC4A" w14:textId="77777777" w:rsidTr="00881021">
        <w:tc>
          <w:tcPr>
            <w:tcW w:w="8930" w:type="dxa"/>
          </w:tcPr>
          <w:p w14:paraId="75F45A1D" w14:textId="77777777" w:rsidR="00A70AB7" w:rsidRPr="00B50BFC" w:rsidRDefault="00A70AB7" w:rsidP="00881021">
            <w:pPr>
              <w:pStyle w:val="Default"/>
              <w:rPr>
                <w:sz w:val="20"/>
                <w:szCs w:val="20"/>
              </w:rPr>
            </w:pPr>
          </w:p>
          <w:p w14:paraId="3A320831" w14:textId="77777777" w:rsidR="00322C92" w:rsidRPr="00322C92" w:rsidRDefault="00322C92" w:rsidP="00322C92">
            <w:pPr>
              <w:pStyle w:val="Default"/>
              <w:rPr>
                <w:sz w:val="20"/>
                <w:szCs w:val="20"/>
              </w:rPr>
            </w:pPr>
            <w:r w:rsidRPr="00322C92">
              <w:rPr>
                <w:sz w:val="20"/>
                <w:szCs w:val="20"/>
              </w:rPr>
              <w:t>Identifikation eines Zielkonflikts (konkurrierend oder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322C92">
              <w:rPr>
                <w:sz w:val="20"/>
                <w:szCs w:val="20"/>
              </w:rPr>
              <w:t>antinom</w:t>
            </w:r>
            <w:proofErr w:type="spellEnd"/>
            <w:r w:rsidRPr="00322C92">
              <w:rPr>
                <w:sz w:val="20"/>
                <w:szCs w:val="20"/>
              </w:rPr>
              <w:t>) mit Darstellung der möglichen Auswirkungen</w:t>
            </w:r>
          </w:p>
          <w:p w14:paraId="2C710ACE" w14:textId="77777777" w:rsidR="00A70AB7" w:rsidRPr="00B50BFC" w:rsidRDefault="00322C92" w:rsidP="00322C92">
            <w:pPr>
              <w:pStyle w:val="Default"/>
              <w:rPr>
                <w:sz w:val="20"/>
                <w:szCs w:val="20"/>
              </w:rPr>
            </w:pPr>
            <w:r w:rsidRPr="00322C92">
              <w:rPr>
                <w:sz w:val="20"/>
                <w:szCs w:val="20"/>
              </w:rPr>
              <w:t>und Vorschlag zur Auflösung</w:t>
            </w:r>
            <w:r w:rsidR="00A70AB7">
              <w:rPr>
                <w:sz w:val="20"/>
                <w:szCs w:val="20"/>
              </w:rPr>
              <w:t xml:space="preserve"> – </w:t>
            </w:r>
            <w:r w:rsidR="00A70AB7">
              <w:rPr>
                <w:b/>
                <w:color w:val="FF0000"/>
                <w:sz w:val="20"/>
                <w:szCs w:val="20"/>
              </w:rPr>
              <w:t>Tabelle</w:t>
            </w:r>
            <w:r>
              <w:rPr>
                <w:b/>
                <w:color w:val="FF0000"/>
                <w:sz w:val="20"/>
                <w:szCs w:val="20"/>
              </w:rPr>
              <w:t xml:space="preserve"> oder strukturierter Text</w:t>
            </w:r>
          </w:p>
          <w:p w14:paraId="07B853DC" w14:textId="77777777" w:rsidR="00A70AB7" w:rsidRPr="00B50BFC" w:rsidRDefault="00A70AB7" w:rsidP="0088102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590D3A8" w14:textId="77777777" w:rsidR="00A70AB7" w:rsidRPr="00740369" w:rsidRDefault="00A70AB7" w:rsidP="00A70AB7">
      <w:pPr>
        <w:rPr>
          <w:sz w:val="22"/>
          <w:szCs w:val="22"/>
        </w:rPr>
      </w:pPr>
    </w:p>
    <w:p w14:paraId="3014A687" w14:textId="77777777" w:rsidR="00A70AB7" w:rsidRPr="00740369" w:rsidRDefault="00A70AB7" w:rsidP="00A70AB7">
      <w:pPr>
        <w:rPr>
          <w:sz w:val="22"/>
          <w:szCs w:val="22"/>
        </w:rPr>
      </w:pPr>
    </w:p>
    <w:tbl>
      <w:tblPr>
        <w:tblW w:w="46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9"/>
        <w:gridCol w:w="999"/>
        <w:gridCol w:w="1426"/>
        <w:gridCol w:w="1568"/>
        <w:gridCol w:w="2282"/>
        <w:gridCol w:w="1426"/>
      </w:tblGrid>
      <w:tr w:rsidR="00F74453" w:rsidRPr="00740369" w14:paraId="160983C2" w14:textId="77777777" w:rsidTr="00F74EFF">
        <w:trPr>
          <w:cantSplit/>
          <w:tblHeader/>
        </w:trPr>
        <w:tc>
          <w:tcPr>
            <w:tcW w:w="2235" w:type="dxa"/>
            <w:gridSpan w:val="2"/>
            <w:shd w:val="clear" w:color="auto" w:fill="A8D08D"/>
            <w:vAlign w:val="center"/>
          </w:tcPr>
          <w:p w14:paraId="2345625C" w14:textId="77777777" w:rsidR="00F74453" w:rsidRPr="00740369" w:rsidRDefault="00F74453" w:rsidP="00F74EFF">
            <w:pPr>
              <w:pStyle w:val="Absatztextnormal"/>
              <w:spacing w:before="60" w:after="60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Zielkonflikt</w:t>
            </w:r>
          </w:p>
        </w:tc>
        <w:tc>
          <w:tcPr>
            <w:tcW w:w="1417" w:type="dxa"/>
            <w:shd w:val="clear" w:color="auto" w:fill="A8D08D"/>
            <w:vAlign w:val="center"/>
          </w:tcPr>
          <w:p w14:paraId="37DB2AAE" w14:textId="77777777" w:rsidR="00F74453" w:rsidRPr="00740369" w:rsidRDefault="00F74453" w:rsidP="00F74EFF">
            <w:pPr>
              <w:pStyle w:val="Absatztextnormal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 xml:space="preserve">Art </w:t>
            </w:r>
          </w:p>
        </w:tc>
        <w:tc>
          <w:tcPr>
            <w:tcW w:w="1559" w:type="dxa"/>
            <w:shd w:val="clear" w:color="auto" w:fill="A8D08D"/>
            <w:vAlign w:val="center"/>
          </w:tcPr>
          <w:p w14:paraId="6E012515" w14:textId="77777777" w:rsidR="00F74453" w:rsidRPr="00740369" w:rsidRDefault="00F74453" w:rsidP="00F74EFF">
            <w:pPr>
              <w:pStyle w:val="Absatztextnormal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Priorität</w:t>
            </w:r>
          </w:p>
        </w:tc>
        <w:tc>
          <w:tcPr>
            <w:tcW w:w="2268" w:type="dxa"/>
            <w:shd w:val="clear" w:color="auto" w:fill="A8D08D"/>
            <w:vAlign w:val="center"/>
          </w:tcPr>
          <w:p w14:paraId="3CF88898" w14:textId="77777777" w:rsidR="00F74453" w:rsidRPr="00740369" w:rsidRDefault="00F74453" w:rsidP="00F74EFF">
            <w:pPr>
              <w:pStyle w:val="Absatztextnormal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Erklärung</w:t>
            </w:r>
            <w:r w:rsidR="00322C92">
              <w:rPr>
                <w:b/>
                <w:bCs/>
                <w:sz w:val="22"/>
                <w:szCs w:val="22"/>
              </w:rPr>
              <w:t xml:space="preserve"> und Auswirkung</w:t>
            </w:r>
          </w:p>
        </w:tc>
        <w:tc>
          <w:tcPr>
            <w:tcW w:w="1417" w:type="dxa"/>
            <w:shd w:val="clear" w:color="auto" w:fill="A8D08D"/>
            <w:vAlign w:val="center"/>
          </w:tcPr>
          <w:p w14:paraId="259D13B3" w14:textId="77777777" w:rsidR="00F74453" w:rsidRPr="00740369" w:rsidRDefault="00F74453" w:rsidP="00F74EFF">
            <w:pPr>
              <w:pStyle w:val="Absatztextnormal"/>
              <w:ind w:left="0"/>
              <w:rPr>
                <w:b/>
                <w:bCs/>
                <w:sz w:val="22"/>
                <w:szCs w:val="22"/>
              </w:rPr>
            </w:pPr>
            <w:r w:rsidRPr="00740369">
              <w:rPr>
                <w:b/>
                <w:bCs/>
                <w:sz w:val="22"/>
                <w:szCs w:val="22"/>
              </w:rPr>
              <w:t>Maßnahmen</w:t>
            </w:r>
          </w:p>
        </w:tc>
      </w:tr>
      <w:tr w:rsidR="00F74453" w:rsidRPr="00740369" w14:paraId="10309627" w14:textId="77777777" w:rsidTr="00F74EFF">
        <w:trPr>
          <w:cantSplit/>
        </w:trPr>
        <w:tc>
          <w:tcPr>
            <w:tcW w:w="1242" w:type="dxa"/>
          </w:tcPr>
          <w:p w14:paraId="06107921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5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993" w:type="dxa"/>
          </w:tcPr>
          <w:p w14:paraId="41039DB0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</w:tcPr>
          <w:p w14:paraId="42C53357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  <w:shd w:val="pct15" w:color="FFFFFF" w:fill="auto"/>
          </w:tcPr>
          <w:p w14:paraId="224F789C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2268" w:type="dxa"/>
            <w:shd w:val="pct15" w:color="FFFFFF" w:fill="auto"/>
          </w:tcPr>
          <w:p w14:paraId="5DD2B0A4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  <w:shd w:val="pct15" w:color="FFFFFF" w:fill="auto"/>
          </w:tcPr>
          <w:p w14:paraId="76CF77B7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</w:tr>
      <w:tr w:rsidR="00F74453" w:rsidRPr="00740369" w14:paraId="4B7A73B1" w14:textId="77777777" w:rsidTr="00F74EFF">
        <w:trPr>
          <w:cantSplit/>
        </w:trPr>
        <w:tc>
          <w:tcPr>
            <w:tcW w:w="1242" w:type="dxa"/>
          </w:tcPr>
          <w:p w14:paraId="32FD1496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5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993" w:type="dxa"/>
          </w:tcPr>
          <w:p w14:paraId="320B7DBC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</w:tcPr>
          <w:p w14:paraId="7DE35475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  <w:shd w:val="pct15" w:color="FFFFFF" w:fill="auto"/>
          </w:tcPr>
          <w:p w14:paraId="152C116E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2268" w:type="dxa"/>
            <w:shd w:val="pct15" w:color="FFFFFF" w:fill="auto"/>
          </w:tcPr>
          <w:p w14:paraId="56A5656D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  <w:shd w:val="pct15" w:color="FFFFFF" w:fill="auto"/>
          </w:tcPr>
          <w:p w14:paraId="2230F6D8" w14:textId="77777777" w:rsidR="00F74453" w:rsidRPr="00740369" w:rsidRDefault="00F74453" w:rsidP="00F74453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740369"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740369">
              <w:rPr>
                <w:sz w:val="22"/>
                <w:szCs w:val="22"/>
              </w:rPr>
              <w:instrText xml:space="preserve"> FORMTEXT </w:instrText>
            </w:r>
            <w:r w:rsidRPr="00740369">
              <w:rPr>
                <w:sz w:val="22"/>
                <w:szCs w:val="22"/>
              </w:rPr>
            </w:r>
            <w:r w:rsidRPr="00740369">
              <w:rPr>
                <w:sz w:val="22"/>
                <w:szCs w:val="22"/>
              </w:rPr>
              <w:fldChar w:fldCharType="separate"/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noProof/>
                <w:sz w:val="22"/>
                <w:szCs w:val="22"/>
              </w:rPr>
              <w:t> </w:t>
            </w:r>
            <w:r w:rsidRPr="00740369">
              <w:rPr>
                <w:sz w:val="22"/>
                <w:szCs w:val="22"/>
              </w:rPr>
              <w:fldChar w:fldCharType="end"/>
            </w:r>
          </w:p>
        </w:tc>
      </w:tr>
    </w:tbl>
    <w:p w14:paraId="33B5221F" w14:textId="77777777" w:rsidR="000672C1" w:rsidRDefault="000672C1" w:rsidP="000672C1">
      <w:pPr>
        <w:pStyle w:val="Descripcin"/>
        <w:rPr>
          <w:szCs w:val="22"/>
        </w:rPr>
      </w:pPr>
      <w:bookmarkStart w:id="23" w:name="_Toc142565824"/>
      <w:r>
        <w:t xml:space="preserve">Tabelle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Tabelle \* ARABIC </w:instrText>
      </w:r>
      <w:r>
        <w:fldChar w:fldCharType="separate"/>
      </w:r>
      <w:r w:rsidR="001E2DC0">
        <w:rPr>
          <w:noProof/>
        </w:rPr>
        <w:t>4</w:t>
      </w:r>
      <w:r>
        <w:fldChar w:fldCharType="end"/>
      </w:r>
      <w:r>
        <w:t xml:space="preserve"> </w:t>
      </w:r>
      <w:r w:rsidRPr="00C31CB7">
        <w:t>Zielkonflikt</w:t>
      </w:r>
      <w:r w:rsidR="001D1510">
        <w:t>e</w:t>
      </w:r>
      <w:bookmarkEnd w:id="23"/>
    </w:p>
    <w:p w14:paraId="46EACA6A" w14:textId="77777777" w:rsidR="005156E9" w:rsidRPr="00740369" w:rsidRDefault="005156E9" w:rsidP="005156E9">
      <w:pPr>
        <w:rPr>
          <w:sz w:val="22"/>
          <w:szCs w:val="22"/>
        </w:rPr>
      </w:pPr>
    </w:p>
    <w:p w14:paraId="38642577" w14:textId="77777777" w:rsidR="005156E9" w:rsidRDefault="00582DD9" w:rsidP="00B579A4">
      <w:pPr>
        <w:pStyle w:val="Ttulo1"/>
      </w:pPr>
      <w:r>
        <w:br w:type="page"/>
      </w:r>
      <w:bookmarkStart w:id="24" w:name="_Toc142565854"/>
      <w:r w:rsidR="005156E9">
        <w:lastRenderedPageBreak/>
        <w:t>Stakeholder 4.5.12</w:t>
      </w:r>
      <w:r w:rsidR="00B5150F">
        <w:t>.</w:t>
      </w:r>
      <w:bookmarkEnd w:id="24"/>
    </w:p>
    <w:p w14:paraId="74FE21B7" w14:textId="77777777" w:rsidR="008F21BF" w:rsidRDefault="00B579A4" w:rsidP="008F21BF">
      <w:pPr>
        <w:pStyle w:val="Ttulo2"/>
      </w:pPr>
      <w:bookmarkStart w:id="25" w:name="_Toc142565855"/>
      <w:r>
        <w:t>Projektumfeld</w:t>
      </w:r>
      <w:bookmarkEnd w:id="25"/>
    </w:p>
    <w:p w14:paraId="5460615D" w14:textId="77777777" w:rsidR="008F21BF" w:rsidRPr="00157A8F" w:rsidRDefault="008F21BF" w:rsidP="008F21BF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F21BF" w:rsidRPr="00CC0488" w14:paraId="3796D06A" w14:textId="77777777" w:rsidTr="009C278B">
        <w:tc>
          <w:tcPr>
            <w:tcW w:w="8857" w:type="dxa"/>
            <w:shd w:val="clear" w:color="auto" w:fill="FFC000"/>
          </w:tcPr>
          <w:p w14:paraId="10841E9B" w14:textId="77777777" w:rsidR="008F21BF" w:rsidRPr="00CC0488" w:rsidRDefault="008F21BF" w:rsidP="009C278B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8F21BF" w:rsidRPr="00CC0488" w14:paraId="562428EE" w14:textId="77777777" w:rsidTr="009C278B">
        <w:tc>
          <w:tcPr>
            <w:tcW w:w="8857" w:type="dxa"/>
          </w:tcPr>
          <w:p w14:paraId="2FC63D83" w14:textId="77777777" w:rsidR="008F21BF" w:rsidRDefault="008F21BF" w:rsidP="009C278B">
            <w:pPr>
              <w:pStyle w:val="Absatztextnormal"/>
              <w:ind w:left="0"/>
            </w:pPr>
          </w:p>
          <w:p w14:paraId="63329D9C" w14:textId="77777777" w:rsidR="008F21BF" w:rsidRPr="008964F9" w:rsidRDefault="00D44123" w:rsidP="00C0491E">
            <w:pPr>
              <w:numPr>
                <w:ilvl w:val="0"/>
                <w:numId w:val="3"/>
              </w:numPr>
            </w:pPr>
            <w:r>
              <w:t>Angabe der für das Projekt relevanten sachlichen (ca. 4 – 6) und sozialen Faktoren (ca. 6 – 8)</w:t>
            </w:r>
            <w:r w:rsidR="008F21BF">
              <w:t>.</w:t>
            </w:r>
          </w:p>
          <w:p w14:paraId="27D54D67" w14:textId="77777777" w:rsidR="00D44123" w:rsidRDefault="008F21BF" w:rsidP="00C70DBA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Ein Teil der Stakeholder soll identisch sein mit den Angaben im Projektsteckbrief und von dort hierher übernommen worden sein.</w:t>
            </w:r>
          </w:p>
          <w:p w14:paraId="3D073931" w14:textId="77777777" w:rsidR="008F21BF" w:rsidRDefault="00D44123" w:rsidP="00C0491E">
            <w:pPr>
              <w:numPr>
                <w:ilvl w:val="0"/>
                <w:numId w:val="16"/>
              </w:numPr>
            </w:pPr>
            <w:r>
              <w:t>Einige der sachlichen Faktoren werden in Abschnitt</w:t>
            </w:r>
            <w:r w:rsidR="00C70DBA">
              <w:t>6</w:t>
            </w:r>
            <w:r>
              <w:t xml:space="preserve"> als Risiken bzw. Chance aufgegriffen.</w:t>
            </w:r>
          </w:p>
          <w:p w14:paraId="5929DF4C" w14:textId="77777777" w:rsidR="00EF5D30" w:rsidRDefault="00EF5D30" w:rsidP="00C0491E">
            <w:pPr>
              <w:numPr>
                <w:ilvl w:val="0"/>
                <w:numId w:val="16"/>
              </w:numPr>
            </w:pPr>
            <w:r>
              <w:t>Bei den sachlichen Faktoren ist die Aufnahme eines Gesetzes (z.B. DSGVO) und ein Thema aus dem Bereich „Arbeitsfähigkeit des Teams“ (</w:t>
            </w:r>
            <w:r w:rsidR="00D47178">
              <w:t xml:space="preserve">Rechtzeitige Bereitstellung von </w:t>
            </w:r>
            <w:r>
              <w:t>Räume</w:t>
            </w:r>
            <w:r w:rsidR="00D47178">
              <w:t>n</w:t>
            </w:r>
            <w:r>
              <w:t>, Zugangsberechtigungen, Arbeitsplätze</w:t>
            </w:r>
            <w:r w:rsidR="00D47178">
              <w:t>n</w:t>
            </w:r>
            <w:r>
              <w:t>, Softwarelizenzen</w:t>
            </w:r>
            <w:r w:rsidR="00D47178">
              <w:t>, ...</w:t>
            </w:r>
            <w:r>
              <w:t xml:space="preserve">) </w:t>
            </w:r>
            <w:r w:rsidR="00D47178">
              <w:t>wünschenswert.</w:t>
            </w:r>
          </w:p>
          <w:p w14:paraId="36683FED" w14:textId="77777777" w:rsidR="007E610E" w:rsidRPr="008964F9" w:rsidRDefault="007E610E" w:rsidP="00C0491E">
            <w:pPr>
              <w:numPr>
                <w:ilvl w:val="0"/>
                <w:numId w:val="16"/>
              </w:numPr>
            </w:pPr>
            <w:r>
              <w:t>Bei den sozialen Faktoren sollen möglichst konkrete Personen und ihre Rollen angegeben werden.</w:t>
            </w:r>
          </w:p>
          <w:p w14:paraId="58692E5A" w14:textId="77777777" w:rsidR="008F21BF" w:rsidRPr="00BE4376" w:rsidRDefault="00C70DBA" w:rsidP="00C70DBA">
            <w:pPr>
              <w:pStyle w:val="Absatztextnormal"/>
              <w:numPr>
                <w:ilvl w:val="0"/>
                <w:numId w:val="16"/>
              </w:numPr>
              <w:jc w:val="both"/>
            </w:pPr>
            <w:r w:rsidRPr="00C70DBA">
              <w:t>keine gruppierten Stakeholder bei wesentlichen Stakeholdern (z. B. Lenkungsaus</w:t>
            </w:r>
            <w:r>
              <w:t>s</w:t>
            </w:r>
            <w:r w:rsidRPr="00C70DBA">
              <w:t>chu</w:t>
            </w:r>
            <w:r>
              <w:t>ss</w:t>
            </w:r>
            <w:r w:rsidRPr="00C70DBA">
              <w:t>mitglieder)</w:t>
            </w:r>
          </w:p>
        </w:tc>
      </w:tr>
    </w:tbl>
    <w:p w14:paraId="4443246D" w14:textId="77777777" w:rsidR="008F21BF" w:rsidRPr="00157A8F" w:rsidRDefault="008F21BF" w:rsidP="008F21BF">
      <w:pPr>
        <w:rPr>
          <w:sz w:val="22"/>
          <w:szCs w:val="22"/>
        </w:rPr>
      </w:pPr>
    </w:p>
    <w:p w14:paraId="5ED94E00" w14:textId="77777777" w:rsidR="008F21BF" w:rsidRPr="00157A8F" w:rsidRDefault="008F21BF" w:rsidP="008F21BF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F21BF" w:rsidRPr="00B50BFC" w14:paraId="728C8264" w14:textId="77777777" w:rsidTr="009C278B">
        <w:tc>
          <w:tcPr>
            <w:tcW w:w="8930" w:type="dxa"/>
            <w:shd w:val="clear" w:color="auto" w:fill="FFFF00"/>
          </w:tcPr>
          <w:p w14:paraId="51923F20" w14:textId="77777777" w:rsidR="008F21BF" w:rsidRPr="00B50BFC" w:rsidRDefault="008F21BF" w:rsidP="009C278B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8F21BF" w:rsidRPr="00B50BFC" w14:paraId="77B9DDD9" w14:textId="77777777" w:rsidTr="009C278B">
        <w:tc>
          <w:tcPr>
            <w:tcW w:w="8930" w:type="dxa"/>
          </w:tcPr>
          <w:p w14:paraId="13733961" w14:textId="77777777" w:rsidR="008F21BF" w:rsidRPr="00B50BFC" w:rsidRDefault="008F21BF" w:rsidP="009C278B">
            <w:pPr>
              <w:pStyle w:val="Default"/>
              <w:rPr>
                <w:sz w:val="20"/>
                <w:szCs w:val="20"/>
              </w:rPr>
            </w:pPr>
          </w:p>
          <w:p w14:paraId="466D0C3D" w14:textId="77777777" w:rsidR="008F21BF" w:rsidRPr="00B50BFC" w:rsidRDefault="00C70DBA" w:rsidP="00C70DBA">
            <w:pPr>
              <w:pStyle w:val="Default"/>
              <w:rPr>
                <w:sz w:val="20"/>
                <w:szCs w:val="20"/>
              </w:rPr>
            </w:pPr>
            <w:r w:rsidRPr="00C70DBA">
              <w:rPr>
                <w:sz w:val="20"/>
                <w:szCs w:val="20"/>
              </w:rPr>
              <w:t>Grafische Darstellung des Projektumfeldes:</w:t>
            </w:r>
            <w:r>
              <w:rPr>
                <w:sz w:val="20"/>
                <w:szCs w:val="20"/>
              </w:rPr>
              <w:t xml:space="preserve"> </w:t>
            </w:r>
            <w:r w:rsidRPr="00C70DBA">
              <w:rPr>
                <w:sz w:val="20"/>
                <w:szCs w:val="20"/>
              </w:rPr>
              <w:t>Identifizieren der relevanten Einflussfaktoren,</w:t>
            </w:r>
            <w:r>
              <w:rPr>
                <w:sz w:val="20"/>
                <w:szCs w:val="20"/>
              </w:rPr>
              <w:t xml:space="preserve"> </w:t>
            </w:r>
            <w:r w:rsidRPr="00C70DBA">
              <w:rPr>
                <w:sz w:val="20"/>
                <w:szCs w:val="20"/>
              </w:rPr>
              <w:t>gegliedert nach sachlichen und sozialen Aspekten und</w:t>
            </w:r>
            <w:r>
              <w:rPr>
                <w:sz w:val="20"/>
                <w:szCs w:val="20"/>
              </w:rPr>
              <w:t xml:space="preserve"> </w:t>
            </w:r>
            <w:r w:rsidRPr="00C70DBA">
              <w:rPr>
                <w:sz w:val="20"/>
                <w:szCs w:val="20"/>
              </w:rPr>
              <w:t>klassifiziert nach internen und externen Faktoren.</w:t>
            </w:r>
            <w:r w:rsidR="00B15CA3">
              <w:rPr>
                <w:sz w:val="20"/>
                <w:szCs w:val="20"/>
              </w:rPr>
              <w:t xml:space="preserve"> - </w:t>
            </w:r>
            <w:r w:rsidR="00B15CA3" w:rsidRPr="00B15CA3">
              <w:rPr>
                <w:b/>
                <w:bCs/>
                <w:color w:val="FF0000"/>
                <w:sz w:val="20"/>
                <w:szCs w:val="20"/>
              </w:rPr>
              <w:t>Grafik</w:t>
            </w:r>
          </w:p>
          <w:p w14:paraId="607B5D5F" w14:textId="77777777" w:rsidR="008F21BF" w:rsidRPr="00B50BFC" w:rsidRDefault="008F21BF" w:rsidP="009C278B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080D3F4" w14:textId="77777777" w:rsidR="008F21BF" w:rsidRPr="00157A8F" w:rsidRDefault="008F21BF" w:rsidP="008F21BF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7"/>
        <w:gridCol w:w="3804"/>
        <w:gridCol w:w="3807"/>
      </w:tblGrid>
      <w:tr w:rsidR="00536BE4" w:rsidRPr="00157A8F" w14:paraId="3C3D39AD" w14:textId="77777777" w:rsidTr="009C278B">
        <w:trPr>
          <w:trHeight w:val="567"/>
          <w:tblHeader/>
        </w:trPr>
        <w:tc>
          <w:tcPr>
            <w:tcW w:w="1626" w:type="dxa"/>
            <w:tcBorders>
              <w:bottom w:val="single" w:sz="4" w:space="0" w:color="auto"/>
            </w:tcBorders>
            <w:shd w:val="pct25" w:color="auto" w:fill="auto"/>
            <w:vAlign w:val="center"/>
          </w:tcPr>
          <w:p w14:paraId="595016E0" w14:textId="77777777" w:rsidR="00536BE4" w:rsidRPr="00157A8F" w:rsidRDefault="00536BE4" w:rsidP="009C278B">
            <w:pPr>
              <w:pStyle w:val="Absatztextnormal"/>
              <w:ind w:left="0"/>
              <w:jc w:val="center"/>
              <w:rPr>
                <w:sz w:val="22"/>
                <w:szCs w:val="22"/>
              </w:rPr>
            </w:pPr>
          </w:p>
        </w:tc>
        <w:tc>
          <w:tcPr>
            <w:tcW w:w="3066" w:type="dxa"/>
            <w:tcBorders>
              <w:bottom w:val="single" w:sz="4" w:space="0" w:color="auto"/>
            </w:tcBorders>
            <w:shd w:val="pct25" w:color="auto" w:fill="auto"/>
            <w:vAlign w:val="center"/>
          </w:tcPr>
          <w:p w14:paraId="708A640B" w14:textId="77777777" w:rsidR="00536BE4" w:rsidRPr="00157A8F" w:rsidRDefault="00536BE4" w:rsidP="009C278B">
            <w:pPr>
              <w:pStyle w:val="Absatztextnormal"/>
              <w:ind w:left="0"/>
              <w:jc w:val="center"/>
              <w:rPr>
                <w:b/>
                <w:sz w:val="22"/>
                <w:szCs w:val="22"/>
              </w:rPr>
            </w:pPr>
            <w:r w:rsidRPr="00157A8F">
              <w:rPr>
                <w:b/>
                <w:sz w:val="22"/>
                <w:szCs w:val="22"/>
              </w:rPr>
              <w:t>intern</w:t>
            </w:r>
          </w:p>
        </w:tc>
        <w:tc>
          <w:tcPr>
            <w:tcW w:w="3069" w:type="dxa"/>
            <w:tcBorders>
              <w:bottom w:val="single" w:sz="4" w:space="0" w:color="auto"/>
            </w:tcBorders>
            <w:shd w:val="pct25" w:color="auto" w:fill="auto"/>
            <w:vAlign w:val="center"/>
          </w:tcPr>
          <w:p w14:paraId="082CDD94" w14:textId="77777777" w:rsidR="00536BE4" w:rsidRPr="00157A8F" w:rsidRDefault="00536BE4" w:rsidP="009C278B">
            <w:pPr>
              <w:pStyle w:val="Absatztextnormal"/>
              <w:ind w:left="0"/>
              <w:jc w:val="center"/>
              <w:rPr>
                <w:b/>
                <w:sz w:val="22"/>
                <w:szCs w:val="22"/>
              </w:rPr>
            </w:pPr>
            <w:r w:rsidRPr="00157A8F">
              <w:rPr>
                <w:b/>
                <w:sz w:val="22"/>
                <w:szCs w:val="22"/>
              </w:rPr>
              <w:t>extern</w:t>
            </w:r>
          </w:p>
        </w:tc>
      </w:tr>
      <w:tr w:rsidR="00536BE4" w:rsidRPr="00157A8F" w14:paraId="76700B53" w14:textId="77777777" w:rsidTr="009C278B">
        <w:trPr>
          <w:trHeight w:val="1418"/>
        </w:trPr>
        <w:tc>
          <w:tcPr>
            <w:tcW w:w="1626" w:type="dxa"/>
            <w:tcBorders>
              <w:bottom w:val="single" w:sz="4" w:space="0" w:color="auto"/>
            </w:tcBorders>
            <w:shd w:val="pct15" w:color="auto" w:fill="auto"/>
            <w:vAlign w:val="center"/>
          </w:tcPr>
          <w:p w14:paraId="13DA838F" w14:textId="77777777" w:rsidR="00536BE4" w:rsidRPr="00157A8F" w:rsidRDefault="00536BE4" w:rsidP="009C278B">
            <w:pPr>
              <w:pStyle w:val="Absatztextnormal"/>
              <w:ind w:left="0"/>
              <w:jc w:val="center"/>
              <w:rPr>
                <w:b/>
                <w:sz w:val="22"/>
                <w:szCs w:val="22"/>
              </w:rPr>
            </w:pPr>
            <w:r w:rsidRPr="00157A8F">
              <w:rPr>
                <w:b/>
                <w:sz w:val="22"/>
                <w:szCs w:val="22"/>
              </w:rPr>
              <w:t>sozial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pct15" w:color="auto" w:fill="auto"/>
          </w:tcPr>
          <w:p w14:paraId="40F5B308" w14:textId="77777777" w:rsidR="00536BE4" w:rsidRPr="00157A8F" w:rsidRDefault="00536BE4" w:rsidP="009C278B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069" w:type="dxa"/>
            <w:tcBorders>
              <w:bottom w:val="single" w:sz="4" w:space="0" w:color="auto"/>
            </w:tcBorders>
            <w:shd w:val="pct15" w:color="auto" w:fill="auto"/>
          </w:tcPr>
          <w:p w14:paraId="2CE20895" w14:textId="77777777" w:rsidR="00536BE4" w:rsidRPr="00157A8F" w:rsidRDefault="00536BE4" w:rsidP="009C278B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</w:p>
        </w:tc>
      </w:tr>
      <w:tr w:rsidR="00536BE4" w:rsidRPr="00157A8F" w14:paraId="38758FC5" w14:textId="77777777" w:rsidTr="009C278B">
        <w:trPr>
          <w:trHeight w:val="1418"/>
        </w:trPr>
        <w:tc>
          <w:tcPr>
            <w:tcW w:w="1626" w:type="dxa"/>
            <w:shd w:val="pct5" w:color="auto" w:fill="auto"/>
            <w:vAlign w:val="center"/>
          </w:tcPr>
          <w:p w14:paraId="436F6F21" w14:textId="77777777" w:rsidR="00536BE4" w:rsidRPr="00157A8F" w:rsidRDefault="00536BE4" w:rsidP="009C278B">
            <w:pPr>
              <w:pStyle w:val="Absatztextnormal"/>
              <w:ind w:left="0"/>
              <w:jc w:val="center"/>
              <w:rPr>
                <w:b/>
                <w:sz w:val="22"/>
                <w:szCs w:val="22"/>
              </w:rPr>
            </w:pPr>
            <w:r w:rsidRPr="00157A8F">
              <w:rPr>
                <w:b/>
                <w:sz w:val="22"/>
                <w:szCs w:val="22"/>
              </w:rPr>
              <w:t>sachlich</w:t>
            </w:r>
          </w:p>
        </w:tc>
        <w:tc>
          <w:tcPr>
            <w:tcW w:w="3066" w:type="dxa"/>
            <w:shd w:val="pct5" w:color="auto" w:fill="auto"/>
          </w:tcPr>
          <w:p w14:paraId="2507281F" w14:textId="77777777" w:rsidR="00536BE4" w:rsidRPr="00157A8F" w:rsidRDefault="00536BE4" w:rsidP="009C278B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069" w:type="dxa"/>
            <w:shd w:val="pct5" w:color="auto" w:fill="auto"/>
          </w:tcPr>
          <w:p w14:paraId="1E9AECA7" w14:textId="77777777" w:rsidR="00536BE4" w:rsidRPr="00157A8F" w:rsidRDefault="00536BE4" w:rsidP="009C278B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</w:p>
        </w:tc>
      </w:tr>
    </w:tbl>
    <w:p w14:paraId="11194EE3" w14:textId="77777777" w:rsidR="00D44123" w:rsidRPr="00D44123" w:rsidRDefault="003472ED" w:rsidP="003472ED">
      <w:pPr>
        <w:pStyle w:val="Descripcin"/>
      </w:pPr>
      <w:bookmarkStart w:id="26" w:name="_Toc142565825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Umfeldportfolio</w:t>
      </w:r>
      <w:bookmarkEnd w:id="26"/>
    </w:p>
    <w:p w14:paraId="12F41789" w14:textId="77777777" w:rsidR="008F21BF" w:rsidRDefault="000A5D21" w:rsidP="008F21BF">
      <w:pPr>
        <w:pStyle w:val="Ttulo2"/>
      </w:pPr>
      <w:bookmarkStart w:id="27" w:name="_Toc142565856"/>
      <w:r>
        <w:t>Schnittstellen Stakeholder - Umfeld</w:t>
      </w:r>
      <w:bookmarkEnd w:id="27"/>
    </w:p>
    <w:p w14:paraId="393797AB" w14:textId="77777777" w:rsidR="00255486" w:rsidRPr="00157A8F" w:rsidRDefault="00255486" w:rsidP="0025548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55486" w:rsidRPr="00CC0488" w14:paraId="4FA0E343" w14:textId="77777777" w:rsidTr="00881021">
        <w:tc>
          <w:tcPr>
            <w:tcW w:w="8857" w:type="dxa"/>
            <w:shd w:val="clear" w:color="auto" w:fill="FFC000"/>
          </w:tcPr>
          <w:p w14:paraId="24C25E1A" w14:textId="77777777" w:rsidR="00255486" w:rsidRPr="00CC0488" w:rsidRDefault="00255486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255486" w:rsidRPr="00CC0488" w14:paraId="51992755" w14:textId="77777777" w:rsidTr="00881021">
        <w:tc>
          <w:tcPr>
            <w:tcW w:w="8857" w:type="dxa"/>
          </w:tcPr>
          <w:p w14:paraId="6A3B56AE" w14:textId="77777777" w:rsidR="00255486" w:rsidRDefault="00255486" w:rsidP="00881021">
            <w:pPr>
              <w:pStyle w:val="Absatztextnormal"/>
              <w:ind w:left="0"/>
            </w:pPr>
          </w:p>
          <w:p w14:paraId="01794D25" w14:textId="77777777" w:rsidR="00055C13" w:rsidRDefault="00055C13" w:rsidP="00055C13">
            <w:pPr>
              <w:numPr>
                <w:ilvl w:val="0"/>
                <w:numId w:val="3"/>
              </w:numPr>
            </w:pPr>
            <w:r>
              <w:t>Beschreibung von mind. 2 Schnittstellen zwischen Projekt und Projektumfeld: Ansprechpartner zu</w:t>
            </w:r>
          </w:p>
          <w:p w14:paraId="2591488E" w14:textId="77777777" w:rsidR="00255486" w:rsidRPr="00BE4376" w:rsidRDefault="00055C13" w:rsidP="006B5E22">
            <w:pPr>
              <w:ind w:left="720"/>
            </w:pPr>
            <w:r>
              <w:t>sachlichem Umfeldfaktor oder Auswirkung auf andere PM-Methoden</w:t>
            </w:r>
          </w:p>
        </w:tc>
      </w:tr>
    </w:tbl>
    <w:p w14:paraId="7B86D29C" w14:textId="77777777" w:rsidR="00255486" w:rsidRPr="00157A8F" w:rsidRDefault="00255486" w:rsidP="00255486">
      <w:pPr>
        <w:rPr>
          <w:sz w:val="22"/>
          <w:szCs w:val="22"/>
        </w:rPr>
      </w:pPr>
    </w:p>
    <w:p w14:paraId="7E4AB463" w14:textId="77777777" w:rsidR="00255486" w:rsidRPr="00157A8F" w:rsidRDefault="00255486" w:rsidP="0025548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55486" w:rsidRPr="00B50BFC" w14:paraId="30B05EAE" w14:textId="77777777" w:rsidTr="00881021">
        <w:tc>
          <w:tcPr>
            <w:tcW w:w="8930" w:type="dxa"/>
            <w:shd w:val="clear" w:color="auto" w:fill="FFFF00"/>
          </w:tcPr>
          <w:p w14:paraId="12F734C7" w14:textId="77777777" w:rsidR="00255486" w:rsidRPr="00B50BFC" w:rsidRDefault="00255486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255486" w:rsidRPr="00B50BFC" w14:paraId="7A68481E" w14:textId="77777777" w:rsidTr="00881021">
        <w:tc>
          <w:tcPr>
            <w:tcW w:w="8930" w:type="dxa"/>
          </w:tcPr>
          <w:p w14:paraId="792D0F60" w14:textId="77777777" w:rsidR="00255486" w:rsidRPr="00B50BFC" w:rsidRDefault="00255486" w:rsidP="00881021">
            <w:pPr>
              <w:pStyle w:val="Default"/>
              <w:rPr>
                <w:sz w:val="20"/>
                <w:szCs w:val="20"/>
              </w:rPr>
            </w:pPr>
          </w:p>
          <w:p w14:paraId="50B3D1BB" w14:textId="77777777" w:rsidR="00055C13" w:rsidRPr="00055C13" w:rsidRDefault="00055C13" w:rsidP="00055C13">
            <w:pPr>
              <w:pStyle w:val="Default"/>
              <w:rPr>
                <w:sz w:val="20"/>
                <w:szCs w:val="20"/>
              </w:rPr>
            </w:pPr>
            <w:r w:rsidRPr="00055C13">
              <w:rPr>
                <w:sz w:val="20"/>
                <w:szCs w:val="20"/>
              </w:rPr>
              <w:t>Beschreibung von mind. 2 Schnittstellen zwischen</w:t>
            </w:r>
            <w:r>
              <w:rPr>
                <w:sz w:val="20"/>
                <w:szCs w:val="20"/>
              </w:rPr>
              <w:t xml:space="preserve"> </w:t>
            </w:r>
            <w:r w:rsidRPr="00055C13">
              <w:rPr>
                <w:sz w:val="20"/>
                <w:szCs w:val="20"/>
              </w:rPr>
              <w:t>Projekt und Projektumfeld: Ansprechpartner zu</w:t>
            </w:r>
          </w:p>
          <w:p w14:paraId="1D81D684" w14:textId="77777777" w:rsidR="00255486" w:rsidRPr="00B50BFC" w:rsidRDefault="00055C13" w:rsidP="00055C13">
            <w:pPr>
              <w:pStyle w:val="Default"/>
              <w:rPr>
                <w:sz w:val="20"/>
                <w:szCs w:val="20"/>
              </w:rPr>
            </w:pPr>
            <w:r w:rsidRPr="00055C13">
              <w:rPr>
                <w:sz w:val="20"/>
                <w:szCs w:val="20"/>
              </w:rPr>
              <w:t>sachlichem Umfeldfaktor oder Auswirkung auf andere</w:t>
            </w:r>
            <w:r>
              <w:rPr>
                <w:sz w:val="20"/>
                <w:szCs w:val="20"/>
              </w:rPr>
              <w:t xml:space="preserve"> </w:t>
            </w:r>
            <w:r w:rsidRPr="00055C13">
              <w:rPr>
                <w:sz w:val="20"/>
                <w:szCs w:val="20"/>
              </w:rPr>
              <w:t>PM-Methoden</w:t>
            </w:r>
            <w:r w:rsidR="00255486">
              <w:rPr>
                <w:sz w:val="20"/>
                <w:szCs w:val="20"/>
              </w:rPr>
              <w:t xml:space="preserve">– </w:t>
            </w:r>
            <w:r w:rsidR="008E5DB7" w:rsidRPr="008E5DB7">
              <w:rPr>
                <w:b/>
                <w:bCs/>
                <w:color w:val="FF0000"/>
                <w:sz w:val="20"/>
                <w:szCs w:val="20"/>
              </w:rPr>
              <w:t xml:space="preserve">strukturierter Text oder </w:t>
            </w:r>
            <w:r w:rsidR="001E4314" w:rsidRPr="008E5DB7">
              <w:rPr>
                <w:b/>
                <w:bCs/>
                <w:color w:val="FF0000"/>
                <w:sz w:val="20"/>
                <w:szCs w:val="20"/>
              </w:rPr>
              <w:t>Tabelle</w:t>
            </w:r>
          </w:p>
          <w:p w14:paraId="190F48CB" w14:textId="77777777" w:rsidR="00255486" w:rsidRPr="00B50BFC" w:rsidRDefault="00255486" w:rsidP="0088102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0DA3A5D5" w14:textId="77777777" w:rsidR="00255486" w:rsidRPr="00157A8F" w:rsidRDefault="00255486" w:rsidP="00255486">
      <w:pPr>
        <w:rPr>
          <w:sz w:val="22"/>
          <w:szCs w:val="22"/>
        </w:rPr>
      </w:pPr>
    </w:p>
    <w:p w14:paraId="5A1D8477" w14:textId="77777777" w:rsidR="008F6154" w:rsidRDefault="008F6154" w:rsidP="008F6154">
      <w:pPr>
        <w:rPr>
          <w:sz w:val="22"/>
          <w:szCs w:val="22"/>
        </w:rPr>
      </w:pPr>
    </w:p>
    <w:tbl>
      <w:tblPr>
        <w:tblW w:w="49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7"/>
        <w:gridCol w:w="2090"/>
        <w:gridCol w:w="4277"/>
      </w:tblGrid>
      <w:tr w:rsidR="008F6154" w:rsidRPr="00293D26" w14:paraId="18B7FD68" w14:textId="77777777">
        <w:trPr>
          <w:tblHeader/>
        </w:trPr>
        <w:tc>
          <w:tcPr>
            <w:tcW w:w="3227" w:type="dxa"/>
            <w:tcBorders>
              <w:bottom w:val="single" w:sz="4" w:space="0" w:color="auto"/>
            </w:tcBorders>
            <w:shd w:val="clear" w:color="auto" w:fill="A8D08D"/>
          </w:tcPr>
          <w:p w14:paraId="396FA9E4" w14:textId="77777777" w:rsidR="008F6154" w:rsidRPr="00293D26" w:rsidRDefault="008F6154">
            <w:pPr>
              <w:pStyle w:val="Absatztextnormal"/>
              <w:ind w:left="0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</w:rPr>
              <w:lastRenderedPageBreak/>
              <w:t>Schnittstelle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8D08D"/>
          </w:tcPr>
          <w:p w14:paraId="0BD54F72" w14:textId="77777777" w:rsidR="008F6154" w:rsidRPr="00293D26" w:rsidRDefault="008F6154">
            <w:pPr>
              <w:pStyle w:val="Absatztextnormal"/>
              <w:ind w:left="0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</w:rPr>
              <w:t>Ansprechpartner</w:t>
            </w:r>
          </w:p>
        </w:tc>
        <w:tc>
          <w:tcPr>
            <w:tcW w:w="4395" w:type="dxa"/>
            <w:shd w:val="clear" w:color="auto" w:fill="A8D08D"/>
          </w:tcPr>
          <w:p w14:paraId="1155840F" w14:textId="77777777" w:rsidR="008F6154" w:rsidRPr="00293D26" w:rsidRDefault="008F6154">
            <w:pPr>
              <w:pStyle w:val="Absatztextnormal"/>
              <w:ind w:left="0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</w:rPr>
              <w:t>Auswirkung</w:t>
            </w:r>
          </w:p>
        </w:tc>
      </w:tr>
      <w:tr w:rsidR="008F6154" w:rsidRPr="00293D26" w14:paraId="1CFD93E3" w14:textId="77777777">
        <w:tc>
          <w:tcPr>
            <w:tcW w:w="3227" w:type="dxa"/>
            <w:shd w:val="pct15" w:color="FFFFFF" w:fill="auto"/>
            <w:vAlign w:val="center"/>
          </w:tcPr>
          <w:p w14:paraId="65813CF8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2A0CED28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4CF2E30F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8F6154" w:rsidRPr="00293D26" w14:paraId="2CCD42D3" w14:textId="77777777">
        <w:tc>
          <w:tcPr>
            <w:tcW w:w="3227" w:type="dxa"/>
            <w:shd w:val="pct15" w:color="FFFFFF" w:fill="auto"/>
            <w:vAlign w:val="center"/>
          </w:tcPr>
          <w:p w14:paraId="471F3259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12DB53BB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0327E6C8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8F6154" w:rsidRPr="00293D26" w14:paraId="0AD705B2" w14:textId="77777777">
        <w:tc>
          <w:tcPr>
            <w:tcW w:w="3227" w:type="dxa"/>
            <w:shd w:val="pct15" w:color="FFFFFF" w:fill="auto"/>
            <w:vAlign w:val="center"/>
          </w:tcPr>
          <w:p w14:paraId="59896D06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08285DE5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0FA6BE16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8F6154" w:rsidRPr="00293D26" w14:paraId="3BF593C6" w14:textId="77777777">
        <w:tc>
          <w:tcPr>
            <w:tcW w:w="3227" w:type="dxa"/>
            <w:shd w:val="pct15" w:color="FFFFFF" w:fill="auto"/>
            <w:vAlign w:val="center"/>
          </w:tcPr>
          <w:p w14:paraId="76023DE0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4F0CADC4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3473078E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8F6154" w:rsidRPr="00293D26" w14:paraId="63B12649" w14:textId="77777777">
        <w:tc>
          <w:tcPr>
            <w:tcW w:w="3227" w:type="dxa"/>
            <w:shd w:val="pct15" w:color="FFFFFF" w:fill="auto"/>
            <w:vAlign w:val="center"/>
          </w:tcPr>
          <w:p w14:paraId="5732EDD1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57DA516D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6D72AF04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8F6154" w:rsidRPr="00293D26" w14:paraId="492279E5" w14:textId="77777777">
        <w:tc>
          <w:tcPr>
            <w:tcW w:w="3227" w:type="dxa"/>
            <w:shd w:val="pct15" w:color="FFFFFF" w:fill="auto"/>
            <w:vAlign w:val="center"/>
          </w:tcPr>
          <w:p w14:paraId="1E16A5D9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65E53BD0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26348D6E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8F6154" w:rsidRPr="00293D26" w14:paraId="7BD4A71C" w14:textId="77777777">
        <w:tc>
          <w:tcPr>
            <w:tcW w:w="3227" w:type="dxa"/>
            <w:shd w:val="pct15" w:color="FFFFFF" w:fill="auto"/>
            <w:vAlign w:val="center"/>
          </w:tcPr>
          <w:p w14:paraId="4AAB243A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2126" w:type="dxa"/>
            <w:shd w:val="pct15" w:color="FFFFFF" w:fill="auto"/>
            <w:vAlign w:val="center"/>
          </w:tcPr>
          <w:p w14:paraId="22999D57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4395" w:type="dxa"/>
            <w:vAlign w:val="center"/>
          </w:tcPr>
          <w:p w14:paraId="7A35C507" w14:textId="77777777" w:rsidR="008F6154" w:rsidRPr="00293D26" w:rsidRDefault="008F6154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</w:tbl>
    <w:p w14:paraId="281BC9E5" w14:textId="77777777" w:rsidR="008F6154" w:rsidRPr="00D44123" w:rsidRDefault="008F6154" w:rsidP="008F6154">
      <w:pPr>
        <w:pStyle w:val="Descripcin"/>
      </w:pPr>
      <w:bookmarkStart w:id="28" w:name="_Toc142565826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Schnittstellen</w:t>
      </w:r>
      <w:bookmarkEnd w:id="28"/>
    </w:p>
    <w:p w14:paraId="4D1D1F3F" w14:textId="77777777" w:rsidR="00255486" w:rsidRPr="00157A8F" w:rsidRDefault="00255486" w:rsidP="00255486">
      <w:pPr>
        <w:rPr>
          <w:sz w:val="22"/>
          <w:szCs w:val="22"/>
        </w:rPr>
      </w:pPr>
    </w:p>
    <w:p w14:paraId="7144918B" w14:textId="77777777" w:rsidR="00B15CA3" w:rsidRDefault="00B15CA3" w:rsidP="00B15CA3">
      <w:pPr>
        <w:pStyle w:val="Ttulo2"/>
      </w:pPr>
      <w:bookmarkStart w:id="29" w:name="_Toc142565857"/>
      <w:proofErr w:type="spellStart"/>
      <w:r>
        <w:t>Stakeholderportfolio</w:t>
      </w:r>
      <w:bookmarkEnd w:id="29"/>
      <w:proofErr w:type="spellEnd"/>
    </w:p>
    <w:p w14:paraId="6E9083A5" w14:textId="77777777" w:rsidR="00961AD0" w:rsidRPr="00770B47" w:rsidRDefault="00961AD0" w:rsidP="009647B1">
      <w:pPr>
        <w:pStyle w:val="Descripcin"/>
        <w:tabs>
          <w:tab w:val="left" w:pos="3030"/>
        </w:tabs>
        <w:rPr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61AD0" w:rsidRPr="00CC0488" w14:paraId="4BC22A85" w14:textId="77777777" w:rsidTr="00C0491E">
        <w:tc>
          <w:tcPr>
            <w:tcW w:w="9570" w:type="dxa"/>
            <w:shd w:val="clear" w:color="auto" w:fill="FFC000"/>
          </w:tcPr>
          <w:p w14:paraId="39173E6A" w14:textId="77777777" w:rsidR="00961AD0" w:rsidRPr="00CC0488" w:rsidRDefault="00961AD0" w:rsidP="00C0491E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961AD0" w:rsidRPr="007771A8" w14:paraId="29639604" w14:textId="77777777" w:rsidTr="00C0491E">
        <w:trPr>
          <w:trHeight w:val="974"/>
        </w:trPr>
        <w:tc>
          <w:tcPr>
            <w:tcW w:w="9570" w:type="dxa"/>
          </w:tcPr>
          <w:p w14:paraId="72E60B20" w14:textId="77777777" w:rsidR="00961AD0" w:rsidRPr="00853EF0" w:rsidRDefault="00961AD0" w:rsidP="00C0491E">
            <w:pPr>
              <w:pStyle w:val="Absatztextnormal"/>
              <w:tabs>
                <w:tab w:val="left" w:pos="0"/>
              </w:tabs>
              <w:ind w:left="0"/>
            </w:pPr>
          </w:p>
          <w:p w14:paraId="7E45D085" w14:textId="77777777" w:rsidR="00961AD0" w:rsidRDefault="00961AD0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Sind die Nummerierungen im Diagramm identisch mit der zuvor bearbeiteten Tabelle (Kap. </w:t>
            </w:r>
            <w:r w:rsidR="009647B1">
              <w:t>4.</w:t>
            </w:r>
            <w:r w:rsidR="00B62089">
              <w:t>4</w:t>
            </w:r>
            <w:r>
              <w:t xml:space="preserve">)? </w:t>
            </w:r>
          </w:p>
          <w:p w14:paraId="575D6EEF" w14:textId="77777777" w:rsidR="00961AD0" w:rsidRDefault="00961AD0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Fachpromotor (FP) und Machtpromotor (MP) sind zu kennzeichnen. </w:t>
            </w:r>
          </w:p>
          <w:p w14:paraId="3675A0F7" w14:textId="77777777" w:rsidR="00961AD0" w:rsidRDefault="00961AD0" w:rsidP="00C0491E">
            <w:pPr>
              <w:pStyle w:val="Absatztextnormal"/>
              <w:numPr>
                <w:ilvl w:val="0"/>
                <w:numId w:val="3"/>
              </w:numPr>
            </w:pPr>
            <w:r>
              <w:t>Eine grobe Einteilung (gestrichelte Linien) kann vorgenommen worden.</w:t>
            </w:r>
          </w:p>
          <w:p w14:paraId="59ACEAE9" w14:textId="77777777" w:rsidR="00190182" w:rsidRDefault="00961AD0" w:rsidP="00C0491E">
            <w:pPr>
              <w:pStyle w:val="Absatztextnormal"/>
              <w:numPr>
                <w:ilvl w:val="0"/>
                <w:numId w:val="3"/>
              </w:numPr>
              <w:rPr>
                <w:szCs w:val="16"/>
              </w:rPr>
            </w:pPr>
            <w:r>
              <w:rPr>
                <w:szCs w:val="16"/>
              </w:rPr>
              <w:t xml:space="preserve">Die Kreise sind entsprechend der Angaben aus der Tabelle aus Kap. </w:t>
            </w:r>
            <w:r w:rsidR="009647B1">
              <w:rPr>
                <w:szCs w:val="16"/>
              </w:rPr>
              <w:t>4.2</w:t>
            </w:r>
            <w:r>
              <w:rPr>
                <w:szCs w:val="16"/>
              </w:rPr>
              <w:t xml:space="preserve"> bei Konfliktpotenzial sowie Einfluss/Macht entsprechend </w:t>
            </w:r>
            <w:proofErr w:type="gramStart"/>
            <w:r>
              <w:rPr>
                <w:szCs w:val="16"/>
              </w:rPr>
              <w:t>der Koordinaten</w:t>
            </w:r>
            <w:proofErr w:type="gramEnd"/>
            <w:r>
              <w:rPr>
                <w:szCs w:val="16"/>
              </w:rPr>
              <w:t xml:space="preserve"> anzuordnen.</w:t>
            </w:r>
          </w:p>
          <w:p w14:paraId="59BCDBE9" w14:textId="77777777" w:rsidR="00190182" w:rsidRDefault="00190182" w:rsidP="00190182">
            <w:pPr>
              <w:pStyle w:val="Absatztextnormal"/>
              <w:numPr>
                <w:ilvl w:val="0"/>
                <w:numId w:val="3"/>
              </w:numPr>
              <w:rPr>
                <w:szCs w:val="16"/>
              </w:rPr>
            </w:pPr>
            <w:r>
              <w:rPr>
                <w:szCs w:val="16"/>
              </w:rPr>
              <w:t>Je Quadrant ist eine einheitliche Strategie anzuwenden. Ausnahme: Einzelfälle mit repressiver Strategie.</w:t>
            </w:r>
          </w:p>
          <w:p w14:paraId="3D4D6FBB" w14:textId="77777777" w:rsidR="00190182" w:rsidRPr="00190182" w:rsidRDefault="00190182" w:rsidP="00190182">
            <w:pPr>
              <w:pStyle w:val="Absatztextnormal"/>
              <w:numPr>
                <w:ilvl w:val="0"/>
                <w:numId w:val="3"/>
              </w:numPr>
              <w:rPr>
                <w:szCs w:val="16"/>
              </w:rPr>
            </w:pPr>
            <w:r>
              <w:rPr>
                <w:szCs w:val="16"/>
              </w:rPr>
              <w:t>Die Maßnahmen müssen zur Strategie passen.</w:t>
            </w:r>
            <w:r w:rsidR="00961AD0">
              <w:rPr>
                <w:szCs w:val="16"/>
              </w:rPr>
              <w:t xml:space="preserve"> </w:t>
            </w:r>
          </w:p>
          <w:p w14:paraId="5EC43CF6" w14:textId="77777777" w:rsidR="00961AD0" w:rsidRPr="00190182" w:rsidRDefault="00961AD0" w:rsidP="00190182">
            <w:pPr>
              <w:pStyle w:val="Absatztextnormal"/>
              <w:numPr>
                <w:ilvl w:val="0"/>
                <w:numId w:val="3"/>
              </w:numPr>
            </w:pPr>
            <w:r>
              <w:t>Die Grafik muss eine Legende haben.</w:t>
            </w:r>
          </w:p>
        </w:tc>
      </w:tr>
    </w:tbl>
    <w:p w14:paraId="6C7ED976" w14:textId="77777777" w:rsidR="00961AD0" w:rsidRPr="00157A8F" w:rsidRDefault="00961AD0" w:rsidP="00961AD0">
      <w:pPr>
        <w:pStyle w:val="Absatztextnormal"/>
        <w:ind w:left="0"/>
        <w:jc w:val="both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647B1" w:rsidRPr="00B50BFC" w14:paraId="4021D688" w14:textId="77777777" w:rsidTr="00C0491E">
        <w:tc>
          <w:tcPr>
            <w:tcW w:w="8930" w:type="dxa"/>
            <w:shd w:val="clear" w:color="auto" w:fill="FFFF00"/>
          </w:tcPr>
          <w:p w14:paraId="5969850B" w14:textId="77777777" w:rsidR="009647B1" w:rsidRPr="00B50BFC" w:rsidRDefault="009647B1" w:rsidP="00C0491E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9647B1" w:rsidRPr="00B50BFC" w14:paraId="2478B753" w14:textId="77777777" w:rsidTr="00C0491E">
        <w:tc>
          <w:tcPr>
            <w:tcW w:w="8930" w:type="dxa"/>
          </w:tcPr>
          <w:p w14:paraId="6D2FE995" w14:textId="77777777" w:rsidR="009647B1" w:rsidRPr="00B50BFC" w:rsidRDefault="009647B1" w:rsidP="00C0491E">
            <w:pPr>
              <w:pStyle w:val="Default"/>
              <w:rPr>
                <w:sz w:val="20"/>
                <w:szCs w:val="20"/>
              </w:rPr>
            </w:pPr>
          </w:p>
          <w:p w14:paraId="6220F296" w14:textId="77777777" w:rsidR="009647B1" w:rsidRPr="00B50BFC" w:rsidRDefault="00B62089" w:rsidP="00B62089">
            <w:pPr>
              <w:pStyle w:val="Default"/>
              <w:rPr>
                <w:sz w:val="20"/>
                <w:szCs w:val="20"/>
              </w:rPr>
            </w:pPr>
            <w:r w:rsidRPr="00B62089">
              <w:rPr>
                <w:sz w:val="20"/>
                <w:szCs w:val="20"/>
              </w:rPr>
              <w:t>Darstellung eines geeigneten Stakeholder Portfolios</w:t>
            </w:r>
            <w:r>
              <w:rPr>
                <w:sz w:val="20"/>
                <w:szCs w:val="20"/>
              </w:rPr>
              <w:t xml:space="preserve"> </w:t>
            </w:r>
            <w:r w:rsidRPr="00B62089">
              <w:rPr>
                <w:sz w:val="20"/>
                <w:szCs w:val="20"/>
              </w:rPr>
              <w:t>mit Begründung der gewählten Achsenbeschriftung</w:t>
            </w:r>
            <w:r>
              <w:rPr>
                <w:sz w:val="20"/>
                <w:szCs w:val="20"/>
              </w:rPr>
              <w:t xml:space="preserve"> </w:t>
            </w:r>
            <w:r w:rsidRPr="00B62089">
              <w:rPr>
                <w:sz w:val="20"/>
                <w:szCs w:val="20"/>
              </w:rPr>
              <w:t xml:space="preserve">und Angabe der gewählten Stakeholder-Strategie </w:t>
            </w:r>
            <w:r w:rsidR="009647B1">
              <w:rPr>
                <w:sz w:val="20"/>
                <w:szCs w:val="20"/>
              </w:rPr>
              <w:t xml:space="preserve">– </w:t>
            </w:r>
            <w:r w:rsidR="009647B1">
              <w:rPr>
                <w:b/>
                <w:color w:val="FF0000"/>
                <w:sz w:val="20"/>
                <w:szCs w:val="20"/>
              </w:rPr>
              <w:t>Grafik</w:t>
            </w:r>
            <w:r>
              <w:rPr>
                <w:b/>
                <w:color w:val="FF0000"/>
                <w:sz w:val="20"/>
                <w:szCs w:val="20"/>
              </w:rPr>
              <w:t xml:space="preserve"> und Text</w:t>
            </w:r>
          </w:p>
          <w:p w14:paraId="25074F44" w14:textId="77777777" w:rsidR="009647B1" w:rsidRPr="00B50BFC" w:rsidRDefault="009647B1" w:rsidP="00C0491E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61DB9E7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7D71A915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D1FDC39" wp14:editId="2A505904">
                <wp:simplePos x="0" y="0"/>
                <wp:positionH relativeFrom="column">
                  <wp:posOffset>936625</wp:posOffset>
                </wp:positionH>
                <wp:positionV relativeFrom="paragraph">
                  <wp:posOffset>93980</wp:posOffset>
                </wp:positionV>
                <wp:extent cx="499745" cy="285750"/>
                <wp:effectExtent l="0" t="0" r="0" b="0"/>
                <wp:wrapNone/>
                <wp:docPr id="1188410810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974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18727" w14:textId="77777777" w:rsidR="00961AD0" w:rsidRPr="00E27D75" w:rsidRDefault="00961AD0" w:rsidP="00961AD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1FDC39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73.75pt;margin-top:7.4pt;width:39.35pt;height:2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" stroked="f">
                <v:path arrowok="t"/>
                <v:textbox>
                  <w:txbxContent>
                    <w:p w14:paraId="1AF18727" w14:textId="77777777" w:rsidR="00961AD0" w:rsidRPr="00E27D75" w:rsidRDefault="00961AD0" w:rsidP="00961AD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hoch</w:t>
                      </w:r>
                    </w:p>
                  </w:txbxContent>
                </v:textbox>
              </v:shape>
            </w:pict>
          </mc:Fallback>
        </mc:AlternateContent>
      </w:r>
    </w:p>
    <w:p w14:paraId="0C70867D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773C4EB" wp14:editId="5F565CBC">
                <wp:simplePos x="0" y="0"/>
                <wp:positionH relativeFrom="column">
                  <wp:posOffset>1380490</wp:posOffset>
                </wp:positionH>
                <wp:positionV relativeFrom="paragraph">
                  <wp:posOffset>1662430</wp:posOffset>
                </wp:positionV>
                <wp:extent cx="3239770" cy="9525"/>
                <wp:effectExtent l="2222" t="0" r="953" b="952"/>
                <wp:wrapNone/>
                <wp:docPr id="15472689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6200000">
                          <a:off x="0" y="0"/>
                          <a:ext cx="323977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746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" o:spid="_x0000_s1026" type="#_x0000_t32" style="position:absolute;margin-left:108.7pt;margin-top:130.9pt;width:255.1pt;height:.75pt;rotation:-9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">
                <v:stroke dashstyle="dash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3091AF" wp14:editId="5551A3F1">
                <wp:simplePos x="0" y="0"/>
                <wp:positionH relativeFrom="column">
                  <wp:posOffset>1436370</wp:posOffset>
                </wp:positionH>
                <wp:positionV relativeFrom="paragraph">
                  <wp:posOffset>36830</wp:posOffset>
                </wp:positionV>
                <wp:extent cx="3239770" cy="3239770"/>
                <wp:effectExtent l="12700" t="12700" r="0" b="0"/>
                <wp:wrapNone/>
                <wp:docPr id="1652095568" name="Rechtec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9770" cy="323977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254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5E066" id="Rechteck 2" o:spid="_x0000_s1026" style="position:absolute;margin-left:113.1pt;margin-top:2.9pt;width:255.1pt;height:255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" fillcolor="#d8d8d8" strokeweight="2pt">
                <v:path arrowok="t"/>
              </v:rect>
            </w:pict>
          </mc:Fallback>
        </mc:AlternateContent>
      </w:r>
    </w:p>
    <w:p w14:paraId="53E426A0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72AAB152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196197E5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80B2553" wp14:editId="1EA3B3A7">
                <wp:simplePos x="0" y="0"/>
                <wp:positionH relativeFrom="column">
                  <wp:posOffset>4820920</wp:posOffset>
                </wp:positionH>
                <wp:positionV relativeFrom="paragraph">
                  <wp:posOffset>114300</wp:posOffset>
                </wp:positionV>
                <wp:extent cx="1079500" cy="1652270"/>
                <wp:effectExtent l="0" t="0" r="0" b="0"/>
                <wp:wrapNone/>
                <wp:docPr id="18935844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0" cy="165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860B0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Legende</w:t>
                            </w:r>
                            <w:proofErr w:type="spellEnd"/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  <w:p w14:paraId="67C22FE1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S1</w:t>
                            </w:r>
                          </w:p>
                          <w:p w14:paraId="1FB3B2D1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S2</w:t>
                            </w:r>
                          </w:p>
                          <w:p w14:paraId="4BDFBADD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S3</w:t>
                            </w:r>
                          </w:p>
                          <w:p w14:paraId="6110A04D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S4</w:t>
                            </w:r>
                          </w:p>
                          <w:p w14:paraId="55E29904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S5</w:t>
                            </w:r>
                          </w:p>
                          <w:p w14:paraId="71150FA2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S6</w:t>
                            </w:r>
                          </w:p>
                          <w:p w14:paraId="5005AA3E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S7</w:t>
                            </w:r>
                          </w:p>
                          <w:p w14:paraId="0460F80D" w14:textId="77777777" w:rsidR="00961AD0" w:rsidRPr="00157A8F" w:rsidRDefault="00961AD0" w:rsidP="00961AD0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57A8F">
                              <w:rPr>
                                <w:sz w:val="22"/>
                                <w:szCs w:val="22"/>
                                <w:lang w:val="en-US"/>
                              </w:rPr>
                              <w:t>S8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B2553" id="Text Box 29" o:spid="_x0000_s1027" type="#_x0000_t202" style="position:absolute;left:0;text-align:left;margin-left:379.6pt;margin-top:9pt;width:85pt;height:130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" strokecolor="white">
                <v:path arrowok="t"/>
                <v:textbox>
                  <w:txbxContent>
                    <w:p w14:paraId="639860B0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Legende</w:t>
                      </w:r>
                      <w:proofErr w:type="spellEnd"/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:</w:t>
                      </w:r>
                    </w:p>
                    <w:p w14:paraId="67C22FE1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S1</w:t>
                      </w:r>
                    </w:p>
                    <w:p w14:paraId="1FB3B2D1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S2</w:t>
                      </w:r>
                    </w:p>
                    <w:p w14:paraId="4BDFBADD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S3</w:t>
                      </w:r>
                    </w:p>
                    <w:p w14:paraId="6110A04D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S4</w:t>
                      </w:r>
                    </w:p>
                    <w:p w14:paraId="55E29904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S5</w:t>
                      </w:r>
                    </w:p>
                    <w:p w14:paraId="71150FA2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S6</w:t>
                      </w:r>
                    </w:p>
                    <w:p w14:paraId="5005AA3E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S7</w:t>
                      </w:r>
                    </w:p>
                    <w:p w14:paraId="0460F80D" w14:textId="77777777" w:rsidR="00961AD0" w:rsidRPr="00157A8F" w:rsidRDefault="00961AD0" w:rsidP="00961AD0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157A8F">
                        <w:rPr>
                          <w:sz w:val="22"/>
                          <w:szCs w:val="22"/>
                          <w:lang w:val="en-US"/>
                        </w:rPr>
                        <w:t>S8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92FC09F" wp14:editId="07FD5B06">
                <wp:simplePos x="0" y="0"/>
                <wp:positionH relativeFrom="column">
                  <wp:posOffset>2271395</wp:posOffset>
                </wp:positionH>
                <wp:positionV relativeFrom="paragraph">
                  <wp:posOffset>114300</wp:posOffset>
                </wp:positionV>
                <wp:extent cx="349250" cy="349250"/>
                <wp:effectExtent l="0" t="0" r="6350" b="6350"/>
                <wp:wrapNone/>
                <wp:docPr id="71080520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48B317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</w:t>
                            </w:r>
                            <w:r w:rsidRPr="004D0D6D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2FC09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28" o:spid="_x0000_s1028" type="#_x0000_t120" style="position:absolute;left:0;text-align:left;margin-left:178.85pt;margin-top:9pt;width:27.5pt;height:27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">
                <v:path arrowok="t"/>
                <v:textbox inset="1mm,,1mm">
                  <w:txbxContent>
                    <w:p w14:paraId="2948B317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</w:t>
                      </w:r>
                      <w:r w:rsidRPr="004D0D6D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D999EB1" wp14:editId="2969B7E8">
                <wp:simplePos x="0" y="0"/>
                <wp:positionH relativeFrom="column">
                  <wp:posOffset>4004945</wp:posOffset>
                </wp:positionH>
                <wp:positionV relativeFrom="paragraph">
                  <wp:posOffset>114300</wp:posOffset>
                </wp:positionV>
                <wp:extent cx="349250" cy="349250"/>
                <wp:effectExtent l="0" t="0" r="6350" b="6350"/>
                <wp:wrapNone/>
                <wp:docPr id="19028390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E8656B4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S8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99EB1" id="AutoShape 27" o:spid="_x0000_s1029" type="#_x0000_t120" style="position:absolute;left:0;text-align:left;margin-left:315.35pt;margin-top:9pt;width:27.5pt;height:27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">
                <v:path arrowok="t"/>
                <v:textbox inset="1mm,,1mm">
                  <w:txbxContent>
                    <w:p w14:paraId="7E8656B4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S8</w:t>
                      </w:r>
                    </w:p>
                  </w:txbxContent>
                </v:textbox>
              </v:shape>
            </w:pict>
          </mc:Fallback>
        </mc:AlternateContent>
      </w:r>
    </w:p>
    <w:p w14:paraId="500CDE78" w14:textId="77777777" w:rsidR="00961AD0" w:rsidRDefault="00961AD0" w:rsidP="00961AD0">
      <w:pPr>
        <w:pStyle w:val="Absatztextnormal"/>
        <w:ind w:left="0"/>
        <w:jc w:val="both"/>
        <w:rPr>
          <w:b/>
          <w:sz w:val="24"/>
          <w:szCs w:val="24"/>
        </w:rPr>
      </w:pPr>
      <w:r w:rsidRPr="001414D2">
        <w:rPr>
          <w:b/>
          <w:sz w:val="24"/>
          <w:szCs w:val="24"/>
        </w:rPr>
        <w:t>Konflikt</w:t>
      </w:r>
      <w:r>
        <w:rPr>
          <w:b/>
          <w:sz w:val="24"/>
          <w:szCs w:val="24"/>
        </w:rPr>
        <w:t>-</w:t>
      </w:r>
    </w:p>
    <w:p w14:paraId="18BF76DD" w14:textId="77777777" w:rsidR="00961AD0" w:rsidRPr="001414D2" w:rsidRDefault="00961AD0" w:rsidP="00961AD0">
      <w:pPr>
        <w:pStyle w:val="Absatztextnormal"/>
        <w:ind w:left="0"/>
        <w:jc w:val="both"/>
        <w:rPr>
          <w:b/>
          <w:sz w:val="24"/>
          <w:szCs w:val="24"/>
        </w:rPr>
      </w:pPr>
      <w:r w:rsidRPr="001414D2">
        <w:rPr>
          <w:b/>
          <w:sz w:val="24"/>
          <w:szCs w:val="24"/>
        </w:rPr>
        <w:t>potenzial</w:t>
      </w:r>
    </w:p>
    <w:p w14:paraId="043FCAE4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7C0FD52" wp14:editId="21C31BEA">
                <wp:simplePos x="0" y="0"/>
                <wp:positionH relativeFrom="column">
                  <wp:posOffset>3341370</wp:posOffset>
                </wp:positionH>
                <wp:positionV relativeFrom="paragraph">
                  <wp:posOffset>133985</wp:posOffset>
                </wp:positionV>
                <wp:extent cx="349250" cy="349250"/>
                <wp:effectExtent l="0" t="0" r="6350" b="6350"/>
                <wp:wrapNone/>
                <wp:docPr id="657171447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E73BEF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S7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0FD52" id="AutoShape 26" o:spid="_x0000_s1030" type="#_x0000_t120" style="position:absolute;left:0;text-align:left;margin-left:263.1pt;margin-top:10.55pt;width:27.5pt;height:27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">
                <v:path arrowok="t"/>
                <v:textbox inset="1mm,,1mm">
                  <w:txbxContent>
                    <w:p w14:paraId="15E73BEF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S7</w:t>
                      </w:r>
                    </w:p>
                  </w:txbxContent>
                </v:textbox>
              </v:shape>
            </w:pict>
          </mc:Fallback>
        </mc:AlternateContent>
      </w:r>
    </w:p>
    <w:p w14:paraId="1E572EB3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11A74067" w14:textId="77777777" w:rsidR="00961AD0" w:rsidRPr="00370D32" w:rsidRDefault="00961AD0" w:rsidP="00961AD0">
      <w:pPr>
        <w:pStyle w:val="Absatztextnormal"/>
        <w:ind w:left="0"/>
        <w:jc w:val="both"/>
      </w:pPr>
    </w:p>
    <w:p w14:paraId="585E6BCF" w14:textId="77777777" w:rsidR="00961AD0" w:rsidRPr="00370D32" w:rsidRDefault="00961AD0" w:rsidP="00961AD0">
      <w:pPr>
        <w:pStyle w:val="Absatztextnormal"/>
        <w:ind w:left="0"/>
        <w:jc w:val="both"/>
      </w:pPr>
    </w:p>
    <w:p w14:paraId="395ACD79" w14:textId="77777777" w:rsidR="00961AD0" w:rsidRPr="00370D32" w:rsidRDefault="00961AD0" w:rsidP="00961AD0">
      <w:pPr>
        <w:pStyle w:val="Absatztextnormal"/>
        <w:tabs>
          <w:tab w:val="left" w:pos="7845"/>
        </w:tabs>
        <w:ind w:left="0"/>
        <w:jc w:val="both"/>
      </w:pPr>
      <w:r w:rsidRPr="00370D32">
        <w:tab/>
      </w:r>
    </w:p>
    <w:p w14:paraId="6B897CA9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12B3C7" wp14:editId="4987B5FB">
                <wp:simplePos x="0" y="0"/>
                <wp:positionH relativeFrom="column">
                  <wp:posOffset>1436370</wp:posOffset>
                </wp:positionH>
                <wp:positionV relativeFrom="paragraph">
                  <wp:posOffset>9525</wp:posOffset>
                </wp:positionV>
                <wp:extent cx="3239770" cy="9525"/>
                <wp:effectExtent l="0" t="0" r="11430" b="3175"/>
                <wp:wrapNone/>
                <wp:docPr id="169832968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23977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1C6AC" id="AutoShape 25" o:spid="_x0000_s1026" type="#_x0000_t32" style="position:absolute;margin-left:113.1pt;margin-top:.75pt;width:255.1pt;height: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">
                <v:stroke dashstyle="dash"/>
                <o:lock v:ext="edit" shapetype="f"/>
              </v:shape>
            </w:pict>
          </mc:Fallback>
        </mc:AlternateContent>
      </w:r>
    </w:p>
    <w:p w14:paraId="14805A34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1B114BA5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018FA8C0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5D2C1B" wp14:editId="6F720469">
                <wp:simplePos x="0" y="0"/>
                <wp:positionH relativeFrom="column">
                  <wp:posOffset>2271395</wp:posOffset>
                </wp:positionH>
                <wp:positionV relativeFrom="paragraph">
                  <wp:posOffset>50800</wp:posOffset>
                </wp:positionV>
                <wp:extent cx="349250" cy="349250"/>
                <wp:effectExtent l="0" t="0" r="6350" b="6350"/>
                <wp:wrapNone/>
                <wp:docPr id="40083906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DFDFFD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S2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D2C1B" id="AutoShape 24" o:spid="_x0000_s1031" type="#_x0000_t120" style="position:absolute;left:0;text-align:left;margin-left:178.85pt;margin-top:4pt;width:27.5pt;height:27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">
                <v:path arrowok="t"/>
                <v:textbox inset="1mm,,1mm">
                  <w:txbxContent>
                    <w:p w14:paraId="1CDFDFFD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</w:p>
    <w:p w14:paraId="7F497CE0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420330C" wp14:editId="6253136C">
                <wp:simplePos x="0" y="0"/>
                <wp:positionH relativeFrom="column">
                  <wp:posOffset>3620770</wp:posOffset>
                </wp:positionH>
                <wp:positionV relativeFrom="paragraph">
                  <wp:posOffset>27305</wp:posOffset>
                </wp:positionV>
                <wp:extent cx="349250" cy="349250"/>
                <wp:effectExtent l="0" t="0" r="6350" b="6350"/>
                <wp:wrapNone/>
                <wp:docPr id="61922185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4CC69A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S4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0330C" id="AutoShape 23" o:spid="_x0000_s1032" type="#_x0000_t120" style="position:absolute;left:0;text-align:left;margin-left:285.1pt;margin-top:2.15pt;width:27.5pt;height:27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">
                <v:path arrowok="t"/>
                <v:textbox inset="1mm,,1mm">
                  <w:txbxContent>
                    <w:p w14:paraId="544CC69A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S4</w:t>
                      </w:r>
                    </w:p>
                  </w:txbxContent>
                </v:textbox>
              </v:shape>
            </w:pict>
          </mc:Fallback>
        </mc:AlternateContent>
      </w:r>
    </w:p>
    <w:p w14:paraId="4148A73F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1B44E34C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81CFBB0" wp14:editId="7AF06687">
                <wp:simplePos x="0" y="0"/>
                <wp:positionH relativeFrom="column">
                  <wp:posOffset>1677670</wp:posOffset>
                </wp:positionH>
                <wp:positionV relativeFrom="paragraph">
                  <wp:posOffset>113665</wp:posOffset>
                </wp:positionV>
                <wp:extent cx="349250" cy="349250"/>
                <wp:effectExtent l="0" t="0" r="6350" b="6350"/>
                <wp:wrapNone/>
                <wp:docPr id="20340612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993727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S6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CFBB0" id="AutoShape 22" o:spid="_x0000_s1033" type="#_x0000_t120" style="position:absolute;left:0;text-align:left;margin-left:132.1pt;margin-top:8.95pt;width:27.5pt;height:27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">
                <v:path arrowok="t"/>
                <v:textbox inset="1mm,,1mm">
                  <w:txbxContent>
                    <w:p w14:paraId="65993727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S6</w:t>
                      </w:r>
                    </w:p>
                  </w:txbxContent>
                </v:textbox>
              </v:shape>
            </w:pict>
          </mc:Fallback>
        </mc:AlternateContent>
      </w:r>
    </w:p>
    <w:p w14:paraId="3CD0920F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28800CD0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39A2FD7" wp14:editId="7D2A5366">
                <wp:simplePos x="0" y="0"/>
                <wp:positionH relativeFrom="column">
                  <wp:posOffset>3160395</wp:posOffset>
                </wp:positionH>
                <wp:positionV relativeFrom="paragraph">
                  <wp:posOffset>121285</wp:posOffset>
                </wp:positionV>
                <wp:extent cx="349250" cy="349250"/>
                <wp:effectExtent l="0" t="0" r="6350" b="6350"/>
                <wp:wrapNone/>
                <wp:docPr id="75130855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553BE9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S3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A2FD7" id="AutoShape 21" o:spid="_x0000_s1034" type="#_x0000_t120" style="position:absolute;left:0;text-align:left;margin-left:248.85pt;margin-top:9.55pt;width:27.5pt;height:27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">
                <v:path arrowok="t"/>
                <v:textbox inset="1mm,,1mm">
                  <w:txbxContent>
                    <w:p w14:paraId="28553BE9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</w:p>
    <w:p w14:paraId="5378465A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BCE597A" wp14:editId="164B8D0B">
                <wp:simplePos x="0" y="0"/>
                <wp:positionH relativeFrom="column">
                  <wp:posOffset>1998345</wp:posOffset>
                </wp:positionH>
                <wp:positionV relativeFrom="paragraph">
                  <wp:posOffset>69215</wp:posOffset>
                </wp:positionV>
                <wp:extent cx="349250" cy="349250"/>
                <wp:effectExtent l="0" t="0" r="6350" b="6350"/>
                <wp:wrapNone/>
                <wp:docPr id="87733623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0" cy="34925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9949EA" w14:textId="77777777" w:rsidR="00961AD0" w:rsidRPr="004D0D6D" w:rsidRDefault="00961AD0" w:rsidP="00961AD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S5</w:t>
                            </w:r>
                          </w:p>
                        </w:txbxContent>
                      </wps:txbx>
                      <wps:bodyPr rot="0" vert="horz" wrap="square" lIns="36000" tIns="45720" rIns="36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E597A" id="AutoShape 20" o:spid="_x0000_s1035" type="#_x0000_t120" style="position:absolute;left:0;text-align:left;margin-left:157.35pt;margin-top:5.45pt;width:27.5pt;height:27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">
                <v:path arrowok="t"/>
                <v:textbox inset="1mm,,1mm">
                  <w:txbxContent>
                    <w:p w14:paraId="2C9949EA" w14:textId="77777777" w:rsidR="00961AD0" w:rsidRPr="004D0D6D" w:rsidRDefault="00961AD0" w:rsidP="00961AD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S5</w:t>
                      </w:r>
                    </w:p>
                  </w:txbxContent>
                </v:textbox>
              </v:shape>
            </w:pict>
          </mc:Fallback>
        </mc:AlternateContent>
      </w:r>
    </w:p>
    <w:p w14:paraId="482FCCC7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6CCFBF37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B6E8BCD" wp14:editId="0AF62924">
                <wp:simplePos x="0" y="0"/>
                <wp:positionH relativeFrom="column">
                  <wp:posOffset>836930</wp:posOffset>
                </wp:positionH>
                <wp:positionV relativeFrom="paragraph">
                  <wp:posOffset>13335</wp:posOffset>
                </wp:positionV>
                <wp:extent cx="703580" cy="285750"/>
                <wp:effectExtent l="0" t="0" r="0" b="0"/>
                <wp:wrapNone/>
                <wp:docPr id="24162584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3580" cy="285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6D0D2" w14:textId="77777777" w:rsidR="00961AD0" w:rsidRPr="00E27D75" w:rsidRDefault="00961AD0" w:rsidP="00961AD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niedrig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E8BCD" id="Text Box 19" o:spid="_x0000_s1036" type="#_x0000_t202" style="position:absolute;left:0;text-align:left;margin-left:65.9pt;margin-top:1.05pt;width:55.4pt;height:22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" stroked="f">
                <v:fill opacity="0"/>
                <v:path arrowok="t"/>
                <v:textbox>
                  <w:txbxContent>
                    <w:p w14:paraId="3B26D0D2" w14:textId="77777777" w:rsidR="00961AD0" w:rsidRPr="00E27D75" w:rsidRDefault="00961AD0" w:rsidP="00961AD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niedrig</w:t>
                      </w:r>
                    </w:p>
                  </w:txbxContent>
                </v:textbox>
              </v:shape>
            </w:pict>
          </mc:Fallback>
        </mc:AlternateContent>
      </w:r>
    </w:p>
    <w:p w14:paraId="78E78169" w14:textId="77777777" w:rsidR="00961AD0" w:rsidRDefault="00961AD0" w:rsidP="00961AD0">
      <w:pPr>
        <w:pStyle w:val="Absatztextnormal"/>
        <w:ind w:left="0"/>
        <w:jc w:val="both"/>
        <w:rPr>
          <w:sz w:val="18"/>
          <w:szCs w:val="18"/>
        </w:rPr>
      </w:pPr>
    </w:p>
    <w:p w14:paraId="645C90A7" w14:textId="77777777" w:rsidR="00961AD0" w:rsidRDefault="003A3423" w:rsidP="00961AD0">
      <w:pPr>
        <w:pStyle w:val="Absatztextnormal"/>
        <w:ind w:left="0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09512B0" wp14:editId="11FA9DCB">
                <wp:simplePos x="0" y="0"/>
                <wp:positionH relativeFrom="column">
                  <wp:posOffset>1370330</wp:posOffset>
                </wp:positionH>
                <wp:positionV relativeFrom="paragraph">
                  <wp:posOffset>36830</wp:posOffset>
                </wp:positionV>
                <wp:extent cx="656590" cy="285750"/>
                <wp:effectExtent l="0" t="0" r="0" b="0"/>
                <wp:wrapNone/>
                <wp:docPr id="211791792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659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5B532" w14:textId="77777777" w:rsidR="00961AD0" w:rsidRPr="00E27D75" w:rsidRDefault="00961AD0" w:rsidP="00961AD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niedrig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512B0" id="Text Box 18" o:spid="_x0000_s1037" type="#_x0000_t202" style="position:absolute;left:0;text-align:left;margin-left:107.9pt;margin-top:2.9pt;width:51.7pt;height:22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" stroked="f">
                <v:path arrowok="t"/>
                <v:textbox>
                  <w:txbxContent>
                    <w:p w14:paraId="5555B532" w14:textId="77777777" w:rsidR="00961AD0" w:rsidRPr="00E27D75" w:rsidRDefault="00961AD0" w:rsidP="00961AD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niedrig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6841C88" wp14:editId="2547788E">
                <wp:simplePos x="0" y="0"/>
                <wp:positionH relativeFrom="column">
                  <wp:posOffset>4354195</wp:posOffset>
                </wp:positionH>
                <wp:positionV relativeFrom="paragraph">
                  <wp:posOffset>63500</wp:posOffset>
                </wp:positionV>
                <wp:extent cx="628650" cy="285750"/>
                <wp:effectExtent l="0" t="0" r="0" b="0"/>
                <wp:wrapNone/>
                <wp:docPr id="96853513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866957" w14:textId="77777777" w:rsidR="00961AD0" w:rsidRPr="00E27D75" w:rsidRDefault="00961AD0" w:rsidP="00961AD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41C88" id="Text Box 17" o:spid="_x0000_s1038" type="#_x0000_t202" style="position:absolute;left:0;text-align:left;margin-left:342.85pt;margin-top:5pt;width:49.5pt;height:22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" stroked="f">
                <v:path arrowok="t"/>
                <v:textbox>
                  <w:txbxContent>
                    <w:p w14:paraId="4B866957" w14:textId="77777777" w:rsidR="00961AD0" w:rsidRPr="00E27D75" w:rsidRDefault="00961AD0" w:rsidP="00961AD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hoch</w:t>
                      </w:r>
                    </w:p>
                  </w:txbxContent>
                </v:textbox>
              </v:shape>
            </w:pict>
          </mc:Fallback>
        </mc:AlternateContent>
      </w:r>
    </w:p>
    <w:p w14:paraId="4E264C14" w14:textId="77777777" w:rsidR="00961AD0" w:rsidRPr="001414D2" w:rsidRDefault="00961AD0" w:rsidP="00961AD0">
      <w:pPr>
        <w:pStyle w:val="Absatztextnormal"/>
        <w:ind w:left="0"/>
        <w:jc w:val="both"/>
        <w:rPr>
          <w:b/>
          <w:sz w:val="24"/>
          <w:szCs w:val="24"/>
        </w:rPr>
      </w:pPr>
      <w:r w:rsidRPr="001414D2">
        <w:rPr>
          <w:b/>
          <w:sz w:val="24"/>
          <w:szCs w:val="24"/>
        </w:rPr>
        <w:tab/>
      </w:r>
      <w:r w:rsidRPr="001414D2">
        <w:rPr>
          <w:b/>
          <w:sz w:val="24"/>
          <w:szCs w:val="24"/>
        </w:rPr>
        <w:tab/>
      </w:r>
      <w:r w:rsidRPr="001414D2">
        <w:rPr>
          <w:b/>
          <w:sz w:val="24"/>
          <w:szCs w:val="24"/>
        </w:rPr>
        <w:tab/>
      </w:r>
      <w:r w:rsidRPr="001414D2">
        <w:rPr>
          <w:b/>
          <w:sz w:val="24"/>
          <w:szCs w:val="24"/>
        </w:rPr>
        <w:tab/>
      </w:r>
      <w:r w:rsidRPr="001414D2">
        <w:rPr>
          <w:b/>
          <w:sz w:val="24"/>
          <w:szCs w:val="24"/>
        </w:rPr>
        <w:tab/>
      </w:r>
      <w:r w:rsidRPr="001414D2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Einfluss/ </w:t>
      </w:r>
      <w:r w:rsidRPr="001414D2">
        <w:rPr>
          <w:b/>
          <w:sz w:val="24"/>
          <w:szCs w:val="24"/>
        </w:rPr>
        <w:t>Macht</w:t>
      </w:r>
    </w:p>
    <w:p w14:paraId="2E418D4F" w14:textId="77777777" w:rsidR="009647B1" w:rsidRDefault="009647B1" w:rsidP="008266D2">
      <w:pPr>
        <w:pStyle w:val="Descripcin"/>
      </w:pPr>
      <w:bookmarkStart w:id="30" w:name="_Toc142565813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Stakeholderportfolio</w:t>
      </w:r>
      <w:bookmarkEnd w:id="30"/>
      <w:proofErr w:type="spellEnd"/>
    </w:p>
    <w:p w14:paraId="23D6D4B6" w14:textId="77777777" w:rsidR="000A5D21" w:rsidRDefault="000A5D21" w:rsidP="00B15CA3">
      <w:pPr>
        <w:rPr>
          <w:sz w:val="22"/>
          <w:szCs w:val="22"/>
        </w:rPr>
      </w:pPr>
    </w:p>
    <w:p w14:paraId="03AB08C3" w14:textId="77777777" w:rsidR="000A5D21" w:rsidRDefault="006B5E22" w:rsidP="000A5D21">
      <w:pPr>
        <w:pStyle w:val="Ttulo2"/>
      </w:pPr>
      <w:r>
        <w:br w:type="page"/>
      </w:r>
      <w:bookmarkStart w:id="31" w:name="_Toc142565858"/>
      <w:proofErr w:type="spellStart"/>
      <w:r w:rsidR="000A5D21">
        <w:lastRenderedPageBreak/>
        <w:t>Stakeholderinteressen</w:t>
      </w:r>
      <w:bookmarkEnd w:id="31"/>
      <w:proofErr w:type="spellEnd"/>
    </w:p>
    <w:p w14:paraId="537BCE9F" w14:textId="77777777" w:rsidR="00BF7EA8" w:rsidRPr="00157A8F" w:rsidRDefault="00BF7EA8" w:rsidP="00BF7EA8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BF7EA8" w:rsidRPr="00CC0488" w14:paraId="0E559DC9" w14:textId="77777777" w:rsidTr="005C1166">
        <w:tc>
          <w:tcPr>
            <w:tcW w:w="8857" w:type="dxa"/>
            <w:shd w:val="clear" w:color="auto" w:fill="FFC000"/>
          </w:tcPr>
          <w:p w14:paraId="4FB282ED" w14:textId="77777777" w:rsidR="00BF7EA8" w:rsidRPr="00CC0488" w:rsidRDefault="00BF7EA8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BF7EA8" w:rsidRPr="00CC0488" w14:paraId="2A341E62" w14:textId="77777777" w:rsidTr="005C1166">
        <w:tc>
          <w:tcPr>
            <w:tcW w:w="8857" w:type="dxa"/>
          </w:tcPr>
          <w:p w14:paraId="0592D9C7" w14:textId="77777777" w:rsidR="00BF7EA8" w:rsidRDefault="00BF7EA8" w:rsidP="005C1166">
            <w:pPr>
              <w:pStyle w:val="Absatztextnormal"/>
              <w:ind w:left="0"/>
            </w:pPr>
          </w:p>
          <w:p w14:paraId="6DB94BC8" w14:textId="77777777" w:rsidR="00BF7EA8" w:rsidRPr="008964F9" w:rsidRDefault="00BF7EA8" w:rsidP="00BF7EA8">
            <w:pPr>
              <w:numPr>
                <w:ilvl w:val="0"/>
                <w:numId w:val="3"/>
              </w:numPr>
            </w:pPr>
            <w:r>
              <w:t>Stakeholder möglichst auf Personenebene abbilden.</w:t>
            </w:r>
          </w:p>
          <w:p w14:paraId="789D231A" w14:textId="77777777" w:rsidR="00BF7EA8" w:rsidRDefault="00BF7EA8" w:rsidP="00BF7EA8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Ein Teil der Stakeholder soll identisch sein mit den Angaben im Projektsteckbrief und von dort hierher übernommen worden sein.</w:t>
            </w:r>
          </w:p>
          <w:p w14:paraId="3F588891" w14:textId="77777777" w:rsidR="00BF7EA8" w:rsidRPr="00022446" w:rsidRDefault="00BF7EA8" w:rsidP="00BF7EA8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Nicht für alle Stakeholder eine partizipative Strategie festlegen.</w:t>
            </w:r>
          </w:p>
          <w:p w14:paraId="427C00B6" w14:textId="77777777" w:rsidR="00BF7EA8" w:rsidRPr="00BE4376" w:rsidRDefault="00BF7EA8" w:rsidP="006B5E22">
            <w:pPr>
              <w:numPr>
                <w:ilvl w:val="0"/>
                <w:numId w:val="16"/>
              </w:numPr>
            </w:pPr>
            <w:r>
              <w:t>Auftraggeber sowie – falls vorhanden – Projektsteuerungskreis oder Lenkungsausschuss müssen partizipativ eingebunden sein.</w:t>
            </w:r>
          </w:p>
        </w:tc>
      </w:tr>
    </w:tbl>
    <w:p w14:paraId="2C7E6E65" w14:textId="77777777" w:rsidR="00BF7EA8" w:rsidRPr="00157A8F" w:rsidRDefault="00BF7EA8" w:rsidP="00BF7EA8">
      <w:pPr>
        <w:rPr>
          <w:sz w:val="22"/>
          <w:szCs w:val="22"/>
        </w:rPr>
      </w:pPr>
    </w:p>
    <w:p w14:paraId="095DD589" w14:textId="77777777" w:rsidR="00BF7EA8" w:rsidRPr="00157A8F" w:rsidRDefault="00BF7EA8" w:rsidP="00BF7EA8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BF7EA8" w:rsidRPr="00B50BFC" w14:paraId="73AC4DF7" w14:textId="77777777" w:rsidTr="005C1166">
        <w:tc>
          <w:tcPr>
            <w:tcW w:w="8930" w:type="dxa"/>
            <w:shd w:val="clear" w:color="auto" w:fill="FFFF00"/>
          </w:tcPr>
          <w:p w14:paraId="6FD5AF20" w14:textId="77777777" w:rsidR="00BF7EA8" w:rsidRPr="00B50BFC" w:rsidRDefault="00BF7EA8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BF7EA8" w:rsidRPr="00B50BFC" w14:paraId="3036C60D" w14:textId="77777777" w:rsidTr="005C1166">
        <w:tc>
          <w:tcPr>
            <w:tcW w:w="8930" w:type="dxa"/>
          </w:tcPr>
          <w:p w14:paraId="3437F9F0" w14:textId="77777777" w:rsidR="00BF7EA8" w:rsidRPr="00B50BFC" w:rsidRDefault="00BF7EA8" w:rsidP="005C1166">
            <w:pPr>
              <w:pStyle w:val="Default"/>
              <w:rPr>
                <w:sz w:val="20"/>
                <w:szCs w:val="20"/>
              </w:rPr>
            </w:pPr>
          </w:p>
          <w:p w14:paraId="627C33BE" w14:textId="77777777" w:rsidR="00BF7EA8" w:rsidRPr="00B50BFC" w:rsidRDefault="00BF7EA8" w:rsidP="00BF7EA8">
            <w:pPr>
              <w:pStyle w:val="Default"/>
              <w:rPr>
                <w:sz w:val="20"/>
                <w:szCs w:val="20"/>
              </w:rPr>
            </w:pPr>
            <w:r w:rsidRPr="00BF7EA8">
              <w:rPr>
                <w:sz w:val="20"/>
                <w:szCs w:val="20"/>
              </w:rPr>
              <w:t>Darstellung der Stakeholder-Interessen (z.B.</w:t>
            </w:r>
            <w:r>
              <w:rPr>
                <w:sz w:val="20"/>
                <w:szCs w:val="20"/>
              </w:rPr>
              <w:t xml:space="preserve"> </w:t>
            </w:r>
            <w:r w:rsidRPr="00BF7EA8">
              <w:rPr>
                <w:sz w:val="20"/>
                <w:szCs w:val="20"/>
              </w:rPr>
              <w:t>Erwartungen und Befürchtungen), Bewertung der</w:t>
            </w:r>
            <w:r>
              <w:rPr>
                <w:sz w:val="20"/>
                <w:szCs w:val="20"/>
              </w:rPr>
              <w:t xml:space="preserve"> </w:t>
            </w:r>
            <w:r w:rsidRPr="00BF7EA8">
              <w:rPr>
                <w:sz w:val="20"/>
                <w:szCs w:val="20"/>
              </w:rPr>
              <w:t>Stakeholder-Interessen (z.B. nach Macht und</w:t>
            </w:r>
            <w:r>
              <w:rPr>
                <w:sz w:val="20"/>
                <w:szCs w:val="20"/>
              </w:rPr>
              <w:t xml:space="preserve"> </w:t>
            </w:r>
            <w:r w:rsidRPr="00BF7EA8">
              <w:rPr>
                <w:sz w:val="20"/>
                <w:szCs w:val="20"/>
              </w:rPr>
              <w:t>Konfliktpotential oder Haltung und</w:t>
            </w:r>
            <w:r>
              <w:rPr>
                <w:sz w:val="20"/>
                <w:szCs w:val="20"/>
              </w:rPr>
              <w:t xml:space="preserve"> </w:t>
            </w:r>
            <w:r w:rsidRPr="00BF7EA8">
              <w:rPr>
                <w:sz w:val="20"/>
                <w:szCs w:val="20"/>
              </w:rPr>
              <w:t>Unterstützungspotential - je nach Projektart) sowie</w:t>
            </w:r>
            <w:r>
              <w:rPr>
                <w:sz w:val="20"/>
                <w:szCs w:val="20"/>
              </w:rPr>
              <w:t xml:space="preserve"> </w:t>
            </w:r>
            <w:r w:rsidRPr="00BF7EA8">
              <w:rPr>
                <w:sz w:val="20"/>
                <w:szCs w:val="20"/>
              </w:rPr>
              <w:t>geeignete Maßnahmen zur Stakeholder Steuerung</w:t>
            </w:r>
            <w:r>
              <w:rPr>
                <w:sz w:val="20"/>
                <w:szCs w:val="20"/>
              </w:rPr>
              <w:t xml:space="preserve"> </w:t>
            </w:r>
            <w:r w:rsidRPr="00BF7EA8">
              <w:rPr>
                <w:sz w:val="20"/>
                <w:szCs w:val="20"/>
              </w:rPr>
              <w:t>und Zuordnung zu entsprechenden Strategien</w:t>
            </w:r>
            <w:r>
              <w:rPr>
                <w:sz w:val="20"/>
                <w:szCs w:val="20"/>
              </w:rPr>
              <w:t xml:space="preserve">– </w:t>
            </w:r>
            <w:r>
              <w:rPr>
                <w:b/>
                <w:color w:val="FF0000"/>
                <w:sz w:val="20"/>
                <w:szCs w:val="20"/>
              </w:rPr>
              <w:t>Tabelle</w:t>
            </w:r>
          </w:p>
          <w:p w14:paraId="51D9EBC5" w14:textId="77777777" w:rsidR="00BF7EA8" w:rsidRPr="00B50BFC" w:rsidRDefault="00BF7EA8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058A043" w14:textId="77777777" w:rsidR="00BF7EA8" w:rsidRPr="00157A8F" w:rsidRDefault="00BF7EA8" w:rsidP="00BF7EA8">
      <w:pPr>
        <w:rPr>
          <w:sz w:val="22"/>
          <w:szCs w:val="22"/>
        </w:rPr>
      </w:pPr>
    </w:p>
    <w:p w14:paraId="23090561" w14:textId="77777777" w:rsidR="00B62089" w:rsidRDefault="00B62089" w:rsidP="00B15CA3">
      <w:pPr>
        <w:rPr>
          <w:sz w:val="22"/>
          <w:szCs w:val="22"/>
        </w:rPr>
      </w:pPr>
    </w:p>
    <w:p w14:paraId="2C202851" w14:textId="77777777" w:rsidR="00B62089" w:rsidRPr="00157A8F" w:rsidRDefault="00B62089" w:rsidP="00B62089">
      <w:pPr>
        <w:rPr>
          <w:sz w:val="22"/>
          <w:szCs w:val="22"/>
        </w:rPr>
      </w:pPr>
    </w:p>
    <w:p w14:paraId="68B7693D" w14:textId="77777777" w:rsidR="00B62089" w:rsidRPr="00157A8F" w:rsidRDefault="00B62089" w:rsidP="00B6208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5"/>
        <w:gridCol w:w="909"/>
        <w:gridCol w:w="947"/>
        <w:gridCol w:w="1736"/>
        <w:gridCol w:w="1737"/>
        <w:gridCol w:w="947"/>
        <w:gridCol w:w="2367"/>
      </w:tblGrid>
      <w:tr w:rsidR="00B62089" w:rsidRPr="00157A8F" w14:paraId="0C65F5E6" w14:textId="77777777" w:rsidTr="005C1166">
        <w:trPr>
          <w:cantSplit/>
          <w:tblHeader/>
        </w:trPr>
        <w:tc>
          <w:tcPr>
            <w:tcW w:w="885" w:type="dxa"/>
            <w:shd w:val="clear" w:color="auto" w:fill="A8D08D"/>
          </w:tcPr>
          <w:p w14:paraId="5F4D43BE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Stakeholder (Name, Funktion)</w:t>
            </w:r>
          </w:p>
        </w:tc>
        <w:tc>
          <w:tcPr>
            <w:tcW w:w="816" w:type="dxa"/>
            <w:shd w:val="clear" w:color="auto" w:fill="A8D08D"/>
          </w:tcPr>
          <w:p w14:paraId="322CB028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Konfliktpotenzial</w:t>
            </w:r>
          </w:p>
        </w:tc>
        <w:tc>
          <w:tcPr>
            <w:tcW w:w="850" w:type="dxa"/>
            <w:shd w:val="clear" w:color="auto" w:fill="A8D08D"/>
          </w:tcPr>
          <w:p w14:paraId="776ECA17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Einfluss/</w:t>
            </w:r>
            <w:r w:rsidRPr="00157A8F">
              <w:rPr>
                <w:rFonts w:cs="Arial"/>
                <w:b/>
                <w:sz w:val="22"/>
                <w:szCs w:val="22"/>
              </w:rPr>
              <w:br/>
              <w:t>Macht</w:t>
            </w:r>
          </w:p>
        </w:tc>
        <w:tc>
          <w:tcPr>
            <w:tcW w:w="1559" w:type="dxa"/>
            <w:shd w:val="clear" w:color="auto" w:fill="A8D08D"/>
          </w:tcPr>
          <w:p w14:paraId="704BD335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Interessen / Erwartungen / Befürchtungen SH-Projekt</w:t>
            </w:r>
          </w:p>
        </w:tc>
        <w:tc>
          <w:tcPr>
            <w:tcW w:w="1560" w:type="dxa"/>
            <w:shd w:val="clear" w:color="auto" w:fill="A8D08D"/>
          </w:tcPr>
          <w:p w14:paraId="27F28607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Interessen / Erwartungen / Befürchtungen Projekt-SH</w:t>
            </w:r>
          </w:p>
        </w:tc>
        <w:tc>
          <w:tcPr>
            <w:tcW w:w="850" w:type="dxa"/>
            <w:shd w:val="clear" w:color="auto" w:fill="A8D08D"/>
          </w:tcPr>
          <w:p w14:paraId="1E0C7211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Strategie</w:t>
            </w:r>
          </w:p>
        </w:tc>
        <w:tc>
          <w:tcPr>
            <w:tcW w:w="2126" w:type="dxa"/>
            <w:shd w:val="clear" w:color="auto" w:fill="A8D08D"/>
          </w:tcPr>
          <w:p w14:paraId="5E80C081" w14:textId="77777777" w:rsidR="00B62089" w:rsidRPr="00157A8F" w:rsidRDefault="00B62089" w:rsidP="005C1166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Steuerung / Maßnahmen</w:t>
            </w:r>
          </w:p>
        </w:tc>
      </w:tr>
      <w:tr w:rsidR="00B62089" w:rsidRPr="00157A8F" w14:paraId="26F7F039" w14:textId="77777777" w:rsidTr="005C1166">
        <w:trPr>
          <w:cantSplit/>
        </w:trPr>
        <w:tc>
          <w:tcPr>
            <w:tcW w:w="885" w:type="dxa"/>
          </w:tcPr>
          <w:p w14:paraId="3E9734A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49CB91B5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21A19895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4F675F13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4BB738AA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4F05A6A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26D726C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03436032" w14:textId="77777777" w:rsidTr="005C1166">
        <w:trPr>
          <w:cantSplit/>
        </w:trPr>
        <w:tc>
          <w:tcPr>
            <w:tcW w:w="885" w:type="dxa"/>
          </w:tcPr>
          <w:p w14:paraId="10C7703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4E286F41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0040EDD4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55F08FFE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08D0E309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50A29760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0896262E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4C003D2A" w14:textId="77777777" w:rsidTr="005C1166">
        <w:trPr>
          <w:cantSplit/>
        </w:trPr>
        <w:tc>
          <w:tcPr>
            <w:tcW w:w="885" w:type="dxa"/>
          </w:tcPr>
          <w:p w14:paraId="4ACE1B74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6000214F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000AC153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37A736AA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24E8E35D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567327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3307C43E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7471B60A" w14:textId="77777777" w:rsidTr="005C1166">
        <w:trPr>
          <w:cantSplit/>
        </w:trPr>
        <w:tc>
          <w:tcPr>
            <w:tcW w:w="885" w:type="dxa"/>
          </w:tcPr>
          <w:p w14:paraId="4037486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23E1709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AA8E3D1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5C387AAD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7DC73010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5D8BC14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5581ED19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3DC0E8E2" w14:textId="77777777" w:rsidTr="005C1166">
        <w:trPr>
          <w:cantSplit/>
        </w:trPr>
        <w:tc>
          <w:tcPr>
            <w:tcW w:w="885" w:type="dxa"/>
          </w:tcPr>
          <w:p w14:paraId="4961954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3FA93B3C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5A52303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1E11338F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14F3AC8D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632F4828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27F0037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625BFAC1" w14:textId="77777777" w:rsidTr="005C1166">
        <w:trPr>
          <w:cantSplit/>
        </w:trPr>
        <w:tc>
          <w:tcPr>
            <w:tcW w:w="885" w:type="dxa"/>
          </w:tcPr>
          <w:p w14:paraId="2CB2EFF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67AD4DC4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7E8D536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0EC4C81F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2E3E07EF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CC317E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03795FC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1DC029F1" w14:textId="77777777" w:rsidTr="005C1166">
        <w:trPr>
          <w:cantSplit/>
        </w:trPr>
        <w:tc>
          <w:tcPr>
            <w:tcW w:w="885" w:type="dxa"/>
          </w:tcPr>
          <w:p w14:paraId="7DAFB76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591C86FF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3673B9AE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10A7284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77C0B3A8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36B9370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7A800EAE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54266855" w14:textId="77777777" w:rsidTr="005C1166">
        <w:trPr>
          <w:cantSplit/>
        </w:trPr>
        <w:tc>
          <w:tcPr>
            <w:tcW w:w="885" w:type="dxa"/>
          </w:tcPr>
          <w:p w14:paraId="7015B86C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0C50F814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949E00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422407F8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7B527B00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26459AE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5754329C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680B4A80" w14:textId="77777777" w:rsidTr="005C1166">
        <w:trPr>
          <w:cantSplit/>
        </w:trPr>
        <w:tc>
          <w:tcPr>
            <w:tcW w:w="885" w:type="dxa"/>
          </w:tcPr>
          <w:p w14:paraId="607D60AA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44F2472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DA08481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3207FA78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77208A8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366E90E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4ABA4C3B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3EE30E4C" w14:textId="77777777" w:rsidTr="005C1166">
        <w:trPr>
          <w:cantSplit/>
        </w:trPr>
        <w:tc>
          <w:tcPr>
            <w:tcW w:w="885" w:type="dxa"/>
          </w:tcPr>
          <w:p w14:paraId="1435ECE4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73CD98E1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316ED67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04266E46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51611B24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55B1843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62BE703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62089" w:rsidRPr="00157A8F" w14:paraId="6F680C11" w14:textId="77777777" w:rsidTr="005C1166">
        <w:trPr>
          <w:cantSplit/>
        </w:trPr>
        <w:tc>
          <w:tcPr>
            <w:tcW w:w="885" w:type="dxa"/>
          </w:tcPr>
          <w:p w14:paraId="27A8552C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16" w:type="dxa"/>
          </w:tcPr>
          <w:p w14:paraId="7FD85179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28BA7CA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6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59" w:type="dxa"/>
          </w:tcPr>
          <w:p w14:paraId="154CE983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4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60" w:type="dxa"/>
          </w:tcPr>
          <w:p w14:paraId="42A70E1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850" w:type="dxa"/>
          </w:tcPr>
          <w:p w14:paraId="1DD3AD52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1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5CACE207" w14:textId="77777777" w:rsidR="00B62089" w:rsidRPr="00157A8F" w:rsidRDefault="00B62089" w:rsidP="005C1166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52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05A3ED1A" w14:textId="77777777" w:rsidR="00B62089" w:rsidRDefault="00B62089" w:rsidP="00B62089">
      <w:pPr>
        <w:pStyle w:val="Descripcin"/>
      </w:pPr>
      <w:bookmarkStart w:id="32" w:name="_Toc142565827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Stakeholder</w:t>
      </w:r>
      <w:bookmarkEnd w:id="32"/>
    </w:p>
    <w:p w14:paraId="7CCBBAE9" w14:textId="77777777" w:rsidR="00B62089" w:rsidRPr="00157A8F" w:rsidRDefault="00B62089" w:rsidP="00B62089">
      <w:pPr>
        <w:rPr>
          <w:sz w:val="22"/>
          <w:szCs w:val="22"/>
        </w:rPr>
      </w:pPr>
    </w:p>
    <w:p w14:paraId="2ECE6CE3" w14:textId="77777777" w:rsidR="00B62089" w:rsidRDefault="00B62089" w:rsidP="00B15CA3">
      <w:pPr>
        <w:rPr>
          <w:sz w:val="22"/>
          <w:szCs w:val="22"/>
        </w:rPr>
      </w:pPr>
    </w:p>
    <w:p w14:paraId="40341E33" w14:textId="77777777" w:rsidR="00B62089" w:rsidRPr="00157A8F" w:rsidRDefault="00B62089" w:rsidP="00B15CA3">
      <w:pPr>
        <w:rPr>
          <w:sz w:val="22"/>
          <w:szCs w:val="22"/>
        </w:rPr>
      </w:pPr>
    </w:p>
    <w:p w14:paraId="2A776D49" w14:textId="77777777" w:rsidR="000A5D21" w:rsidRDefault="009647B1" w:rsidP="00C0491E">
      <w:pPr>
        <w:pStyle w:val="Ttulo1"/>
      </w:pPr>
      <w:r>
        <w:br w:type="page"/>
      </w:r>
      <w:bookmarkStart w:id="33" w:name="_Toc142565859"/>
      <w:r w:rsidR="000A5D21" w:rsidRPr="000A5D21">
        <w:lastRenderedPageBreak/>
        <w:t>Macht und Interessen 04.03.04</w:t>
      </w:r>
      <w:bookmarkEnd w:id="33"/>
    </w:p>
    <w:p w14:paraId="42A84C6E" w14:textId="77777777" w:rsidR="000A5D21" w:rsidRDefault="000A5D21" w:rsidP="000A5D21">
      <w:pPr>
        <w:pStyle w:val="Ttulo2"/>
      </w:pPr>
      <w:bookmarkStart w:id="34" w:name="_Toc142565860"/>
      <w:proofErr w:type="spellStart"/>
      <w:r>
        <w:t>Stakeholderbewertung</w:t>
      </w:r>
      <w:bookmarkEnd w:id="34"/>
      <w:proofErr w:type="spellEnd"/>
    </w:p>
    <w:p w14:paraId="4D88F9AB" w14:textId="77777777" w:rsidR="000A5D21" w:rsidRPr="006C1A80" w:rsidRDefault="000A5D21" w:rsidP="000A5D21">
      <w:pPr>
        <w:rPr>
          <w:sz w:val="22"/>
          <w:szCs w:val="22"/>
        </w:rPr>
      </w:pPr>
    </w:p>
    <w:p w14:paraId="1ADEE991" w14:textId="77777777" w:rsidR="006C1A80" w:rsidRPr="00157A8F" w:rsidRDefault="006C1A80" w:rsidP="006C1A80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6C1A80" w:rsidRPr="00CC0488" w14:paraId="190601E6" w14:textId="77777777" w:rsidTr="005C1166">
        <w:tc>
          <w:tcPr>
            <w:tcW w:w="8857" w:type="dxa"/>
            <w:shd w:val="clear" w:color="auto" w:fill="FFC000"/>
          </w:tcPr>
          <w:p w14:paraId="74B32E59" w14:textId="77777777" w:rsidR="006C1A80" w:rsidRPr="00CC0488" w:rsidRDefault="006C1A80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6C1A80" w:rsidRPr="00CC0488" w14:paraId="67F36F5F" w14:textId="77777777" w:rsidTr="005C1166">
        <w:tc>
          <w:tcPr>
            <w:tcW w:w="8857" w:type="dxa"/>
          </w:tcPr>
          <w:p w14:paraId="168387E2" w14:textId="77777777" w:rsidR="006C1A80" w:rsidRDefault="006C1A80" w:rsidP="006C1A80">
            <w:pPr>
              <w:numPr>
                <w:ilvl w:val="0"/>
                <w:numId w:val="16"/>
              </w:numPr>
            </w:pPr>
            <w:r>
              <w:t>Bewertung der im Report-Kapitel 4 genannten Stakeholder nach dem Kriterium Macht und</w:t>
            </w:r>
          </w:p>
          <w:p w14:paraId="4F00ACD6" w14:textId="77777777" w:rsidR="006C1A80" w:rsidRPr="00BE4376" w:rsidRDefault="006C1A80" w:rsidP="006B5E22">
            <w:pPr>
              <w:numPr>
                <w:ilvl w:val="0"/>
                <w:numId w:val="16"/>
              </w:numPr>
            </w:pPr>
            <w:r>
              <w:t>Begründung der Bewertung</w:t>
            </w:r>
            <w:r w:rsidRPr="006C1A80">
              <w:t xml:space="preserve"> </w:t>
            </w:r>
          </w:p>
        </w:tc>
      </w:tr>
    </w:tbl>
    <w:p w14:paraId="0104835B" w14:textId="77777777" w:rsidR="006C1A80" w:rsidRPr="00157A8F" w:rsidRDefault="006C1A80" w:rsidP="006C1A80">
      <w:pPr>
        <w:rPr>
          <w:sz w:val="22"/>
          <w:szCs w:val="22"/>
        </w:rPr>
      </w:pPr>
    </w:p>
    <w:p w14:paraId="252FE67E" w14:textId="77777777" w:rsidR="006C1A80" w:rsidRPr="00157A8F" w:rsidRDefault="006C1A80" w:rsidP="006C1A80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6C1A80" w:rsidRPr="00B50BFC" w14:paraId="53305C38" w14:textId="77777777" w:rsidTr="005C1166">
        <w:tc>
          <w:tcPr>
            <w:tcW w:w="8930" w:type="dxa"/>
            <w:shd w:val="clear" w:color="auto" w:fill="FFFF00"/>
          </w:tcPr>
          <w:p w14:paraId="39AA3E9A" w14:textId="77777777" w:rsidR="006C1A80" w:rsidRPr="00B50BFC" w:rsidRDefault="006C1A80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6C1A80" w:rsidRPr="00B50BFC" w14:paraId="4543C7E9" w14:textId="77777777" w:rsidTr="005C1166">
        <w:tc>
          <w:tcPr>
            <w:tcW w:w="8930" w:type="dxa"/>
          </w:tcPr>
          <w:p w14:paraId="014EB068" w14:textId="77777777" w:rsidR="006C1A80" w:rsidRPr="00B50BFC" w:rsidRDefault="006C1A80" w:rsidP="005C1166">
            <w:pPr>
              <w:pStyle w:val="Default"/>
              <w:rPr>
                <w:sz w:val="20"/>
                <w:szCs w:val="20"/>
              </w:rPr>
            </w:pPr>
          </w:p>
          <w:p w14:paraId="42D23403" w14:textId="77777777" w:rsidR="006C1A80" w:rsidRPr="006C1A80" w:rsidRDefault="006C1A80" w:rsidP="006C1A80">
            <w:pPr>
              <w:pStyle w:val="Default"/>
              <w:rPr>
                <w:sz w:val="20"/>
                <w:szCs w:val="20"/>
              </w:rPr>
            </w:pPr>
            <w:r w:rsidRPr="006C1A80">
              <w:rPr>
                <w:sz w:val="20"/>
                <w:szCs w:val="20"/>
              </w:rPr>
              <w:t>Bewertung der im Report-Kapitel 4 genannten</w:t>
            </w:r>
            <w:r>
              <w:rPr>
                <w:sz w:val="20"/>
                <w:szCs w:val="20"/>
              </w:rPr>
              <w:t xml:space="preserve"> </w:t>
            </w:r>
            <w:r w:rsidRPr="006C1A80">
              <w:rPr>
                <w:sz w:val="20"/>
                <w:szCs w:val="20"/>
              </w:rPr>
              <w:t>Stakeholder nach dem Kriterium Macht und</w:t>
            </w:r>
          </w:p>
          <w:p w14:paraId="152233B5" w14:textId="77777777" w:rsidR="006C1A80" w:rsidRPr="006C1A80" w:rsidRDefault="006C1A80" w:rsidP="006C1A80">
            <w:pPr>
              <w:pStyle w:val="Default"/>
              <w:rPr>
                <w:b/>
                <w:bCs/>
                <w:color w:val="FF0000"/>
                <w:sz w:val="20"/>
                <w:szCs w:val="20"/>
              </w:rPr>
            </w:pPr>
            <w:r w:rsidRPr="006C1A80">
              <w:rPr>
                <w:sz w:val="20"/>
                <w:szCs w:val="20"/>
              </w:rPr>
              <w:t>Begründung der Bewertung</w:t>
            </w:r>
            <w:r>
              <w:rPr>
                <w:sz w:val="20"/>
                <w:szCs w:val="20"/>
              </w:rPr>
              <w:t xml:space="preserve">– </w:t>
            </w:r>
            <w:r w:rsidR="00C45117" w:rsidRPr="00C45117">
              <w:rPr>
                <w:b/>
                <w:bCs/>
                <w:color w:val="FF0000"/>
                <w:sz w:val="20"/>
                <w:szCs w:val="20"/>
              </w:rPr>
              <w:t>Tabelle</w:t>
            </w:r>
          </w:p>
          <w:p w14:paraId="5C2652CF" w14:textId="77777777" w:rsidR="006C1A80" w:rsidRPr="00B50BFC" w:rsidRDefault="006C1A80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4590105" w14:textId="77777777" w:rsidR="006C1A80" w:rsidRPr="00157A8F" w:rsidRDefault="006C1A80" w:rsidP="006C1A80">
      <w:pPr>
        <w:rPr>
          <w:sz w:val="22"/>
          <w:szCs w:val="22"/>
        </w:rPr>
      </w:pPr>
    </w:p>
    <w:tbl>
      <w:tblPr>
        <w:tblW w:w="49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1112"/>
        <w:gridCol w:w="6504"/>
      </w:tblGrid>
      <w:tr w:rsidR="001D0800" w:rsidRPr="00157A8F" w14:paraId="208278B8" w14:textId="77777777" w:rsidTr="00C731A5">
        <w:trPr>
          <w:cantSplit/>
          <w:tblHeader/>
        </w:trPr>
        <w:tc>
          <w:tcPr>
            <w:tcW w:w="1951" w:type="dxa"/>
            <w:shd w:val="clear" w:color="auto" w:fill="A8D08D"/>
          </w:tcPr>
          <w:p w14:paraId="758912AD" w14:textId="77777777" w:rsidR="001D0800" w:rsidRPr="00E24B1B" w:rsidRDefault="001D0800" w:rsidP="00C731A5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E24B1B">
              <w:rPr>
                <w:rFonts w:cs="Arial"/>
                <w:b/>
                <w:sz w:val="22"/>
                <w:szCs w:val="22"/>
              </w:rPr>
              <w:t>Stakeholder (Name, Funktion)</w:t>
            </w:r>
          </w:p>
        </w:tc>
        <w:tc>
          <w:tcPr>
            <w:tcW w:w="1134" w:type="dxa"/>
            <w:shd w:val="clear" w:color="auto" w:fill="A8D08D"/>
          </w:tcPr>
          <w:p w14:paraId="269E6C56" w14:textId="77777777" w:rsidR="001D0800" w:rsidRPr="00E24B1B" w:rsidRDefault="001D0800" w:rsidP="00C731A5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E24B1B">
              <w:rPr>
                <w:rFonts w:cs="Arial"/>
                <w:b/>
                <w:sz w:val="22"/>
                <w:szCs w:val="22"/>
              </w:rPr>
              <w:t>Macht</w:t>
            </w:r>
          </w:p>
        </w:tc>
        <w:tc>
          <w:tcPr>
            <w:tcW w:w="6663" w:type="dxa"/>
            <w:shd w:val="clear" w:color="auto" w:fill="A8D08D"/>
          </w:tcPr>
          <w:p w14:paraId="26AEF1E4" w14:textId="77777777" w:rsidR="001D0800" w:rsidRPr="00157A8F" w:rsidRDefault="001D0800" w:rsidP="00C731A5">
            <w:pPr>
              <w:pStyle w:val="Absatztextnormal"/>
              <w:spacing w:before="120"/>
              <w:ind w:left="0"/>
              <w:rPr>
                <w:rFonts w:cs="Arial"/>
                <w:b/>
                <w:sz w:val="22"/>
                <w:szCs w:val="22"/>
              </w:rPr>
            </w:pPr>
            <w:r w:rsidRPr="00E24B1B">
              <w:rPr>
                <w:rFonts w:cs="Arial"/>
                <w:b/>
                <w:sz w:val="22"/>
                <w:szCs w:val="22"/>
              </w:rPr>
              <w:t>Begründung der Machtposition</w:t>
            </w:r>
          </w:p>
        </w:tc>
      </w:tr>
      <w:tr w:rsidR="001D0800" w:rsidRPr="00157A8F" w14:paraId="2730E26E" w14:textId="77777777" w:rsidTr="00C731A5">
        <w:trPr>
          <w:cantSplit/>
        </w:trPr>
        <w:tc>
          <w:tcPr>
            <w:tcW w:w="1951" w:type="dxa"/>
          </w:tcPr>
          <w:p w14:paraId="485DE9DC" w14:textId="77777777" w:rsidR="001D0800" w:rsidRPr="00157A8F" w:rsidRDefault="001D0800" w:rsidP="001D0800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</w:rPr>
              <w:t>S1</w:t>
            </w:r>
          </w:p>
        </w:tc>
        <w:tc>
          <w:tcPr>
            <w:tcW w:w="1134" w:type="dxa"/>
          </w:tcPr>
          <w:p w14:paraId="55E16D8B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4434586B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33ACBE4B" w14:textId="77777777" w:rsidTr="00C731A5">
        <w:trPr>
          <w:cantSplit/>
        </w:trPr>
        <w:tc>
          <w:tcPr>
            <w:tcW w:w="1951" w:type="dxa"/>
          </w:tcPr>
          <w:p w14:paraId="196B5C79" w14:textId="77777777" w:rsidR="001D0800" w:rsidRPr="001D0800" w:rsidRDefault="001D0800" w:rsidP="00C731A5">
            <w:pPr>
              <w:pStyle w:val="Absatztextnormal"/>
              <w:ind w:left="0"/>
              <w:rPr>
                <w:rFonts w:eastAsia="Arial" w:cs="Arial"/>
                <w:color w:val="000000"/>
                <w:sz w:val="22"/>
                <w:szCs w:val="22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</w:rPr>
              <w:t>S2</w:t>
            </w:r>
          </w:p>
        </w:tc>
        <w:tc>
          <w:tcPr>
            <w:tcW w:w="1134" w:type="dxa"/>
          </w:tcPr>
          <w:p w14:paraId="46C73E83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64B5F60A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2CF45610" w14:textId="77777777" w:rsidTr="00C731A5">
        <w:trPr>
          <w:cantSplit/>
        </w:trPr>
        <w:tc>
          <w:tcPr>
            <w:tcW w:w="1951" w:type="dxa"/>
          </w:tcPr>
          <w:p w14:paraId="050D02DD" w14:textId="77777777" w:rsidR="001D0800" w:rsidRPr="001D0800" w:rsidRDefault="001D0800" w:rsidP="001D0800">
            <w:pPr>
              <w:rPr>
                <w:rFonts w:eastAsia="Arial" w:cs="Arial"/>
                <w:color w:val="000000"/>
                <w:sz w:val="22"/>
                <w:szCs w:val="22"/>
                <w:lang w:val="en-US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  <w:lang w:val="en-US"/>
              </w:rPr>
              <w:t>S3</w:t>
            </w:r>
          </w:p>
        </w:tc>
        <w:tc>
          <w:tcPr>
            <w:tcW w:w="1134" w:type="dxa"/>
          </w:tcPr>
          <w:p w14:paraId="5F3393ED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58BEDB6A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418EEF20" w14:textId="77777777" w:rsidTr="00C731A5">
        <w:trPr>
          <w:cantSplit/>
        </w:trPr>
        <w:tc>
          <w:tcPr>
            <w:tcW w:w="1951" w:type="dxa"/>
          </w:tcPr>
          <w:p w14:paraId="34967483" w14:textId="77777777" w:rsidR="001D0800" w:rsidRPr="001D0800" w:rsidRDefault="001D0800" w:rsidP="00C731A5">
            <w:pPr>
              <w:pStyle w:val="Absatztextnormal"/>
              <w:ind w:left="0"/>
              <w:rPr>
                <w:rFonts w:eastAsia="Arial" w:cs="Arial"/>
                <w:color w:val="000000"/>
                <w:sz w:val="22"/>
                <w:szCs w:val="22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</w:rPr>
              <w:t>S4</w:t>
            </w:r>
          </w:p>
        </w:tc>
        <w:tc>
          <w:tcPr>
            <w:tcW w:w="1134" w:type="dxa"/>
          </w:tcPr>
          <w:p w14:paraId="0B00911F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2FCC0956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68169C7C" w14:textId="77777777" w:rsidTr="00C731A5">
        <w:trPr>
          <w:cantSplit/>
        </w:trPr>
        <w:tc>
          <w:tcPr>
            <w:tcW w:w="1951" w:type="dxa"/>
          </w:tcPr>
          <w:p w14:paraId="23787206" w14:textId="77777777" w:rsidR="001D0800" w:rsidRPr="001D0800" w:rsidRDefault="001D0800" w:rsidP="00C731A5">
            <w:pPr>
              <w:pStyle w:val="Absatztextnormal"/>
              <w:ind w:left="0"/>
              <w:rPr>
                <w:rFonts w:eastAsia="Arial" w:cs="Arial"/>
                <w:color w:val="000000"/>
                <w:sz w:val="22"/>
                <w:szCs w:val="22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</w:rPr>
              <w:t>S5</w:t>
            </w:r>
          </w:p>
        </w:tc>
        <w:tc>
          <w:tcPr>
            <w:tcW w:w="1134" w:type="dxa"/>
          </w:tcPr>
          <w:p w14:paraId="5EBB0A06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487C6AB6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033AB0DC" w14:textId="77777777" w:rsidTr="00C731A5">
        <w:trPr>
          <w:cantSplit/>
        </w:trPr>
        <w:tc>
          <w:tcPr>
            <w:tcW w:w="1951" w:type="dxa"/>
          </w:tcPr>
          <w:p w14:paraId="467E2F1E" w14:textId="77777777" w:rsidR="001D0800" w:rsidRPr="001D0800" w:rsidRDefault="001D0800" w:rsidP="00C731A5">
            <w:pPr>
              <w:pStyle w:val="Absatztextnormal"/>
              <w:ind w:left="0"/>
              <w:rPr>
                <w:rFonts w:cs="Arial"/>
                <w:color w:val="000000"/>
                <w:sz w:val="22"/>
                <w:szCs w:val="22"/>
                <w:lang w:val="en-US"/>
              </w:rPr>
            </w:pPr>
            <w:r w:rsidRPr="00293D26">
              <w:rPr>
                <w:rFonts w:cs="Arial"/>
                <w:color w:val="000000"/>
                <w:sz w:val="22"/>
                <w:szCs w:val="22"/>
                <w:lang w:val="en-US"/>
              </w:rPr>
              <w:t>S6</w:t>
            </w:r>
          </w:p>
        </w:tc>
        <w:tc>
          <w:tcPr>
            <w:tcW w:w="1134" w:type="dxa"/>
          </w:tcPr>
          <w:p w14:paraId="71E26537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1551EE96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0DB02002" w14:textId="77777777" w:rsidTr="00C731A5">
        <w:trPr>
          <w:cantSplit/>
        </w:trPr>
        <w:tc>
          <w:tcPr>
            <w:tcW w:w="1951" w:type="dxa"/>
          </w:tcPr>
          <w:p w14:paraId="7D9F9C85" w14:textId="77777777" w:rsidR="001D0800" w:rsidRPr="001D0800" w:rsidRDefault="001D0800" w:rsidP="00C731A5">
            <w:pPr>
              <w:pStyle w:val="Absatztextnormal"/>
              <w:ind w:left="0"/>
              <w:rPr>
                <w:rFonts w:eastAsia="Arial" w:cs="Arial"/>
                <w:color w:val="000000"/>
                <w:sz w:val="22"/>
                <w:szCs w:val="22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</w:rPr>
              <w:t>S7</w:t>
            </w:r>
          </w:p>
        </w:tc>
        <w:tc>
          <w:tcPr>
            <w:tcW w:w="1134" w:type="dxa"/>
          </w:tcPr>
          <w:p w14:paraId="6F4487C9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331A2953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  <w:tr w:rsidR="001D0800" w:rsidRPr="00157A8F" w14:paraId="312A9C44" w14:textId="77777777" w:rsidTr="00C731A5">
        <w:trPr>
          <w:cantSplit/>
        </w:trPr>
        <w:tc>
          <w:tcPr>
            <w:tcW w:w="1951" w:type="dxa"/>
          </w:tcPr>
          <w:p w14:paraId="38C8B1D0" w14:textId="77777777" w:rsidR="001D0800" w:rsidRPr="00157A8F" w:rsidRDefault="001D0800" w:rsidP="001D0800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293D26">
              <w:rPr>
                <w:rFonts w:eastAsia="Arial" w:cs="Arial"/>
                <w:color w:val="000000"/>
                <w:sz w:val="22"/>
                <w:szCs w:val="22"/>
              </w:rPr>
              <w:t>S8</w:t>
            </w:r>
          </w:p>
        </w:tc>
        <w:tc>
          <w:tcPr>
            <w:tcW w:w="1134" w:type="dxa"/>
          </w:tcPr>
          <w:p w14:paraId="065A3E2D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  <w:tc>
          <w:tcPr>
            <w:tcW w:w="6663" w:type="dxa"/>
          </w:tcPr>
          <w:p w14:paraId="4F0FEE02" w14:textId="77777777" w:rsidR="001D0800" w:rsidRPr="00157A8F" w:rsidRDefault="001D0800" w:rsidP="00C731A5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</w:p>
        </w:tc>
      </w:tr>
    </w:tbl>
    <w:p w14:paraId="4AB9B8DD" w14:textId="77777777" w:rsidR="00C45117" w:rsidRDefault="00C45117" w:rsidP="00C45117">
      <w:pPr>
        <w:pStyle w:val="Descripcin"/>
      </w:pPr>
      <w:bookmarkStart w:id="35" w:name="_Toc142565828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</w:t>
      </w:r>
      <w:r w:rsidR="001D0800">
        <w:t>Macht</w:t>
      </w:r>
      <w:bookmarkEnd w:id="35"/>
    </w:p>
    <w:p w14:paraId="51F5E028" w14:textId="77777777" w:rsidR="006C1A80" w:rsidRPr="006C1A80" w:rsidRDefault="006C1A80" w:rsidP="000A5D21">
      <w:pPr>
        <w:rPr>
          <w:sz w:val="22"/>
          <w:szCs w:val="22"/>
        </w:rPr>
      </w:pPr>
    </w:p>
    <w:p w14:paraId="60A5519F" w14:textId="77777777" w:rsidR="000A5D21" w:rsidRPr="006C1A80" w:rsidRDefault="000A5D21" w:rsidP="000A5D21">
      <w:pPr>
        <w:rPr>
          <w:sz w:val="22"/>
          <w:szCs w:val="22"/>
        </w:rPr>
      </w:pPr>
    </w:p>
    <w:p w14:paraId="41391A9A" w14:textId="77777777" w:rsidR="000A5D21" w:rsidRDefault="000A5D21" w:rsidP="000A5D21">
      <w:pPr>
        <w:pStyle w:val="Ttulo2"/>
      </w:pPr>
      <w:bookmarkStart w:id="36" w:name="_Toc142565861"/>
      <w:r>
        <w:t>Machtpromotoren</w:t>
      </w:r>
      <w:bookmarkEnd w:id="36"/>
    </w:p>
    <w:p w14:paraId="46BE579E" w14:textId="77777777" w:rsidR="00C45117" w:rsidRPr="00157A8F" w:rsidRDefault="00C45117" w:rsidP="00C4511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45117" w:rsidRPr="00CC0488" w14:paraId="5E01109B" w14:textId="77777777" w:rsidTr="005C1166">
        <w:tc>
          <w:tcPr>
            <w:tcW w:w="8857" w:type="dxa"/>
            <w:shd w:val="clear" w:color="auto" w:fill="FFC000"/>
          </w:tcPr>
          <w:p w14:paraId="0F3421CB" w14:textId="77777777" w:rsidR="00C45117" w:rsidRPr="00CC0488" w:rsidRDefault="00C45117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C45117" w:rsidRPr="00CC0488" w14:paraId="7A05C148" w14:textId="77777777" w:rsidTr="005C1166">
        <w:tc>
          <w:tcPr>
            <w:tcW w:w="8857" w:type="dxa"/>
          </w:tcPr>
          <w:p w14:paraId="69E6FC6C" w14:textId="77777777" w:rsidR="00C45117" w:rsidRDefault="00C45117" w:rsidP="006B5E22">
            <w:pPr>
              <w:numPr>
                <w:ilvl w:val="0"/>
                <w:numId w:val="16"/>
              </w:numPr>
            </w:pPr>
            <w:r>
              <w:t>Nennung der Machtpromotoren für das Projekt und Beschreibung deren Einflüsse auf das Projekt</w:t>
            </w:r>
          </w:p>
          <w:p w14:paraId="5D6EAD93" w14:textId="77777777" w:rsidR="006B5E22" w:rsidRPr="00BE4376" w:rsidRDefault="006B5E22" w:rsidP="006B5E22">
            <w:pPr>
              <w:numPr>
                <w:ilvl w:val="0"/>
                <w:numId w:val="16"/>
              </w:numPr>
            </w:pPr>
          </w:p>
        </w:tc>
      </w:tr>
    </w:tbl>
    <w:p w14:paraId="49D4E20A" w14:textId="77777777" w:rsidR="00C45117" w:rsidRPr="00157A8F" w:rsidRDefault="00C45117" w:rsidP="00C45117">
      <w:pPr>
        <w:rPr>
          <w:sz w:val="22"/>
          <w:szCs w:val="22"/>
        </w:rPr>
      </w:pPr>
    </w:p>
    <w:p w14:paraId="06F06F48" w14:textId="77777777" w:rsidR="00C45117" w:rsidRPr="00157A8F" w:rsidRDefault="00C45117" w:rsidP="00C4511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45117" w:rsidRPr="00B50BFC" w14:paraId="32BF6200" w14:textId="77777777" w:rsidTr="005C1166">
        <w:tc>
          <w:tcPr>
            <w:tcW w:w="8930" w:type="dxa"/>
            <w:shd w:val="clear" w:color="auto" w:fill="FFFF00"/>
          </w:tcPr>
          <w:p w14:paraId="50E9C1DF" w14:textId="77777777" w:rsidR="00C45117" w:rsidRPr="00B50BFC" w:rsidRDefault="00C45117" w:rsidP="005C1166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C45117" w:rsidRPr="00B50BFC" w14:paraId="34767649" w14:textId="77777777" w:rsidTr="005C1166">
        <w:tc>
          <w:tcPr>
            <w:tcW w:w="8930" w:type="dxa"/>
          </w:tcPr>
          <w:p w14:paraId="731F799B" w14:textId="77777777" w:rsidR="006B5E22" w:rsidRDefault="006B5E22" w:rsidP="00C45117">
            <w:pPr>
              <w:pStyle w:val="Default"/>
              <w:rPr>
                <w:sz w:val="20"/>
                <w:szCs w:val="20"/>
              </w:rPr>
            </w:pPr>
          </w:p>
          <w:p w14:paraId="198926D2" w14:textId="77777777" w:rsidR="00C45117" w:rsidRPr="00C45117" w:rsidRDefault="00C45117" w:rsidP="00C45117">
            <w:pPr>
              <w:pStyle w:val="Default"/>
              <w:rPr>
                <w:b/>
                <w:bCs/>
                <w:color w:val="FF0000"/>
                <w:sz w:val="20"/>
                <w:szCs w:val="20"/>
              </w:rPr>
            </w:pPr>
            <w:r w:rsidRPr="00C45117">
              <w:rPr>
                <w:sz w:val="20"/>
                <w:szCs w:val="20"/>
              </w:rPr>
              <w:t>Nennung der Machtpromotoren für das Projekt und</w:t>
            </w:r>
            <w:r>
              <w:rPr>
                <w:sz w:val="20"/>
                <w:szCs w:val="20"/>
              </w:rPr>
              <w:t xml:space="preserve"> </w:t>
            </w:r>
            <w:r w:rsidRPr="00C45117">
              <w:rPr>
                <w:sz w:val="20"/>
                <w:szCs w:val="20"/>
              </w:rPr>
              <w:t>Beschreibung deren Einflüsse auf das Projekt</w:t>
            </w:r>
            <w:r>
              <w:rPr>
                <w:sz w:val="20"/>
                <w:szCs w:val="20"/>
              </w:rPr>
              <w:t xml:space="preserve">– </w:t>
            </w:r>
            <w:r w:rsidRPr="00C45117">
              <w:rPr>
                <w:b/>
                <w:bCs/>
                <w:color w:val="FF0000"/>
                <w:sz w:val="20"/>
                <w:szCs w:val="20"/>
              </w:rPr>
              <w:t>strukturierter Text</w:t>
            </w:r>
          </w:p>
          <w:p w14:paraId="3DA31557" w14:textId="77777777" w:rsidR="00C45117" w:rsidRPr="00B50BFC" w:rsidRDefault="00C45117" w:rsidP="005C1166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FA49387" w14:textId="77777777" w:rsidR="00C45117" w:rsidRPr="00157A8F" w:rsidRDefault="00C45117" w:rsidP="00C45117">
      <w:pPr>
        <w:rPr>
          <w:sz w:val="22"/>
          <w:szCs w:val="22"/>
        </w:rPr>
      </w:pPr>
    </w:p>
    <w:p w14:paraId="27BC870C" w14:textId="77777777" w:rsidR="000A5D21" w:rsidRPr="006C1A80" w:rsidRDefault="000A5D21" w:rsidP="000A5D21">
      <w:pPr>
        <w:rPr>
          <w:sz w:val="22"/>
          <w:szCs w:val="22"/>
        </w:rPr>
      </w:pPr>
    </w:p>
    <w:p w14:paraId="0695AB82" w14:textId="77777777" w:rsidR="000A5D21" w:rsidRPr="006C1A80" w:rsidRDefault="000A5D21" w:rsidP="000A5D21">
      <w:pPr>
        <w:rPr>
          <w:sz w:val="22"/>
          <w:szCs w:val="22"/>
        </w:rPr>
      </w:pPr>
    </w:p>
    <w:p w14:paraId="36E14D07" w14:textId="77777777" w:rsidR="00F922A2" w:rsidRDefault="000A5D21" w:rsidP="00C0491E">
      <w:pPr>
        <w:pStyle w:val="Ttulo1"/>
      </w:pPr>
      <w:r>
        <w:br w:type="page"/>
      </w:r>
      <w:bookmarkStart w:id="37" w:name="_Toc142565862"/>
      <w:r w:rsidR="00F922A2">
        <w:lastRenderedPageBreak/>
        <w:t>Chancen und Risiken 4.5.11</w:t>
      </w:r>
      <w:r w:rsidR="00B5150F">
        <w:t>.</w:t>
      </w:r>
      <w:bookmarkEnd w:id="37"/>
    </w:p>
    <w:p w14:paraId="7C54E539" w14:textId="77777777" w:rsidR="00F922A2" w:rsidRPr="00157A8F" w:rsidRDefault="00F922A2" w:rsidP="00F922A2">
      <w:pPr>
        <w:rPr>
          <w:sz w:val="22"/>
          <w:szCs w:val="22"/>
        </w:rPr>
      </w:pPr>
      <w:bookmarkStart w:id="38" w:name="_Hlk14170727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922A2" w:rsidRPr="00CC0488" w14:paraId="4AF58E4A" w14:textId="77777777" w:rsidTr="00B15CA3">
        <w:tc>
          <w:tcPr>
            <w:tcW w:w="9570" w:type="dxa"/>
            <w:shd w:val="clear" w:color="auto" w:fill="FFC000"/>
          </w:tcPr>
          <w:p w14:paraId="5FEABA2F" w14:textId="77777777" w:rsidR="00F922A2" w:rsidRPr="00CC0488" w:rsidRDefault="00F922A2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F922A2" w:rsidRPr="00CC0488" w14:paraId="14E29390" w14:textId="77777777" w:rsidTr="00B15CA3">
        <w:tc>
          <w:tcPr>
            <w:tcW w:w="9570" w:type="dxa"/>
          </w:tcPr>
          <w:p w14:paraId="49609854" w14:textId="77777777" w:rsidR="00F922A2" w:rsidRDefault="00F922A2" w:rsidP="00B5150F">
            <w:pPr>
              <w:pStyle w:val="Absatztextnormal"/>
              <w:ind w:left="0"/>
            </w:pPr>
          </w:p>
          <w:p w14:paraId="19C0BA7D" w14:textId="77777777" w:rsidR="00652C74" w:rsidRDefault="00652C74" w:rsidP="00C0491E">
            <w:pPr>
              <w:pStyle w:val="Absatztextnormal"/>
              <w:numPr>
                <w:ilvl w:val="0"/>
                <w:numId w:val="3"/>
              </w:numPr>
            </w:pPr>
            <w:r w:rsidRPr="00652C74">
              <w:t>Chancen müssen sich auf Projektziele, nicht auf Nutzenziele des Auftraggebers beziehen</w:t>
            </w:r>
            <w:r>
              <w:t>.</w:t>
            </w:r>
          </w:p>
          <w:p w14:paraId="11BF1D70" w14:textId="77777777" w:rsidR="00F922A2" w:rsidRDefault="00386520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Risiken und Chance aus den in Abschnitt </w:t>
            </w:r>
            <w:r w:rsidR="0094210F">
              <w:t>4</w:t>
            </w:r>
            <w:r>
              <w:t>.1 genannten sachlichen Faktoren ableiten.</w:t>
            </w:r>
          </w:p>
          <w:p w14:paraId="6BD904DC" w14:textId="77777777" w:rsidR="00F922A2" w:rsidRPr="008964F9" w:rsidRDefault="00F922A2" w:rsidP="00C0491E">
            <w:pPr>
              <w:numPr>
                <w:ilvl w:val="0"/>
                <w:numId w:val="3"/>
              </w:numPr>
            </w:pPr>
            <w:r>
              <w:t xml:space="preserve">Eintrittswahrscheinlichkeiten nicht höher als </w:t>
            </w:r>
            <w:r w:rsidR="00652C74">
              <w:t>4</w:t>
            </w:r>
            <w:r>
              <w:t>0%</w:t>
            </w:r>
          </w:p>
          <w:p w14:paraId="7F9C6E72" w14:textId="77777777" w:rsidR="00752922" w:rsidRDefault="00F922A2" w:rsidP="00C0491E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Auswirkung/Höhe und Wert monetär quantifizieren</w:t>
            </w:r>
            <w:r w:rsidR="00752922">
              <w:t>.</w:t>
            </w:r>
          </w:p>
          <w:p w14:paraId="2F45F570" w14:textId="77777777" w:rsidR="00752922" w:rsidRPr="00752922" w:rsidRDefault="00752922" w:rsidP="00752922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Gerne auch die Kosten der Maßnahme beziffern, damit man diese im Verhältnis zum Risikowert bewerten kann</w:t>
            </w:r>
            <w:r w:rsidR="00F922A2">
              <w:t>.</w:t>
            </w:r>
          </w:p>
          <w:p w14:paraId="29E5A46D" w14:textId="77777777" w:rsidR="00F922A2" w:rsidRPr="00BE4376" w:rsidRDefault="00F922A2" w:rsidP="00C0491E">
            <w:pPr>
              <w:pStyle w:val="Absatztextnormal"/>
              <w:numPr>
                <w:ilvl w:val="0"/>
                <w:numId w:val="16"/>
              </w:numPr>
              <w:jc w:val="both"/>
            </w:pPr>
          </w:p>
          <w:p w14:paraId="69E1C229" w14:textId="77777777" w:rsidR="00F922A2" w:rsidRPr="00BE4376" w:rsidRDefault="00F922A2" w:rsidP="00B5150F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5343A7AB" w14:textId="77777777" w:rsidR="00B15CA3" w:rsidRDefault="00B15CA3" w:rsidP="00B15CA3">
      <w:pPr>
        <w:pStyle w:val="Ttulo2"/>
      </w:pPr>
      <w:bookmarkStart w:id="39" w:name="_Toc142565863"/>
      <w:r>
        <w:t>Erfassung und Benennung von drei Risiken</w:t>
      </w:r>
      <w:bookmarkEnd w:id="39"/>
    </w:p>
    <w:p w14:paraId="65843957" w14:textId="77777777" w:rsidR="00F922A2" w:rsidRPr="00157A8F" w:rsidRDefault="00F922A2" w:rsidP="00F922A2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922A2" w:rsidRPr="00B50BFC" w14:paraId="2639B249" w14:textId="77777777" w:rsidTr="00B5150F">
        <w:tc>
          <w:tcPr>
            <w:tcW w:w="8930" w:type="dxa"/>
            <w:shd w:val="clear" w:color="auto" w:fill="FFFF00"/>
          </w:tcPr>
          <w:p w14:paraId="1C989FDD" w14:textId="77777777" w:rsidR="00F922A2" w:rsidRPr="00B50BFC" w:rsidRDefault="00F922A2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F922A2" w:rsidRPr="00B50BFC" w14:paraId="759CAE47" w14:textId="77777777" w:rsidTr="00B5150F">
        <w:tc>
          <w:tcPr>
            <w:tcW w:w="8930" w:type="dxa"/>
          </w:tcPr>
          <w:p w14:paraId="0E795B90" w14:textId="77777777" w:rsidR="00F922A2" w:rsidRPr="00B50BFC" w:rsidRDefault="00F922A2" w:rsidP="00B5150F">
            <w:pPr>
              <w:pStyle w:val="Default"/>
              <w:rPr>
                <w:sz w:val="20"/>
                <w:szCs w:val="20"/>
              </w:rPr>
            </w:pPr>
          </w:p>
          <w:p w14:paraId="60BA49E6" w14:textId="77777777" w:rsidR="00F922A2" w:rsidRPr="00B50BFC" w:rsidRDefault="00410FC6" w:rsidP="00410FC6">
            <w:pPr>
              <w:pStyle w:val="Default"/>
              <w:rPr>
                <w:sz w:val="20"/>
                <w:szCs w:val="20"/>
              </w:rPr>
            </w:pPr>
            <w:r w:rsidRPr="00410FC6">
              <w:rPr>
                <w:sz w:val="20"/>
                <w:szCs w:val="20"/>
              </w:rPr>
              <w:t>Erfassung und Beschreibung von mindestens drei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Projektrisiken und deren Ursachen mit Bezug zu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Zielen / Umfeld / Stakeholder.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Bewertung der Risiken und Berechnung des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mathematisch korrekten Risikowerts</w:t>
            </w:r>
            <w:r w:rsidR="00B15CA3">
              <w:rPr>
                <w:sz w:val="20"/>
                <w:szCs w:val="20"/>
              </w:rPr>
              <w:t xml:space="preserve"> </w:t>
            </w:r>
            <w:r w:rsidR="00F922A2">
              <w:rPr>
                <w:sz w:val="20"/>
                <w:szCs w:val="20"/>
              </w:rPr>
              <w:t xml:space="preserve">– </w:t>
            </w:r>
            <w:r w:rsidR="00F922A2">
              <w:rPr>
                <w:b/>
                <w:color w:val="FF0000"/>
                <w:sz w:val="20"/>
                <w:szCs w:val="20"/>
              </w:rPr>
              <w:t>Tabelle</w:t>
            </w:r>
            <w:r>
              <w:rPr>
                <w:b/>
                <w:color w:val="FF0000"/>
                <w:sz w:val="20"/>
                <w:szCs w:val="20"/>
              </w:rPr>
              <w:t xml:space="preserve"> mit Berechnung</w:t>
            </w:r>
          </w:p>
          <w:p w14:paraId="65B1EB4C" w14:textId="77777777" w:rsidR="00F922A2" w:rsidRPr="00B50BFC" w:rsidRDefault="00F922A2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16D6DAAC" w14:textId="77777777" w:rsidR="00F922A2" w:rsidRPr="00157A8F" w:rsidRDefault="00F922A2" w:rsidP="00F922A2">
      <w:pPr>
        <w:rPr>
          <w:sz w:val="22"/>
          <w:szCs w:val="22"/>
        </w:rPr>
      </w:pPr>
    </w:p>
    <w:tbl>
      <w:tblPr>
        <w:tblW w:w="49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4"/>
        <w:gridCol w:w="2139"/>
        <w:gridCol w:w="1426"/>
        <w:gridCol w:w="1427"/>
        <w:gridCol w:w="3566"/>
      </w:tblGrid>
      <w:tr w:rsidR="00F922A2" w:rsidRPr="00157A8F" w14:paraId="00E2D4A3" w14:textId="77777777" w:rsidTr="000C6C36">
        <w:trPr>
          <w:cantSplit/>
          <w:tblHeader/>
        </w:trPr>
        <w:tc>
          <w:tcPr>
            <w:tcW w:w="959" w:type="dxa"/>
            <w:shd w:val="clear" w:color="auto" w:fill="A8D08D"/>
          </w:tcPr>
          <w:bookmarkEnd w:id="38"/>
          <w:p w14:paraId="4B8FBC25" w14:textId="77777777" w:rsidR="00F922A2" w:rsidRPr="00157A8F" w:rsidRDefault="00F922A2" w:rsidP="00B5150F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Nr.</w:t>
            </w:r>
          </w:p>
        </w:tc>
        <w:tc>
          <w:tcPr>
            <w:tcW w:w="2126" w:type="dxa"/>
            <w:shd w:val="clear" w:color="auto" w:fill="A8D08D"/>
          </w:tcPr>
          <w:p w14:paraId="6431B21A" w14:textId="77777777" w:rsidR="00F922A2" w:rsidRPr="00157A8F" w:rsidRDefault="00F922A2" w:rsidP="00B5150F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Risikobezeichnung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8D08D"/>
          </w:tcPr>
          <w:p w14:paraId="618A8767" w14:textId="77777777" w:rsidR="00F922A2" w:rsidRPr="00157A8F" w:rsidRDefault="00F922A2" w:rsidP="00B5150F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Beschreibung</w:t>
            </w:r>
          </w:p>
          <w:p w14:paraId="1A797334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8D08D"/>
          </w:tcPr>
          <w:p w14:paraId="4045643D" w14:textId="77777777" w:rsidR="00F922A2" w:rsidRPr="00157A8F" w:rsidRDefault="00F922A2" w:rsidP="00B5150F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Art</w:t>
            </w:r>
          </w:p>
        </w:tc>
        <w:tc>
          <w:tcPr>
            <w:tcW w:w="3545" w:type="dxa"/>
            <w:shd w:val="clear" w:color="auto" w:fill="A8D08D"/>
          </w:tcPr>
          <w:p w14:paraId="4123438A" w14:textId="77777777" w:rsidR="00F922A2" w:rsidRPr="00157A8F" w:rsidRDefault="00F922A2" w:rsidP="00B5150F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Ursache</w:t>
            </w:r>
          </w:p>
        </w:tc>
      </w:tr>
      <w:tr w:rsidR="00F922A2" w:rsidRPr="00157A8F" w14:paraId="04716B6E" w14:textId="77777777" w:rsidTr="000C6C36">
        <w:trPr>
          <w:cantSplit/>
        </w:trPr>
        <w:tc>
          <w:tcPr>
            <w:tcW w:w="959" w:type="dxa"/>
          </w:tcPr>
          <w:p w14:paraId="190419FB" w14:textId="77777777" w:rsidR="00F922A2" w:rsidRPr="00157A8F" w:rsidRDefault="00F922A2" w:rsidP="00B5150F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157A8F">
              <w:rPr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157A8F">
              <w:rPr>
                <w:sz w:val="22"/>
                <w:szCs w:val="22"/>
              </w:rPr>
              <w:instrText xml:space="preserve"> FORMTEXT </w:instrText>
            </w:r>
            <w:r w:rsidRPr="00157A8F">
              <w:rPr>
                <w:sz w:val="22"/>
                <w:szCs w:val="22"/>
              </w:rPr>
            </w:r>
            <w:r w:rsidRPr="00157A8F">
              <w:rPr>
                <w:sz w:val="22"/>
                <w:szCs w:val="22"/>
              </w:rPr>
              <w:fldChar w:fldCharType="separate"/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4D655E78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  <w:shd w:val="clear" w:color="auto" w:fill="auto"/>
          </w:tcPr>
          <w:p w14:paraId="44E5EDFC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1418" w:type="dxa"/>
            <w:shd w:val="clear" w:color="auto" w:fill="auto"/>
          </w:tcPr>
          <w:p w14:paraId="43E7AA2C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3545" w:type="dxa"/>
          </w:tcPr>
          <w:p w14:paraId="29783AB8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F922A2" w:rsidRPr="00157A8F" w14:paraId="06ECAFA5" w14:textId="77777777" w:rsidTr="000C6C36">
        <w:trPr>
          <w:cantSplit/>
        </w:trPr>
        <w:tc>
          <w:tcPr>
            <w:tcW w:w="959" w:type="dxa"/>
          </w:tcPr>
          <w:p w14:paraId="0E33127C" w14:textId="77777777" w:rsidR="00F922A2" w:rsidRPr="00157A8F" w:rsidRDefault="00F922A2" w:rsidP="00B5150F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157A8F">
              <w:rPr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157A8F">
              <w:rPr>
                <w:sz w:val="22"/>
                <w:szCs w:val="22"/>
              </w:rPr>
              <w:instrText xml:space="preserve"> FORMTEXT </w:instrText>
            </w:r>
            <w:r w:rsidRPr="00157A8F">
              <w:rPr>
                <w:sz w:val="22"/>
                <w:szCs w:val="22"/>
              </w:rPr>
            </w:r>
            <w:r w:rsidRPr="00157A8F">
              <w:rPr>
                <w:sz w:val="22"/>
                <w:szCs w:val="22"/>
              </w:rPr>
              <w:fldChar w:fldCharType="separate"/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5858E960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  <w:shd w:val="clear" w:color="auto" w:fill="auto"/>
          </w:tcPr>
          <w:p w14:paraId="65FDE8E8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1418" w:type="dxa"/>
            <w:shd w:val="clear" w:color="auto" w:fill="auto"/>
          </w:tcPr>
          <w:p w14:paraId="58DCEEBC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3545" w:type="dxa"/>
          </w:tcPr>
          <w:p w14:paraId="2EBF9610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F922A2" w:rsidRPr="00157A8F" w14:paraId="66A3E0AB" w14:textId="77777777" w:rsidTr="000C6C36">
        <w:trPr>
          <w:cantSplit/>
        </w:trPr>
        <w:tc>
          <w:tcPr>
            <w:tcW w:w="959" w:type="dxa"/>
          </w:tcPr>
          <w:p w14:paraId="411AF986" w14:textId="77777777" w:rsidR="00F922A2" w:rsidRPr="00157A8F" w:rsidRDefault="00F922A2" w:rsidP="00B5150F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157A8F">
              <w:rPr>
                <w:sz w:val="22"/>
                <w:szCs w:val="22"/>
              </w:rPr>
              <w:fldChar w:fldCharType="begin">
                <w:ffData>
                  <w:name w:val="Text65"/>
                  <w:enabled/>
                  <w:calcOnExit w:val="0"/>
                  <w:textInput/>
                </w:ffData>
              </w:fldChar>
            </w:r>
            <w:r w:rsidRPr="00157A8F">
              <w:rPr>
                <w:sz w:val="22"/>
                <w:szCs w:val="22"/>
              </w:rPr>
              <w:instrText xml:space="preserve"> FORMTEXT </w:instrText>
            </w:r>
            <w:r w:rsidRPr="00157A8F">
              <w:rPr>
                <w:sz w:val="22"/>
                <w:szCs w:val="22"/>
              </w:rPr>
            </w:r>
            <w:r w:rsidRPr="00157A8F">
              <w:rPr>
                <w:sz w:val="22"/>
                <w:szCs w:val="22"/>
              </w:rPr>
              <w:fldChar w:fldCharType="separate"/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42E36671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  <w:shd w:val="clear" w:color="auto" w:fill="auto"/>
          </w:tcPr>
          <w:p w14:paraId="28DDD1F2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1418" w:type="dxa"/>
            <w:shd w:val="clear" w:color="auto" w:fill="auto"/>
          </w:tcPr>
          <w:p w14:paraId="60CC0309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3545" w:type="dxa"/>
          </w:tcPr>
          <w:p w14:paraId="0D9D4D1C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F922A2" w:rsidRPr="00157A8F" w14:paraId="4628F617" w14:textId="77777777" w:rsidTr="000C6C36">
        <w:trPr>
          <w:cantSplit/>
        </w:trPr>
        <w:tc>
          <w:tcPr>
            <w:tcW w:w="959" w:type="dxa"/>
          </w:tcPr>
          <w:p w14:paraId="37EEF47C" w14:textId="77777777" w:rsidR="00F922A2" w:rsidRPr="00157A8F" w:rsidRDefault="00F922A2" w:rsidP="00B5150F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157A8F">
              <w:rPr>
                <w:sz w:val="22"/>
                <w:szCs w:val="22"/>
              </w:rPr>
              <w:fldChar w:fldCharType="begin">
                <w:ffData>
                  <w:name w:val="Text66"/>
                  <w:enabled/>
                  <w:calcOnExit w:val="0"/>
                  <w:textInput/>
                </w:ffData>
              </w:fldChar>
            </w:r>
            <w:r w:rsidRPr="00157A8F">
              <w:rPr>
                <w:sz w:val="22"/>
                <w:szCs w:val="22"/>
              </w:rPr>
              <w:instrText xml:space="preserve"> FORMTEXT </w:instrText>
            </w:r>
            <w:r w:rsidRPr="00157A8F">
              <w:rPr>
                <w:sz w:val="22"/>
                <w:szCs w:val="22"/>
              </w:rPr>
            </w:r>
            <w:r w:rsidRPr="00157A8F">
              <w:rPr>
                <w:sz w:val="22"/>
                <w:szCs w:val="22"/>
              </w:rPr>
              <w:fldChar w:fldCharType="separate"/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sz w:val="22"/>
                <w:szCs w:val="22"/>
              </w:rPr>
              <w:fldChar w:fldCharType="end"/>
            </w:r>
          </w:p>
        </w:tc>
        <w:tc>
          <w:tcPr>
            <w:tcW w:w="2126" w:type="dxa"/>
          </w:tcPr>
          <w:p w14:paraId="65261641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17" w:type="dxa"/>
            <w:shd w:val="clear" w:color="auto" w:fill="auto"/>
          </w:tcPr>
          <w:p w14:paraId="0130BA52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1418" w:type="dxa"/>
            <w:shd w:val="clear" w:color="auto" w:fill="auto"/>
          </w:tcPr>
          <w:p w14:paraId="4568952F" w14:textId="77777777" w:rsidR="00F922A2" w:rsidRPr="00157A8F" w:rsidRDefault="00F922A2" w:rsidP="00B5150F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3545" w:type="dxa"/>
          </w:tcPr>
          <w:p w14:paraId="58300B29" w14:textId="77777777" w:rsidR="00F922A2" w:rsidRPr="00157A8F" w:rsidRDefault="00F922A2" w:rsidP="00B5150F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2C75B429" w14:textId="77777777" w:rsidR="00260D5E" w:rsidRDefault="00260D5E" w:rsidP="00260D5E">
      <w:pPr>
        <w:pStyle w:val="Descripcin"/>
      </w:pPr>
      <w:bookmarkStart w:id="40" w:name="_Toc142565829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Risiken (1)</w:t>
      </w:r>
      <w:bookmarkEnd w:id="40"/>
    </w:p>
    <w:p w14:paraId="3A8D60A3" w14:textId="77777777" w:rsidR="00410FC6" w:rsidRPr="00410FC6" w:rsidRDefault="00410FC6" w:rsidP="00410FC6">
      <w:pPr>
        <w:rPr>
          <w:sz w:val="22"/>
          <w:szCs w:val="22"/>
        </w:rPr>
      </w:pPr>
    </w:p>
    <w:p w14:paraId="5CC11B97" w14:textId="77777777" w:rsidR="00410FC6" w:rsidRPr="00157A8F" w:rsidRDefault="00410FC6" w:rsidP="00410FC6">
      <w:pPr>
        <w:rPr>
          <w:sz w:val="22"/>
          <w:szCs w:val="22"/>
        </w:rPr>
      </w:pPr>
    </w:p>
    <w:tbl>
      <w:tblPr>
        <w:tblW w:w="49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2"/>
        <w:gridCol w:w="1598"/>
        <w:gridCol w:w="3524"/>
        <w:gridCol w:w="3460"/>
      </w:tblGrid>
      <w:tr w:rsidR="00410FC6" w:rsidRPr="00157A8F" w14:paraId="6941686E" w14:textId="77777777" w:rsidTr="00410FC6">
        <w:trPr>
          <w:cantSplit/>
          <w:tblHeader/>
        </w:trPr>
        <w:tc>
          <w:tcPr>
            <w:tcW w:w="960" w:type="dxa"/>
            <w:shd w:val="clear" w:color="auto" w:fill="A8D08D"/>
          </w:tcPr>
          <w:p w14:paraId="774C498B" w14:textId="77777777" w:rsidR="00410FC6" w:rsidRPr="00157A8F" w:rsidRDefault="00410FC6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Nr.</w:t>
            </w:r>
          </w:p>
        </w:tc>
        <w:tc>
          <w:tcPr>
            <w:tcW w:w="1634" w:type="dxa"/>
            <w:shd w:val="clear" w:color="auto" w:fill="A8D08D"/>
          </w:tcPr>
          <w:p w14:paraId="44AE4398" w14:textId="77777777" w:rsidR="00410FC6" w:rsidRPr="00157A8F" w:rsidRDefault="00410FC6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Eintrittswahrscheinlichkeit</w:t>
            </w:r>
          </w:p>
        </w:tc>
        <w:tc>
          <w:tcPr>
            <w:tcW w:w="3610" w:type="dxa"/>
            <w:shd w:val="clear" w:color="auto" w:fill="A8D08D"/>
          </w:tcPr>
          <w:p w14:paraId="6C63FFD9" w14:textId="77777777" w:rsidR="00410FC6" w:rsidRPr="00157A8F" w:rsidRDefault="00410FC6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Auswirkungen</w:t>
            </w:r>
            <w:r>
              <w:rPr>
                <w:rFonts w:cs="Arial"/>
                <w:b/>
                <w:sz w:val="22"/>
                <w:szCs w:val="22"/>
              </w:rPr>
              <w:t xml:space="preserve"> auf Ziele, Stakeholder</w:t>
            </w:r>
            <w:r w:rsidRPr="00157A8F">
              <w:rPr>
                <w:rFonts w:cs="Arial"/>
                <w:b/>
                <w:sz w:val="22"/>
                <w:szCs w:val="22"/>
              </w:rPr>
              <w:t xml:space="preserve"> / Risikohöhe</w:t>
            </w:r>
          </w:p>
        </w:tc>
        <w:tc>
          <w:tcPr>
            <w:tcW w:w="3544" w:type="dxa"/>
            <w:shd w:val="clear" w:color="auto" w:fill="A8D08D"/>
          </w:tcPr>
          <w:p w14:paraId="535B1BAC" w14:textId="77777777" w:rsidR="00410FC6" w:rsidRPr="00157A8F" w:rsidRDefault="00410FC6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Risikowert</w:t>
            </w:r>
          </w:p>
        </w:tc>
      </w:tr>
      <w:tr w:rsidR="00410FC6" w:rsidRPr="00157A8F" w14:paraId="155AED88" w14:textId="77777777" w:rsidTr="00410FC6">
        <w:trPr>
          <w:cantSplit/>
        </w:trPr>
        <w:tc>
          <w:tcPr>
            <w:tcW w:w="960" w:type="dxa"/>
          </w:tcPr>
          <w:p w14:paraId="0D5020BA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34" w:type="dxa"/>
          </w:tcPr>
          <w:p w14:paraId="56042E1A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610" w:type="dxa"/>
          </w:tcPr>
          <w:p w14:paraId="79696D90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544" w:type="dxa"/>
          </w:tcPr>
          <w:p w14:paraId="5C9D3083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410FC6" w:rsidRPr="00157A8F" w14:paraId="45600339" w14:textId="77777777" w:rsidTr="00410FC6">
        <w:trPr>
          <w:cantSplit/>
        </w:trPr>
        <w:tc>
          <w:tcPr>
            <w:tcW w:w="960" w:type="dxa"/>
          </w:tcPr>
          <w:p w14:paraId="5C572903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34" w:type="dxa"/>
          </w:tcPr>
          <w:p w14:paraId="16CD312F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610" w:type="dxa"/>
          </w:tcPr>
          <w:p w14:paraId="58E48A6D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544" w:type="dxa"/>
          </w:tcPr>
          <w:p w14:paraId="529F53D5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410FC6" w:rsidRPr="00157A8F" w14:paraId="21550121" w14:textId="77777777" w:rsidTr="00410FC6">
        <w:trPr>
          <w:cantSplit/>
        </w:trPr>
        <w:tc>
          <w:tcPr>
            <w:tcW w:w="960" w:type="dxa"/>
          </w:tcPr>
          <w:p w14:paraId="0F686A51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34" w:type="dxa"/>
          </w:tcPr>
          <w:p w14:paraId="33C35947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610" w:type="dxa"/>
          </w:tcPr>
          <w:p w14:paraId="6844C6F1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544" w:type="dxa"/>
          </w:tcPr>
          <w:p w14:paraId="3190F6B3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410FC6" w:rsidRPr="00157A8F" w14:paraId="2A0812B1" w14:textId="77777777" w:rsidTr="00410FC6">
        <w:trPr>
          <w:cantSplit/>
        </w:trPr>
        <w:tc>
          <w:tcPr>
            <w:tcW w:w="960" w:type="dxa"/>
          </w:tcPr>
          <w:p w14:paraId="55190922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34" w:type="dxa"/>
          </w:tcPr>
          <w:p w14:paraId="3C803565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610" w:type="dxa"/>
          </w:tcPr>
          <w:p w14:paraId="1D8D2794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544" w:type="dxa"/>
          </w:tcPr>
          <w:p w14:paraId="4B3421F8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410FC6" w:rsidRPr="00157A8F" w14:paraId="7F924717" w14:textId="77777777" w:rsidTr="00410FC6">
        <w:tc>
          <w:tcPr>
            <w:tcW w:w="960" w:type="dxa"/>
          </w:tcPr>
          <w:p w14:paraId="12C1E3D9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</w:p>
        </w:tc>
        <w:tc>
          <w:tcPr>
            <w:tcW w:w="1634" w:type="dxa"/>
          </w:tcPr>
          <w:p w14:paraId="334EC39D" w14:textId="77777777" w:rsidR="00410FC6" w:rsidRPr="00157A8F" w:rsidRDefault="00410FC6">
            <w:pPr>
              <w:ind w:left="113"/>
              <w:rPr>
                <w:rFonts w:cs="Arial"/>
                <w:sz w:val="22"/>
                <w:szCs w:val="22"/>
              </w:rPr>
            </w:pPr>
          </w:p>
        </w:tc>
        <w:tc>
          <w:tcPr>
            <w:tcW w:w="3610" w:type="dxa"/>
          </w:tcPr>
          <w:p w14:paraId="6FB33852" w14:textId="77777777" w:rsidR="00410FC6" w:rsidRPr="00157A8F" w:rsidRDefault="00410FC6">
            <w:pPr>
              <w:ind w:left="113"/>
              <w:jc w:val="right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t>Summe</w:t>
            </w:r>
          </w:p>
        </w:tc>
        <w:tc>
          <w:tcPr>
            <w:tcW w:w="3544" w:type="dxa"/>
          </w:tcPr>
          <w:p w14:paraId="49849D45" w14:textId="77777777" w:rsidR="00410FC6" w:rsidRPr="00157A8F" w:rsidRDefault="00410FC6">
            <w:pPr>
              <w:tabs>
                <w:tab w:val="decimal" w:pos="1163"/>
              </w:tabs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/>
            </w:r>
            <w:r w:rsidRPr="00157A8F">
              <w:rPr>
                <w:rFonts w:cs="Arial"/>
                <w:sz w:val="22"/>
                <w:szCs w:val="22"/>
              </w:rPr>
              <w:instrText xml:space="preserve"> =SUM(above) </w:instrText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0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29BE3432" w14:textId="77777777" w:rsidR="00410FC6" w:rsidRDefault="00410FC6" w:rsidP="00410FC6">
      <w:pPr>
        <w:pStyle w:val="Descripcin"/>
      </w:pPr>
      <w:bookmarkStart w:id="41" w:name="_Toc142565830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Risiken (2)</w:t>
      </w:r>
      <w:bookmarkEnd w:id="41"/>
    </w:p>
    <w:p w14:paraId="00E518F1" w14:textId="77777777" w:rsidR="00410FC6" w:rsidRPr="00410FC6" w:rsidRDefault="00410FC6" w:rsidP="00410FC6">
      <w:pPr>
        <w:rPr>
          <w:sz w:val="22"/>
          <w:szCs w:val="22"/>
        </w:rPr>
      </w:pPr>
    </w:p>
    <w:p w14:paraId="6FFA808F" w14:textId="77777777" w:rsidR="00410FC6" w:rsidRPr="00410FC6" w:rsidRDefault="00410FC6" w:rsidP="00410FC6">
      <w:pPr>
        <w:rPr>
          <w:sz w:val="22"/>
          <w:szCs w:val="22"/>
        </w:rPr>
      </w:pPr>
    </w:p>
    <w:p w14:paraId="7822D1D4" w14:textId="77777777" w:rsidR="00C83CBF" w:rsidRDefault="00C83CBF" w:rsidP="00C83CBF">
      <w:pPr>
        <w:pStyle w:val="Ttulo2"/>
      </w:pPr>
      <w:bookmarkStart w:id="42" w:name="_Toc142565864"/>
      <w:r>
        <w:t>Maßnahmen</w:t>
      </w:r>
      <w:bookmarkEnd w:id="42"/>
    </w:p>
    <w:p w14:paraId="6AD89C56" w14:textId="77777777" w:rsidR="00C83CBF" w:rsidRDefault="00C83CBF" w:rsidP="00C83CB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C83CBF" w:rsidRPr="00B50BFC" w14:paraId="7D05EAB6" w14:textId="77777777" w:rsidTr="00C0491E">
        <w:tc>
          <w:tcPr>
            <w:tcW w:w="8930" w:type="dxa"/>
            <w:shd w:val="clear" w:color="auto" w:fill="FFFF00"/>
          </w:tcPr>
          <w:p w14:paraId="12F285DB" w14:textId="77777777" w:rsidR="00C83CBF" w:rsidRPr="00B50BFC" w:rsidRDefault="00C83CBF" w:rsidP="00C0491E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C83CBF" w:rsidRPr="00B50BFC" w14:paraId="2ACAB0AC" w14:textId="77777777" w:rsidTr="00C0491E">
        <w:tc>
          <w:tcPr>
            <w:tcW w:w="8930" w:type="dxa"/>
          </w:tcPr>
          <w:p w14:paraId="670A453F" w14:textId="77777777" w:rsidR="00C83CBF" w:rsidRPr="00B50BFC" w:rsidRDefault="00C83CBF" w:rsidP="00C0491E">
            <w:pPr>
              <w:pStyle w:val="Default"/>
              <w:rPr>
                <w:sz w:val="20"/>
                <w:szCs w:val="20"/>
              </w:rPr>
            </w:pPr>
          </w:p>
          <w:p w14:paraId="100F68EB" w14:textId="77777777" w:rsidR="00C83CBF" w:rsidRPr="00B50BFC" w:rsidRDefault="00410FC6" w:rsidP="00410FC6">
            <w:pPr>
              <w:pStyle w:val="Default"/>
              <w:rPr>
                <w:sz w:val="20"/>
                <w:szCs w:val="20"/>
              </w:rPr>
            </w:pPr>
            <w:r w:rsidRPr="00410FC6">
              <w:rPr>
                <w:sz w:val="20"/>
                <w:szCs w:val="20"/>
              </w:rPr>
              <w:t>Auswertung der präventiven und korrektiven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Maßnahmen mit Darstellung der Auswirkungen auf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den Risikowert sowie Vorschlag zur Entscheidung der</w:t>
            </w:r>
            <w:r>
              <w:rPr>
                <w:sz w:val="20"/>
                <w:szCs w:val="20"/>
              </w:rPr>
              <w:t xml:space="preserve"> </w:t>
            </w:r>
            <w:r w:rsidRPr="00410FC6">
              <w:rPr>
                <w:sz w:val="20"/>
                <w:szCs w:val="20"/>
              </w:rPr>
              <w:t>Umsetzung der Maßnahmen</w:t>
            </w:r>
            <w:r w:rsidR="00C83CBF">
              <w:rPr>
                <w:sz w:val="20"/>
                <w:szCs w:val="20"/>
              </w:rPr>
              <w:t xml:space="preserve"> – </w:t>
            </w:r>
            <w:r w:rsidR="00C83CBF">
              <w:rPr>
                <w:b/>
                <w:color w:val="FF0000"/>
                <w:sz w:val="20"/>
                <w:szCs w:val="20"/>
              </w:rPr>
              <w:t xml:space="preserve">Tabelle </w:t>
            </w:r>
            <w:r>
              <w:rPr>
                <w:b/>
                <w:color w:val="FF0000"/>
                <w:sz w:val="20"/>
                <w:szCs w:val="20"/>
              </w:rPr>
              <w:t>mit Berechnung</w:t>
            </w:r>
          </w:p>
          <w:p w14:paraId="3A38A97B" w14:textId="77777777" w:rsidR="00C83CBF" w:rsidRPr="00B50BFC" w:rsidRDefault="00C83CBF" w:rsidP="00C0491E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CE879EC" w14:textId="77777777" w:rsidR="00C83CBF" w:rsidRPr="00157A8F" w:rsidRDefault="00C83CBF" w:rsidP="00C83CBF">
      <w:pPr>
        <w:rPr>
          <w:sz w:val="22"/>
          <w:szCs w:val="22"/>
        </w:rPr>
      </w:pPr>
    </w:p>
    <w:p w14:paraId="3D9A187E" w14:textId="77777777" w:rsidR="00245416" w:rsidRDefault="001B2A5B" w:rsidP="00245416">
      <w:pPr>
        <w:pStyle w:val="Absatztextnormal"/>
        <w:ind w:left="0"/>
        <w:jc w:val="both"/>
      </w:pP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2"/>
        <w:gridCol w:w="856"/>
        <w:gridCol w:w="1279"/>
        <w:gridCol w:w="2269"/>
        <w:gridCol w:w="2128"/>
        <w:gridCol w:w="1137"/>
        <w:gridCol w:w="1137"/>
      </w:tblGrid>
      <w:tr w:rsidR="00245416" w14:paraId="142BB3F1" w14:textId="77777777" w:rsidTr="001B2A5B">
        <w:trPr>
          <w:tblHeader/>
        </w:trPr>
        <w:tc>
          <w:tcPr>
            <w:tcW w:w="838" w:type="dxa"/>
            <w:shd w:val="clear" w:color="auto" w:fill="A8D08D"/>
          </w:tcPr>
          <w:p w14:paraId="5BAA77BB" w14:textId="77777777" w:rsidR="00245416" w:rsidRPr="009837AB" w:rsidRDefault="00245416">
            <w:pPr>
              <w:pStyle w:val="Absatztextnormal"/>
              <w:spacing w:before="120"/>
              <w:ind w:left="0"/>
              <w:rPr>
                <w:b/>
                <w:szCs w:val="18"/>
              </w:rPr>
            </w:pPr>
            <w:r w:rsidRPr="009837AB">
              <w:rPr>
                <w:b/>
                <w:szCs w:val="18"/>
              </w:rPr>
              <w:lastRenderedPageBreak/>
              <w:t>Nr</w:t>
            </w:r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873" w:type="dxa"/>
            <w:shd w:val="clear" w:color="auto" w:fill="A8D08D"/>
          </w:tcPr>
          <w:p w14:paraId="35C03898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Risiko</w:t>
            </w:r>
          </w:p>
        </w:tc>
        <w:tc>
          <w:tcPr>
            <w:tcW w:w="1308" w:type="dxa"/>
            <w:shd w:val="clear" w:color="auto" w:fill="A8D08D"/>
          </w:tcPr>
          <w:p w14:paraId="2A47FC22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Risikowert</w:t>
            </w:r>
          </w:p>
          <w:p w14:paraId="26A060D2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>
              <w:rPr>
                <w:rFonts w:cs="Arial"/>
                <w:sz w:val="14"/>
                <w:szCs w:val="14"/>
              </w:rPr>
              <w:t>(vor Maßnahmen)</w:t>
            </w:r>
          </w:p>
        </w:tc>
        <w:tc>
          <w:tcPr>
            <w:tcW w:w="2327" w:type="dxa"/>
            <w:shd w:val="clear" w:color="auto" w:fill="A8D08D"/>
          </w:tcPr>
          <w:p w14:paraId="71AF222A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Ursachenvermeidung</w:t>
            </w:r>
          </w:p>
          <w:p w14:paraId="66BEA934" w14:textId="77777777" w:rsidR="00245416" w:rsidRDefault="00245416">
            <w:pPr>
              <w:pStyle w:val="Absatztextnormal"/>
              <w:ind w:left="0"/>
              <w:rPr>
                <w:b/>
                <w:szCs w:val="22"/>
              </w:rPr>
            </w:pPr>
            <w:r>
              <w:rPr>
                <w:b/>
                <w:szCs w:val="22"/>
              </w:rPr>
              <w:t xml:space="preserve">Aktion </w:t>
            </w:r>
            <w:r>
              <w:rPr>
                <w:rFonts w:cs="Arial"/>
                <w:sz w:val="14"/>
                <w:szCs w:val="14"/>
              </w:rPr>
              <w:t>(ja/nein: Maßnahmen wird durchgeführt/nicht durchgeführt)</w:t>
            </w:r>
          </w:p>
        </w:tc>
        <w:tc>
          <w:tcPr>
            <w:tcW w:w="2182" w:type="dxa"/>
            <w:shd w:val="clear" w:color="auto" w:fill="A8D08D"/>
          </w:tcPr>
          <w:p w14:paraId="3B6E2B26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Schadensbegrenzung</w:t>
            </w:r>
          </w:p>
          <w:p w14:paraId="0C7A22EE" w14:textId="77777777" w:rsidR="00245416" w:rsidRDefault="00245416">
            <w:pPr>
              <w:pStyle w:val="Absatztextnormal"/>
              <w:ind w:left="0"/>
              <w:rPr>
                <w:b/>
                <w:szCs w:val="22"/>
              </w:rPr>
            </w:pPr>
            <w:r>
              <w:rPr>
                <w:b/>
                <w:szCs w:val="22"/>
              </w:rPr>
              <w:t xml:space="preserve">Reaktion </w:t>
            </w:r>
            <w:r>
              <w:rPr>
                <w:rFonts w:cs="Arial"/>
                <w:sz w:val="14"/>
                <w:szCs w:val="14"/>
              </w:rPr>
              <w:t>(ja/nein: Maßnahmen wird durchgeführt/nicht durchgeführt)</w:t>
            </w:r>
          </w:p>
        </w:tc>
        <w:tc>
          <w:tcPr>
            <w:tcW w:w="1163" w:type="dxa"/>
            <w:shd w:val="clear" w:color="auto" w:fill="A8D08D"/>
          </w:tcPr>
          <w:p w14:paraId="449ABAEF" w14:textId="77777777" w:rsidR="00245416" w:rsidRDefault="00245416">
            <w:pPr>
              <w:pStyle w:val="Absatztextnormal"/>
              <w:spacing w:before="120"/>
              <w:ind w:left="0"/>
              <w:rPr>
                <w:sz w:val="14"/>
                <w:szCs w:val="14"/>
              </w:rPr>
            </w:pPr>
            <w:r w:rsidRPr="009837AB">
              <w:rPr>
                <w:b/>
                <w:szCs w:val="18"/>
              </w:rPr>
              <w:t>Maßnahmen</w:t>
            </w:r>
            <w:r>
              <w:rPr>
                <w:b/>
                <w:sz w:val="18"/>
                <w:szCs w:val="18"/>
              </w:rPr>
              <w:t>-</w:t>
            </w:r>
            <w:r w:rsidRPr="009837AB">
              <w:rPr>
                <w:b/>
                <w:szCs w:val="18"/>
              </w:rPr>
              <w:t>Kosten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cs="Arial"/>
                <w:sz w:val="14"/>
                <w:szCs w:val="14"/>
              </w:rPr>
              <w:t>(vorbeugend)</w:t>
            </w:r>
          </w:p>
        </w:tc>
        <w:tc>
          <w:tcPr>
            <w:tcW w:w="1163" w:type="dxa"/>
            <w:shd w:val="clear" w:color="auto" w:fill="A8D08D"/>
          </w:tcPr>
          <w:p w14:paraId="7F023EAF" w14:textId="77777777" w:rsidR="00245416" w:rsidRDefault="00245416">
            <w:pPr>
              <w:pStyle w:val="Absatztextnormal"/>
              <w:spacing w:before="120"/>
              <w:ind w:left="0"/>
              <w:rPr>
                <w:sz w:val="14"/>
                <w:szCs w:val="14"/>
              </w:rPr>
            </w:pPr>
            <w:r w:rsidRPr="009837AB">
              <w:rPr>
                <w:b/>
                <w:szCs w:val="18"/>
              </w:rPr>
              <w:t>Maßnahmen</w:t>
            </w:r>
            <w:r>
              <w:rPr>
                <w:b/>
                <w:sz w:val="18"/>
                <w:szCs w:val="18"/>
              </w:rPr>
              <w:t>-</w:t>
            </w:r>
            <w:r w:rsidRPr="009837AB">
              <w:rPr>
                <w:b/>
                <w:szCs w:val="18"/>
              </w:rPr>
              <w:t>Kosten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cs="Arial"/>
                <w:sz w:val="14"/>
                <w:szCs w:val="14"/>
              </w:rPr>
              <w:t>(nachsorgend)</w:t>
            </w:r>
          </w:p>
        </w:tc>
      </w:tr>
      <w:tr w:rsidR="00245416" w:rsidRPr="00362579" w14:paraId="0E472172" w14:textId="77777777" w:rsidTr="001B2A5B">
        <w:tc>
          <w:tcPr>
            <w:tcW w:w="838" w:type="dxa"/>
          </w:tcPr>
          <w:p w14:paraId="6BA2DB79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3"/>
                  <w:enabled/>
                  <w:calcOnExit w:val="0"/>
                  <w:textInput/>
                </w:ffData>
              </w:fldChar>
            </w:r>
            <w:bookmarkStart w:id="43" w:name="Text163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3"/>
          </w:p>
        </w:tc>
        <w:tc>
          <w:tcPr>
            <w:tcW w:w="873" w:type="dxa"/>
          </w:tcPr>
          <w:p w14:paraId="61CA9044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3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308" w:type="dxa"/>
          </w:tcPr>
          <w:p w14:paraId="330D5C57" w14:textId="77777777" w:rsidR="00245416" w:rsidRPr="00362579" w:rsidRDefault="00245416">
            <w:pPr>
              <w:pStyle w:val="Absatztextnormal"/>
              <w:tabs>
                <w:tab w:val="decimal" w:pos="73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3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2327" w:type="dxa"/>
          </w:tcPr>
          <w:p w14:paraId="229C5511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bookmarkStart w:id="44" w:name="Text168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4"/>
          </w:p>
        </w:tc>
        <w:tc>
          <w:tcPr>
            <w:tcW w:w="2182" w:type="dxa"/>
          </w:tcPr>
          <w:p w14:paraId="62783062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37E51D2F" w14:textId="77777777" w:rsidR="00245416" w:rsidRPr="00362579" w:rsidRDefault="00245416">
            <w:pPr>
              <w:pStyle w:val="Absatztextnormal"/>
              <w:tabs>
                <w:tab w:val="decimal" w:pos="652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6B9D5808" w14:textId="77777777" w:rsidR="00245416" w:rsidRPr="00362579" w:rsidRDefault="00245416">
            <w:pPr>
              <w:pStyle w:val="Absatztextnormal"/>
              <w:tabs>
                <w:tab w:val="decimal" w:pos="58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</w:tr>
      <w:tr w:rsidR="00245416" w:rsidRPr="00362579" w14:paraId="25380EF6" w14:textId="77777777" w:rsidTr="001B2A5B">
        <w:tc>
          <w:tcPr>
            <w:tcW w:w="838" w:type="dxa"/>
          </w:tcPr>
          <w:p w14:paraId="59DAD3AD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4"/>
                  <w:enabled/>
                  <w:calcOnExit w:val="0"/>
                  <w:textInput/>
                </w:ffData>
              </w:fldChar>
            </w:r>
            <w:bookmarkStart w:id="45" w:name="Text164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5"/>
          </w:p>
        </w:tc>
        <w:tc>
          <w:tcPr>
            <w:tcW w:w="873" w:type="dxa"/>
          </w:tcPr>
          <w:p w14:paraId="3AF775B4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4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308" w:type="dxa"/>
          </w:tcPr>
          <w:p w14:paraId="426B5CC6" w14:textId="77777777" w:rsidR="00245416" w:rsidRPr="00362579" w:rsidRDefault="00245416">
            <w:pPr>
              <w:pStyle w:val="Absatztextnormal"/>
              <w:tabs>
                <w:tab w:val="decimal" w:pos="73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4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2327" w:type="dxa"/>
          </w:tcPr>
          <w:p w14:paraId="2BD2DE5D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bookmarkStart w:id="46" w:name="Text169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6"/>
          </w:p>
        </w:tc>
        <w:tc>
          <w:tcPr>
            <w:tcW w:w="2182" w:type="dxa"/>
          </w:tcPr>
          <w:p w14:paraId="53A965BC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24B0AFDF" w14:textId="77777777" w:rsidR="00245416" w:rsidRPr="00362579" w:rsidRDefault="00245416">
            <w:pPr>
              <w:pStyle w:val="Absatztextnormal"/>
              <w:tabs>
                <w:tab w:val="decimal" w:pos="652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2957B7EF" w14:textId="77777777" w:rsidR="00245416" w:rsidRPr="00362579" w:rsidRDefault="00245416">
            <w:pPr>
              <w:pStyle w:val="Absatztextnormal"/>
              <w:tabs>
                <w:tab w:val="decimal" w:pos="58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</w:tr>
      <w:tr w:rsidR="00245416" w:rsidRPr="00362579" w14:paraId="1F146D69" w14:textId="77777777" w:rsidTr="001B2A5B">
        <w:tc>
          <w:tcPr>
            <w:tcW w:w="838" w:type="dxa"/>
          </w:tcPr>
          <w:p w14:paraId="72A2C39D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5"/>
                  <w:enabled/>
                  <w:calcOnExit w:val="0"/>
                  <w:textInput/>
                </w:ffData>
              </w:fldChar>
            </w:r>
            <w:bookmarkStart w:id="47" w:name="Text165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7"/>
          </w:p>
        </w:tc>
        <w:tc>
          <w:tcPr>
            <w:tcW w:w="873" w:type="dxa"/>
          </w:tcPr>
          <w:p w14:paraId="69374C7A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5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308" w:type="dxa"/>
          </w:tcPr>
          <w:p w14:paraId="097DDAA3" w14:textId="77777777" w:rsidR="00245416" w:rsidRPr="00362579" w:rsidRDefault="00245416">
            <w:pPr>
              <w:pStyle w:val="Absatztextnormal"/>
              <w:tabs>
                <w:tab w:val="decimal" w:pos="73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5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2327" w:type="dxa"/>
          </w:tcPr>
          <w:p w14:paraId="3C394B6C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bookmarkStart w:id="48" w:name="Text170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8"/>
          </w:p>
        </w:tc>
        <w:tc>
          <w:tcPr>
            <w:tcW w:w="2182" w:type="dxa"/>
          </w:tcPr>
          <w:p w14:paraId="7D0F4E84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4F440774" w14:textId="77777777" w:rsidR="00245416" w:rsidRPr="00362579" w:rsidRDefault="00245416">
            <w:pPr>
              <w:pStyle w:val="Absatztextnormal"/>
              <w:tabs>
                <w:tab w:val="decimal" w:pos="652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7FDEBD63" w14:textId="77777777" w:rsidR="00245416" w:rsidRPr="00362579" w:rsidRDefault="00245416">
            <w:pPr>
              <w:pStyle w:val="Absatztextnormal"/>
              <w:tabs>
                <w:tab w:val="decimal" w:pos="58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</w:tr>
      <w:tr w:rsidR="00245416" w:rsidRPr="00362579" w14:paraId="4FBCDF48" w14:textId="77777777" w:rsidTr="001B2A5B">
        <w:tc>
          <w:tcPr>
            <w:tcW w:w="838" w:type="dxa"/>
            <w:tcBorders>
              <w:bottom w:val="single" w:sz="4" w:space="0" w:color="auto"/>
            </w:tcBorders>
          </w:tcPr>
          <w:p w14:paraId="6DB62517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6"/>
                  <w:enabled/>
                  <w:calcOnExit w:val="0"/>
                  <w:textInput/>
                </w:ffData>
              </w:fldChar>
            </w:r>
            <w:bookmarkStart w:id="49" w:name="Text166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49"/>
          </w:p>
        </w:tc>
        <w:tc>
          <w:tcPr>
            <w:tcW w:w="873" w:type="dxa"/>
            <w:tcBorders>
              <w:bottom w:val="single" w:sz="4" w:space="0" w:color="auto"/>
            </w:tcBorders>
          </w:tcPr>
          <w:p w14:paraId="7FB9DC49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6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308" w:type="dxa"/>
          </w:tcPr>
          <w:p w14:paraId="1844E351" w14:textId="77777777" w:rsidR="00245416" w:rsidRPr="00362579" w:rsidRDefault="00245416">
            <w:pPr>
              <w:pStyle w:val="Absatztextnormal"/>
              <w:tabs>
                <w:tab w:val="decimal" w:pos="73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66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2327" w:type="dxa"/>
            <w:tcBorders>
              <w:bottom w:val="single" w:sz="4" w:space="0" w:color="auto"/>
            </w:tcBorders>
          </w:tcPr>
          <w:p w14:paraId="25D16B93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bookmarkStart w:id="50" w:name="Text171"/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  <w:bookmarkEnd w:id="50"/>
          </w:p>
        </w:tc>
        <w:tc>
          <w:tcPr>
            <w:tcW w:w="2182" w:type="dxa"/>
            <w:tcBorders>
              <w:bottom w:val="single" w:sz="4" w:space="0" w:color="auto"/>
            </w:tcBorders>
          </w:tcPr>
          <w:p w14:paraId="6E18B560" w14:textId="77777777" w:rsidR="00245416" w:rsidRPr="00362579" w:rsidRDefault="00245416">
            <w:pPr>
              <w:pStyle w:val="Absatztextnormal"/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44F30EF3" w14:textId="77777777" w:rsidR="00245416" w:rsidRPr="00362579" w:rsidRDefault="00245416">
            <w:pPr>
              <w:pStyle w:val="Absatztextnormal"/>
              <w:tabs>
                <w:tab w:val="decimal" w:pos="652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3B91497C" w14:textId="77777777" w:rsidR="00245416" w:rsidRPr="00362579" w:rsidRDefault="00245416">
            <w:pPr>
              <w:pStyle w:val="Absatztextnormal"/>
              <w:tabs>
                <w:tab w:val="decimal" w:pos="583"/>
              </w:tabs>
              <w:ind w:left="0"/>
              <w:rPr>
                <w:szCs w:val="18"/>
              </w:rPr>
            </w:pPr>
            <w:r w:rsidRPr="00362579">
              <w:rPr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r w:rsidRPr="00362579">
              <w:rPr>
                <w:szCs w:val="18"/>
              </w:rPr>
              <w:instrText xml:space="preserve"> </w:instrText>
            </w:r>
            <w:r>
              <w:rPr>
                <w:szCs w:val="18"/>
              </w:rPr>
              <w:instrText>FORMTEXT</w:instrText>
            </w:r>
            <w:r w:rsidRPr="00362579">
              <w:rPr>
                <w:szCs w:val="18"/>
              </w:rPr>
              <w:instrText xml:space="preserve"> </w:instrText>
            </w:r>
            <w:r w:rsidRPr="00362579">
              <w:rPr>
                <w:szCs w:val="18"/>
              </w:rPr>
            </w:r>
            <w:r w:rsidRPr="00362579">
              <w:rPr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szCs w:val="18"/>
              </w:rPr>
              <w:fldChar w:fldCharType="end"/>
            </w:r>
          </w:p>
        </w:tc>
      </w:tr>
      <w:tr w:rsidR="00245416" w14:paraId="1CC7D3C9" w14:textId="77777777" w:rsidTr="001B2A5B">
        <w:tc>
          <w:tcPr>
            <w:tcW w:w="838" w:type="dxa"/>
            <w:tcBorders>
              <w:left w:val="nil"/>
              <w:bottom w:val="nil"/>
              <w:right w:val="nil"/>
            </w:tcBorders>
          </w:tcPr>
          <w:p w14:paraId="1BCEA0B4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873" w:type="dxa"/>
            <w:tcBorders>
              <w:left w:val="nil"/>
              <w:bottom w:val="nil"/>
            </w:tcBorders>
          </w:tcPr>
          <w:p w14:paraId="60F7E12C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1308" w:type="dxa"/>
          </w:tcPr>
          <w:p w14:paraId="20862F46" w14:textId="77777777" w:rsidR="00245416" w:rsidRDefault="00245416">
            <w:pPr>
              <w:pStyle w:val="Absatztextnormal"/>
              <w:tabs>
                <w:tab w:val="decimal" w:pos="733"/>
              </w:tabs>
              <w:spacing w:before="60" w:after="60"/>
              <w:ind w:left="0"/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∑ </w:t>
            </w:r>
            <w:r>
              <w:rPr>
                <w:rFonts w:cs="Arial"/>
                <w:sz w:val="18"/>
                <w:szCs w:val="18"/>
              </w:rPr>
              <w:fldChar w:fldCharType="begin"/>
            </w:r>
            <w:r>
              <w:rPr>
                <w:rFonts w:cs="Arial"/>
                <w:sz w:val="18"/>
                <w:szCs w:val="18"/>
              </w:rPr>
              <w:instrText xml:space="preserve"> =SUM(above) \# "#.##0,00 €;(#.##0,00 €)" </w:instrText>
            </w:r>
            <w:r>
              <w:rPr>
                <w:rFonts w:cs="Arial"/>
                <w:sz w:val="18"/>
                <w:szCs w:val="18"/>
              </w:rPr>
              <w:fldChar w:fldCharType="separate"/>
            </w:r>
            <w:r>
              <w:rPr>
                <w:rFonts w:cs="Arial"/>
                <w:noProof/>
                <w:sz w:val="18"/>
                <w:szCs w:val="18"/>
              </w:rPr>
              <w:t xml:space="preserve">   0,00 €</w:t>
            </w:r>
            <w:r>
              <w:rPr>
                <w:rFonts w:cs="Arial"/>
                <w:sz w:val="18"/>
                <w:szCs w:val="18"/>
              </w:rPr>
              <w:fldChar w:fldCharType="end"/>
            </w:r>
          </w:p>
        </w:tc>
        <w:tc>
          <w:tcPr>
            <w:tcW w:w="2327" w:type="dxa"/>
            <w:tcBorders>
              <w:bottom w:val="nil"/>
              <w:right w:val="nil"/>
            </w:tcBorders>
          </w:tcPr>
          <w:p w14:paraId="56D0658C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2182" w:type="dxa"/>
            <w:tcBorders>
              <w:left w:val="nil"/>
              <w:bottom w:val="nil"/>
            </w:tcBorders>
          </w:tcPr>
          <w:p w14:paraId="13D492E4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1163" w:type="dxa"/>
          </w:tcPr>
          <w:p w14:paraId="5D13DEF0" w14:textId="77777777" w:rsidR="00245416" w:rsidRDefault="00245416">
            <w:pPr>
              <w:pStyle w:val="Absatztextnormal"/>
              <w:tabs>
                <w:tab w:val="decimal" w:pos="652"/>
              </w:tabs>
              <w:spacing w:before="60" w:after="60"/>
              <w:ind w:left="0"/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∑ </w:t>
            </w:r>
            <w:r>
              <w:rPr>
                <w:rFonts w:cs="Arial"/>
                <w:sz w:val="18"/>
                <w:szCs w:val="18"/>
              </w:rPr>
              <w:fldChar w:fldCharType="begin"/>
            </w:r>
            <w:r>
              <w:rPr>
                <w:rFonts w:cs="Arial"/>
                <w:sz w:val="18"/>
                <w:szCs w:val="18"/>
              </w:rPr>
              <w:instrText xml:space="preserve"> =SUM(above) \# "#.##0,00 €;(#.##0,00 €)" </w:instrText>
            </w:r>
            <w:r>
              <w:rPr>
                <w:rFonts w:cs="Arial"/>
                <w:sz w:val="18"/>
                <w:szCs w:val="18"/>
              </w:rPr>
              <w:fldChar w:fldCharType="separate"/>
            </w:r>
            <w:r>
              <w:rPr>
                <w:rFonts w:cs="Arial"/>
                <w:noProof/>
                <w:sz w:val="18"/>
                <w:szCs w:val="18"/>
              </w:rPr>
              <w:t xml:space="preserve">   0,00 €</w:t>
            </w:r>
            <w:r>
              <w:rPr>
                <w:rFonts w:cs="Arial"/>
                <w:sz w:val="18"/>
                <w:szCs w:val="18"/>
              </w:rPr>
              <w:fldChar w:fldCharType="end"/>
            </w:r>
          </w:p>
        </w:tc>
        <w:tc>
          <w:tcPr>
            <w:tcW w:w="1163" w:type="dxa"/>
          </w:tcPr>
          <w:p w14:paraId="5E5C7A2C" w14:textId="77777777" w:rsidR="00245416" w:rsidRDefault="00245416">
            <w:pPr>
              <w:pStyle w:val="Absatztextnormal"/>
              <w:tabs>
                <w:tab w:val="decimal" w:pos="583"/>
              </w:tabs>
              <w:spacing w:before="60" w:after="60"/>
              <w:ind w:left="0"/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∑ </w:t>
            </w:r>
            <w:r>
              <w:rPr>
                <w:rFonts w:cs="Arial"/>
                <w:sz w:val="18"/>
                <w:szCs w:val="18"/>
              </w:rPr>
              <w:fldChar w:fldCharType="begin"/>
            </w:r>
            <w:r>
              <w:rPr>
                <w:rFonts w:cs="Arial"/>
                <w:sz w:val="18"/>
                <w:szCs w:val="18"/>
              </w:rPr>
              <w:instrText xml:space="preserve"> =SUM(above) \# "#.##0,00 €;(#.##0,00 €)" </w:instrText>
            </w:r>
            <w:r>
              <w:rPr>
                <w:rFonts w:cs="Arial"/>
                <w:sz w:val="18"/>
                <w:szCs w:val="18"/>
              </w:rPr>
              <w:fldChar w:fldCharType="separate"/>
            </w:r>
            <w:r>
              <w:rPr>
                <w:rFonts w:cs="Arial"/>
                <w:noProof/>
                <w:sz w:val="18"/>
                <w:szCs w:val="18"/>
              </w:rPr>
              <w:t xml:space="preserve">   0,00 €</w:t>
            </w:r>
            <w:r>
              <w:rPr>
                <w:rFonts w:cs="Arial"/>
                <w:sz w:val="18"/>
                <w:szCs w:val="18"/>
              </w:rPr>
              <w:fldChar w:fldCharType="end"/>
            </w:r>
          </w:p>
        </w:tc>
      </w:tr>
    </w:tbl>
    <w:p w14:paraId="39148BC7" w14:textId="77777777" w:rsidR="001B2A5B" w:rsidRDefault="001B2A5B" w:rsidP="001B2A5B">
      <w:pPr>
        <w:pStyle w:val="Descripcin"/>
      </w:pPr>
      <w:bookmarkStart w:id="51" w:name="_Toc142565831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Risiken (</w:t>
      </w:r>
      <w:r w:rsidR="001B22ED">
        <w:t>3</w:t>
      </w:r>
      <w:r>
        <w:t>)</w:t>
      </w:r>
      <w:bookmarkEnd w:id="51"/>
    </w:p>
    <w:p w14:paraId="64432F40" w14:textId="77777777" w:rsidR="00245416" w:rsidRDefault="00245416" w:rsidP="00245416">
      <w:pPr>
        <w:pStyle w:val="Absatztextnormal"/>
        <w:ind w:left="0"/>
        <w:jc w:val="both"/>
      </w:pPr>
    </w:p>
    <w:p w14:paraId="0078A1EA" w14:textId="77777777" w:rsidR="00245416" w:rsidRDefault="00245416" w:rsidP="00245416">
      <w:pPr>
        <w:pStyle w:val="Absatztextnormal"/>
        <w:ind w:left="0"/>
        <w:jc w:val="both"/>
      </w:pPr>
    </w:p>
    <w:p w14:paraId="2EE8448F" w14:textId="77777777" w:rsidR="00245416" w:rsidRDefault="00245416" w:rsidP="00245416">
      <w:pPr>
        <w:pStyle w:val="Absatztextnormal"/>
        <w:ind w:left="0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117"/>
        <w:gridCol w:w="1860"/>
        <w:gridCol w:w="1860"/>
        <w:gridCol w:w="1860"/>
        <w:gridCol w:w="1860"/>
      </w:tblGrid>
      <w:tr w:rsidR="00245416" w14:paraId="614A98F1" w14:textId="77777777">
        <w:trPr>
          <w:tblHeader/>
        </w:trPr>
        <w:tc>
          <w:tcPr>
            <w:tcW w:w="817" w:type="dxa"/>
            <w:shd w:val="clear" w:color="auto" w:fill="A8D08D"/>
          </w:tcPr>
          <w:p w14:paraId="1F9ADE6B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Nr</w:t>
            </w:r>
            <w:r>
              <w:rPr>
                <w:b/>
                <w:sz w:val="18"/>
                <w:szCs w:val="18"/>
              </w:rPr>
              <w:t>.</w:t>
            </w:r>
          </w:p>
        </w:tc>
        <w:tc>
          <w:tcPr>
            <w:tcW w:w="851" w:type="dxa"/>
            <w:shd w:val="clear" w:color="auto" w:fill="A8D08D"/>
          </w:tcPr>
          <w:p w14:paraId="13538441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Risiko</w:t>
            </w:r>
          </w:p>
        </w:tc>
        <w:tc>
          <w:tcPr>
            <w:tcW w:w="1417" w:type="dxa"/>
            <w:shd w:val="clear" w:color="auto" w:fill="A8D08D"/>
          </w:tcPr>
          <w:p w14:paraId="0605777D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Arbeitspaket</w:t>
            </w:r>
          </w:p>
        </w:tc>
        <w:tc>
          <w:tcPr>
            <w:tcW w:w="1417" w:type="dxa"/>
            <w:shd w:val="clear" w:color="auto" w:fill="A8D08D"/>
          </w:tcPr>
          <w:p w14:paraId="1AC5A548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Eintrittswahrscheinlichkeit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cs="Arial"/>
                <w:sz w:val="14"/>
                <w:szCs w:val="14"/>
              </w:rPr>
              <w:t>(nach Maßnahmen)</w:t>
            </w:r>
          </w:p>
        </w:tc>
        <w:tc>
          <w:tcPr>
            <w:tcW w:w="1417" w:type="dxa"/>
            <w:shd w:val="clear" w:color="auto" w:fill="A8D08D"/>
          </w:tcPr>
          <w:p w14:paraId="2B627318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Schaden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br/>
            </w:r>
            <w:r>
              <w:rPr>
                <w:rFonts w:cs="Arial"/>
                <w:sz w:val="14"/>
                <w:szCs w:val="14"/>
              </w:rPr>
              <w:t>(nach Maßnahmen)</w:t>
            </w:r>
          </w:p>
        </w:tc>
        <w:tc>
          <w:tcPr>
            <w:tcW w:w="1417" w:type="dxa"/>
            <w:shd w:val="clear" w:color="auto" w:fill="A8D08D"/>
          </w:tcPr>
          <w:p w14:paraId="7AE616D3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 w:rsidRPr="009837AB">
              <w:rPr>
                <w:b/>
                <w:szCs w:val="18"/>
              </w:rPr>
              <w:t>Risikowert</w:t>
            </w:r>
          </w:p>
          <w:p w14:paraId="6806A090" w14:textId="77777777" w:rsidR="00245416" w:rsidRDefault="00245416">
            <w:pPr>
              <w:pStyle w:val="Absatztextnormal"/>
              <w:spacing w:before="120"/>
              <w:ind w:left="0"/>
              <w:rPr>
                <w:b/>
                <w:sz w:val="18"/>
                <w:szCs w:val="18"/>
              </w:rPr>
            </w:pPr>
            <w:r>
              <w:rPr>
                <w:rFonts w:cs="Arial"/>
                <w:sz w:val="14"/>
                <w:szCs w:val="14"/>
              </w:rPr>
              <w:t>(nach Maßnahmen)</w:t>
            </w:r>
          </w:p>
        </w:tc>
      </w:tr>
      <w:tr w:rsidR="00245416" w:rsidRPr="00362579" w14:paraId="623D249B" w14:textId="77777777">
        <w:tc>
          <w:tcPr>
            <w:tcW w:w="817" w:type="dxa"/>
          </w:tcPr>
          <w:p w14:paraId="05DA2D39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3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851" w:type="dxa"/>
          </w:tcPr>
          <w:p w14:paraId="1E0584C1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3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54C2978F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3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483D32AC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6ECDD5A3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6989B04B" w14:textId="77777777" w:rsidR="00245416" w:rsidRPr="00362579" w:rsidRDefault="00245416">
            <w:pPr>
              <w:pStyle w:val="Absatztextnormal"/>
              <w:tabs>
                <w:tab w:val="decimal" w:pos="1208"/>
              </w:tabs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8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</w:tr>
      <w:tr w:rsidR="00245416" w:rsidRPr="00362579" w14:paraId="5BDA5064" w14:textId="77777777">
        <w:tc>
          <w:tcPr>
            <w:tcW w:w="817" w:type="dxa"/>
          </w:tcPr>
          <w:p w14:paraId="5EB235B5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4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851" w:type="dxa"/>
          </w:tcPr>
          <w:p w14:paraId="75C35411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4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617CFEEB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4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134C6932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756C653F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5A752A08" w14:textId="77777777" w:rsidR="00245416" w:rsidRPr="00362579" w:rsidRDefault="00245416">
            <w:pPr>
              <w:pStyle w:val="Absatztextnormal"/>
              <w:tabs>
                <w:tab w:val="decimal" w:pos="1208"/>
              </w:tabs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9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</w:tr>
      <w:tr w:rsidR="00245416" w:rsidRPr="00362579" w14:paraId="2AFE7075" w14:textId="77777777">
        <w:tc>
          <w:tcPr>
            <w:tcW w:w="817" w:type="dxa"/>
          </w:tcPr>
          <w:p w14:paraId="614B0436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5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851" w:type="dxa"/>
          </w:tcPr>
          <w:p w14:paraId="15ED7D70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5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52F1E1CA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5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246FF3C0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75E6DFC5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35236C4C" w14:textId="77777777" w:rsidR="00245416" w:rsidRPr="00362579" w:rsidRDefault="00245416">
            <w:pPr>
              <w:pStyle w:val="Absatztextnormal"/>
              <w:tabs>
                <w:tab w:val="decimal" w:pos="1208"/>
              </w:tabs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0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</w:tr>
      <w:tr w:rsidR="00245416" w:rsidRPr="00362579" w14:paraId="6412696F" w14:textId="77777777">
        <w:tc>
          <w:tcPr>
            <w:tcW w:w="817" w:type="dxa"/>
            <w:tcBorders>
              <w:bottom w:val="single" w:sz="4" w:space="0" w:color="auto"/>
            </w:tcBorders>
          </w:tcPr>
          <w:p w14:paraId="7E2D11F7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6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2172C4A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66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6E0ADA96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6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170A62D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9A3E596" w14:textId="77777777" w:rsidR="00245416" w:rsidRPr="00362579" w:rsidRDefault="00245416">
            <w:pPr>
              <w:pStyle w:val="Absatztextnormal"/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  <w:tc>
          <w:tcPr>
            <w:tcW w:w="1417" w:type="dxa"/>
          </w:tcPr>
          <w:p w14:paraId="2FAB9225" w14:textId="77777777" w:rsidR="00245416" w:rsidRPr="00362579" w:rsidRDefault="00245416">
            <w:pPr>
              <w:pStyle w:val="Absatztextnormal"/>
              <w:tabs>
                <w:tab w:val="decimal" w:pos="1208"/>
              </w:tabs>
              <w:ind w:left="0"/>
              <w:rPr>
                <w:noProof/>
                <w:szCs w:val="18"/>
              </w:rPr>
            </w:pPr>
            <w:r w:rsidRPr="00362579">
              <w:rPr>
                <w:noProof/>
                <w:szCs w:val="18"/>
              </w:rPr>
              <w:fldChar w:fldCharType="begin">
                <w:ffData>
                  <w:name w:val="Text171"/>
                  <w:enabled/>
                  <w:calcOnExit w:val="0"/>
                  <w:textInput/>
                </w:ffData>
              </w:fldChar>
            </w:r>
            <w:r w:rsidRPr="00362579">
              <w:rPr>
                <w:noProof/>
                <w:szCs w:val="18"/>
              </w:rPr>
              <w:instrText xml:space="preserve"> </w:instrText>
            </w:r>
            <w:r>
              <w:rPr>
                <w:noProof/>
                <w:szCs w:val="18"/>
              </w:rPr>
              <w:instrText>FORMTEXT</w:instrText>
            </w:r>
            <w:r w:rsidRPr="00362579">
              <w:rPr>
                <w:noProof/>
                <w:szCs w:val="18"/>
              </w:rPr>
              <w:instrText xml:space="preserve"> </w:instrText>
            </w:r>
            <w:r w:rsidRPr="00362579">
              <w:rPr>
                <w:noProof/>
                <w:szCs w:val="18"/>
              </w:rPr>
            </w:r>
            <w:r w:rsidRPr="00362579">
              <w:rPr>
                <w:noProof/>
                <w:szCs w:val="18"/>
              </w:rPr>
              <w:fldChar w:fldCharType="separate"/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>
              <w:rPr>
                <w:noProof/>
                <w:szCs w:val="18"/>
              </w:rPr>
              <w:t> </w:t>
            </w:r>
            <w:r w:rsidRPr="00362579">
              <w:rPr>
                <w:noProof/>
                <w:szCs w:val="18"/>
              </w:rPr>
              <w:fldChar w:fldCharType="end"/>
            </w:r>
          </w:p>
        </w:tc>
      </w:tr>
      <w:tr w:rsidR="00245416" w14:paraId="0D03D650" w14:textId="77777777">
        <w:tc>
          <w:tcPr>
            <w:tcW w:w="817" w:type="dxa"/>
            <w:tcBorders>
              <w:left w:val="nil"/>
              <w:bottom w:val="nil"/>
              <w:right w:val="nil"/>
            </w:tcBorders>
          </w:tcPr>
          <w:p w14:paraId="3163B8EB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851" w:type="dxa"/>
            <w:tcBorders>
              <w:left w:val="nil"/>
              <w:bottom w:val="nil"/>
            </w:tcBorders>
          </w:tcPr>
          <w:p w14:paraId="59B9D0EF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bottom w:val="nil"/>
              <w:right w:val="nil"/>
            </w:tcBorders>
          </w:tcPr>
          <w:p w14:paraId="48913831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14:paraId="062581B4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left w:val="nil"/>
              <w:bottom w:val="nil"/>
            </w:tcBorders>
          </w:tcPr>
          <w:p w14:paraId="67ED77F5" w14:textId="77777777" w:rsidR="00245416" w:rsidRDefault="00245416">
            <w:pPr>
              <w:pStyle w:val="Absatztextnormal"/>
              <w:spacing w:before="60" w:after="60"/>
              <w:ind w:left="0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1C1FDA3B" w14:textId="77777777" w:rsidR="00245416" w:rsidRDefault="00245416">
            <w:pPr>
              <w:pStyle w:val="Absatztextnormal"/>
              <w:tabs>
                <w:tab w:val="decimal" w:pos="1167"/>
              </w:tabs>
              <w:spacing w:before="60" w:after="60"/>
              <w:ind w:left="0"/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∑ </w:t>
            </w:r>
            <w:r>
              <w:rPr>
                <w:rFonts w:cs="Arial"/>
                <w:sz w:val="18"/>
                <w:szCs w:val="18"/>
              </w:rPr>
              <w:fldChar w:fldCharType="begin"/>
            </w:r>
            <w:r>
              <w:rPr>
                <w:rFonts w:cs="Arial"/>
                <w:sz w:val="18"/>
                <w:szCs w:val="18"/>
              </w:rPr>
              <w:instrText xml:space="preserve"> =SUM(above) \# "#.##0,00 €;(#.##0,00 €)" </w:instrText>
            </w:r>
            <w:r>
              <w:rPr>
                <w:rFonts w:cs="Arial"/>
                <w:sz w:val="18"/>
                <w:szCs w:val="18"/>
              </w:rPr>
              <w:fldChar w:fldCharType="separate"/>
            </w:r>
            <w:r>
              <w:rPr>
                <w:rFonts w:cs="Arial"/>
                <w:noProof/>
                <w:sz w:val="18"/>
                <w:szCs w:val="18"/>
              </w:rPr>
              <w:t xml:space="preserve">   0,00 €</w:t>
            </w:r>
            <w:r>
              <w:rPr>
                <w:rFonts w:cs="Arial"/>
                <w:sz w:val="18"/>
                <w:szCs w:val="18"/>
              </w:rPr>
              <w:fldChar w:fldCharType="end"/>
            </w:r>
          </w:p>
        </w:tc>
      </w:tr>
    </w:tbl>
    <w:p w14:paraId="67417C79" w14:textId="77777777" w:rsidR="00F922A2" w:rsidRDefault="00260D5E" w:rsidP="00260D5E">
      <w:pPr>
        <w:pStyle w:val="Descripcin"/>
      </w:pPr>
      <w:bookmarkStart w:id="52" w:name="_Toc142565832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Risiken (</w:t>
      </w:r>
      <w:r w:rsidR="001B22ED">
        <w:t>4</w:t>
      </w:r>
      <w:r>
        <w:t>)</w:t>
      </w:r>
      <w:bookmarkEnd w:id="52"/>
    </w:p>
    <w:p w14:paraId="56511DC0" w14:textId="77777777" w:rsidR="00B15CA3" w:rsidRDefault="00DA450E" w:rsidP="00C83CBF">
      <w:pPr>
        <w:pStyle w:val="Ttulo2"/>
      </w:pPr>
      <w:r>
        <w:br w:type="page"/>
      </w:r>
      <w:bookmarkStart w:id="53" w:name="_Toc142565865"/>
      <w:r w:rsidR="00C83CBF">
        <w:lastRenderedPageBreak/>
        <w:t xml:space="preserve">Erfassung und Benennung einer </w:t>
      </w:r>
      <w:r w:rsidR="00B15CA3">
        <w:t>Chance</w:t>
      </w:r>
      <w:bookmarkEnd w:id="53"/>
    </w:p>
    <w:p w14:paraId="00EF28E5" w14:textId="77777777" w:rsidR="00B15CA3" w:rsidRPr="00157A8F" w:rsidRDefault="00B15CA3" w:rsidP="00B15CA3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A450E" w:rsidRPr="00B50BFC" w14:paraId="17558E00" w14:textId="77777777" w:rsidTr="003105F8">
        <w:tc>
          <w:tcPr>
            <w:tcW w:w="8930" w:type="dxa"/>
            <w:shd w:val="clear" w:color="auto" w:fill="FFFF00"/>
          </w:tcPr>
          <w:p w14:paraId="72007A02" w14:textId="77777777" w:rsidR="00DA450E" w:rsidRPr="00B50BFC" w:rsidRDefault="00DA450E" w:rsidP="003105F8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DA450E" w:rsidRPr="00B50BFC" w14:paraId="653634AD" w14:textId="77777777" w:rsidTr="003105F8">
        <w:tc>
          <w:tcPr>
            <w:tcW w:w="8930" w:type="dxa"/>
          </w:tcPr>
          <w:p w14:paraId="48354AF9" w14:textId="77777777" w:rsidR="00DA450E" w:rsidRPr="00B50BFC" w:rsidRDefault="00DA450E" w:rsidP="003105F8">
            <w:pPr>
              <w:pStyle w:val="Default"/>
              <w:rPr>
                <w:sz w:val="20"/>
                <w:szCs w:val="20"/>
              </w:rPr>
            </w:pPr>
          </w:p>
          <w:p w14:paraId="3F8A1C68" w14:textId="77777777" w:rsidR="00245416" w:rsidRPr="00245416" w:rsidRDefault="00245416" w:rsidP="00245416">
            <w:pPr>
              <w:pStyle w:val="Default"/>
              <w:rPr>
                <w:sz w:val="20"/>
                <w:szCs w:val="20"/>
              </w:rPr>
            </w:pPr>
            <w:r w:rsidRPr="00245416">
              <w:rPr>
                <w:sz w:val="20"/>
                <w:szCs w:val="20"/>
              </w:rPr>
              <w:t>Erfassung und Beschreibung einer Chance für das</w:t>
            </w:r>
            <w:r>
              <w:rPr>
                <w:sz w:val="20"/>
                <w:szCs w:val="20"/>
              </w:rPr>
              <w:t xml:space="preserve"> </w:t>
            </w:r>
            <w:r w:rsidRPr="00245416">
              <w:rPr>
                <w:sz w:val="20"/>
                <w:szCs w:val="20"/>
              </w:rPr>
              <w:t>Projekt und Benennung von fördernden Maßnahmen</w:t>
            </w:r>
          </w:p>
          <w:p w14:paraId="3070957A" w14:textId="77777777" w:rsidR="00DA450E" w:rsidRPr="00B50BFC" w:rsidRDefault="00245416" w:rsidP="00245416">
            <w:pPr>
              <w:pStyle w:val="Default"/>
              <w:rPr>
                <w:sz w:val="20"/>
                <w:szCs w:val="20"/>
              </w:rPr>
            </w:pPr>
            <w:r w:rsidRPr="00245416">
              <w:rPr>
                <w:sz w:val="20"/>
                <w:szCs w:val="20"/>
              </w:rPr>
              <w:t>und deren Wirkungshorizont</w:t>
            </w:r>
            <w:r w:rsidR="00DA450E">
              <w:rPr>
                <w:sz w:val="20"/>
                <w:szCs w:val="20"/>
              </w:rPr>
              <w:t xml:space="preserve">– </w:t>
            </w:r>
            <w:r w:rsidR="00DA450E" w:rsidRPr="00DA450E">
              <w:rPr>
                <w:b/>
                <w:bCs/>
                <w:color w:val="FF0000"/>
                <w:sz w:val="20"/>
                <w:szCs w:val="20"/>
              </w:rPr>
              <w:t>Text oder Tabelle</w:t>
            </w:r>
          </w:p>
          <w:p w14:paraId="6A233F09" w14:textId="77777777" w:rsidR="00DA450E" w:rsidRPr="00B50BFC" w:rsidRDefault="00DA450E" w:rsidP="003105F8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6B8FCD14" w14:textId="77777777" w:rsidR="00DA450E" w:rsidRPr="00157A8F" w:rsidRDefault="00DA450E" w:rsidP="00B15CA3">
      <w:pPr>
        <w:rPr>
          <w:sz w:val="22"/>
          <w:szCs w:val="22"/>
        </w:rPr>
      </w:pPr>
    </w:p>
    <w:p w14:paraId="06BB5841" w14:textId="77777777" w:rsidR="00DA450E" w:rsidRPr="00157A8F" w:rsidRDefault="00DA450E" w:rsidP="00B15CA3">
      <w:pPr>
        <w:rPr>
          <w:sz w:val="22"/>
          <w:szCs w:val="22"/>
        </w:rPr>
      </w:pPr>
    </w:p>
    <w:tbl>
      <w:tblPr>
        <w:tblW w:w="49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8"/>
        <w:gridCol w:w="2138"/>
        <w:gridCol w:w="1427"/>
        <w:gridCol w:w="1428"/>
        <w:gridCol w:w="3561"/>
      </w:tblGrid>
      <w:tr w:rsidR="00B15CA3" w:rsidRPr="00157A8F" w14:paraId="1C414258" w14:textId="77777777" w:rsidTr="00431EB4">
        <w:trPr>
          <w:cantSplit/>
          <w:tblHeader/>
        </w:trPr>
        <w:tc>
          <w:tcPr>
            <w:tcW w:w="988" w:type="dxa"/>
            <w:shd w:val="clear" w:color="auto" w:fill="A8D08D"/>
          </w:tcPr>
          <w:p w14:paraId="5C355CF3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Nr.</w:t>
            </w:r>
          </w:p>
        </w:tc>
        <w:tc>
          <w:tcPr>
            <w:tcW w:w="2189" w:type="dxa"/>
            <w:shd w:val="clear" w:color="auto" w:fill="A8D08D"/>
          </w:tcPr>
          <w:p w14:paraId="063BBDFB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Chancenbezeichnung</w:t>
            </w:r>
          </w:p>
        </w:tc>
        <w:tc>
          <w:tcPr>
            <w:tcW w:w="1459" w:type="dxa"/>
            <w:tcBorders>
              <w:bottom w:val="single" w:sz="4" w:space="0" w:color="auto"/>
            </w:tcBorders>
            <w:shd w:val="clear" w:color="auto" w:fill="A8D08D"/>
          </w:tcPr>
          <w:p w14:paraId="3CF408A5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Beschreibung</w:t>
            </w:r>
          </w:p>
          <w:p w14:paraId="78FC8033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</w:p>
        </w:tc>
        <w:tc>
          <w:tcPr>
            <w:tcW w:w="1460" w:type="dxa"/>
            <w:tcBorders>
              <w:bottom w:val="single" w:sz="4" w:space="0" w:color="auto"/>
            </w:tcBorders>
            <w:shd w:val="clear" w:color="auto" w:fill="A8D08D"/>
          </w:tcPr>
          <w:p w14:paraId="09CF11B4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Art</w:t>
            </w:r>
          </w:p>
        </w:tc>
        <w:tc>
          <w:tcPr>
            <w:tcW w:w="3650" w:type="dxa"/>
            <w:shd w:val="clear" w:color="auto" w:fill="A8D08D"/>
          </w:tcPr>
          <w:p w14:paraId="67E6CC87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Ursache</w:t>
            </w:r>
          </w:p>
        </w:tc>
      </w:tr>
      <w:tr w:rsidR="00B15CA3" w:rsidRPr="00157A8F" w14:paraId="6935524D" w14:textId="77777777" w:rsidTr="00431EB4">
        <w:trPr>
          <w:cantSplit/>
        </w:trPr>
        <w:tc>
          <w:tcPr>
            <w:tcW w:w="988" w:type="dxa"/>
          </w:tcPr>
          <w:p w14:paraId="0E9AE1A5" w14:textId="77777777" w:rsidR="00B15CA3" w:rsidRPr="00157A8F" w:rsidRDefault="00B15CA3" w:rsidP="00C0491E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157A8F">
              <w:rPr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157A8F">
              <w:rPr>
                <w:sz w:val="22"/>
                <w:szCs w:val="22"/>
              </w:rPr>
              <w:instrText xml:space="preserve"> FORMTEXT </w:instrText>
            </w:r>
            <w:r w:rsidRPr="00157A8F">
              <w:rPr>
                <w:sz w:val="22"/>
                <w:szCs w:val="22"/>
              </w:rPr>
            </w:r>
            <w:r w:rsidRPr="00157A8F">
              <w:rPr>
                <w:sz w:val="22"/>
                <w:szCs w:val="22"/>
              </w:rPr>
              <w:fldChar w:fldCharType="separate"/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sz w:val="22"/>
                <w:szCs w:val="22"/>
              </w:rPr>
              <w:fldChar w:fldCharType="end"/>
            </w:r>
          </w:p>
        </w:tc>
        <w:tc>
          <w:tcPr>
            <w:tcW w:w="2189" w:type="dxa"/>
          </w:tcPr>
          <w:p w14:paraId="66CF28D7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59" w:type="dxa"/>
            <w:shd w:val="clear" w:color="auto" w:fill="auto"/>
          </w:tcPr>
          <w:p w14:paraId="345EBF43" w14:textId="77777777" w:rsidR="00B15CA3" w:rsidRPr="00157A8F" w:rsidRDefault="00B15CA3" w:rsidP="00C0491E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1460" w:type="dxa"/>
            <w:shd w:val="clear" w:color="auto" w:fill="auto"/>
          </w:tcPr>
          <w:p w14:paraId="31DC2A2F" w14:textId="77777777" w:rsidR="00B15CA3" w:rsidRPr="00157A8F" w:rsidRDefault="00B15CA3" w:rsidP="00C0491E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3650" w:type="dxa"/>
          </w:tcPr>
          <w:p w14:paraId="664B136E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15CA3" w:rsidRPr="00157A8F" w14:paraId="2230F499" w14:textId="77777777" w:rsidTr="00431EB4">
        <w:trPr>
          <w:cantSplit/>
        </w:trPr>
        <w:tc>
          <w:tcPr>
            <w:tcW w:w="988" w:type="dxa"/>
          </w:tcPr>
          <w:p w14:paraId="3DA35107" w14:textId="77777777" w:rsidR="00B15CA3" w:rsidRPr="00157A8F" w:rsidRDefault="00B15CA3" w:rsidP="00C0491E">
            <w:pPr>
              <w:pStyle w:val="Absatztextnormal"/>
              <w:ind w:left="0"/>
              <w:jc w:val="both"/>
              <w:rPr>
                <w:sz w:val="22"/>
                <w:szCs w:val="22"/>
              </w:rPr>
            </w:pPr>
            <w:r w:rsidRPr="00157A8F">
              <w:rPr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157A8F">
              <w:rPr>
                <w:sz w:val="22"/>
                <w:szCs w:val="22"/>
              </w:rPr>
              <w:instrText xml:space="preserve"> FORMTEXT </w:instrText>
            </w:r>
            <w:r w:rsidRPr="00157A8F">
              <w:rPr>
                <w:sz w:val="22"/>
                <w:szCs w:val="22"/>
              </w:rPr>
            </w:r>
            <w:r w:rsidRPr="00157A8F">
              <w:rPr>
                <w:sz w:val="22"/>
                <w:szCs w:val="22"/>
              </w:rPr>
              <w:fldChar w:fldCharType="separate"/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noProof/>
                <w:sz w:val="22"/>
                <w:szCs w:val="22"/>
              </w:rPr>
              <w:t> </w:t>
            </w:r>
            <w:r w:rsidRPr="00157A8F">
              <w:rPr>
                <w:sz w:val="22"/>
                <w:szCs w:val="22"/>
              </w:rPr>
              <w:fldChar w:fldCharType="end"/>
            </w:r>
          </w:p>
        </w:tc>
        <w:tc>
          <w:tcPr>
            <w:tcW w:w="2189" w:type="dxa"/>
          </w:tcPr>
          <w:p w14:paraId="3D685974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59" w:type="dxa"/>
            <w:shd w:val="clear" w:color="auto" w:fill="auto"/>
          </w:tcPr>
          <w:p w14:paraId="673C7DCC" w14:textId="77777777" w:rsidR="00B15CA3" w:rsidRPr="00157A8F" w:rsidRDefault="00B15CA3" w:rsidP="00C0491E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1460" w:type="dxa"/>
            <w:shd w:val="clear" w:color="auto" w:fill="auto"/>
          </w:tcPr>
          <w:p w14:paraId="16B2DFF7" w14:textId="77777777" w:rsidR="00B15CA3" w:rsidRPr="00157A8F" w:rsidRDefault="00B15CA3" w:rsidP="00C0491E">
            <w:pPr>
              <w:ind w:left="113"/>
              <w:rPr>
                <w:rFonts w:cs="Arial"/>
                <w:noProof/>
                <w:sz w:val="22"/>
                <w:szCs w:val="22"/>
              </w:rPr>
            </w:pPr>
            <w:r w:rsidRPr="00157A8F">
              <w:rPr>
                <w:rFonts w:cs="Arial"/>
                <w:noProof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noProof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noProof/>
                <w:sz w:val="22"/>
                <w:szCs w:val="22"/>
              </w:rPr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fldChar w:fldCharType="end"/>
            </w:r>
          </w:p>
        </w:tc>
        <w:tc>
          <w:tcPr>
            <w:tcW w:w="3650" w:type="dxa"/>
          </w:tcPr>
          <w:p w14:paraId="6746CCF0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4B244A27" w14:textId="77777777" w:rsidR="00DA450E" w:rsidRDefault="00DA450E" w:rsidP="00DA450E">
      <w:pPr>
        <w:pStyle w:val="Descripcin"/>
      </w:pPr>
      <w:bookmarkStart w:id="54" w:name="_Toc142565833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Chancen (1)</w:t>
      </w:r>
      <w:bookmarkEnd w:id="54"/>
    </w:p>
    <w:p w14:paraId="4A3D9954" w14:textId="77777777" w:rsidR="00B15CA3" w:rsidRDefault="00B15CA3" w:rsidP="00B15CA3"/>
    <w:p w14:paraId="382FF938" w14:textId="77777777" w:rsidR="00B15CA3" w:rsidRPr="00157A8F" w:rsidRDefault="00B15CA3" w:rsidP="00B15CA3">
      <w:pPr>
        <w:rPr>
          <w:sz w:val="22"/>
          <w:szCs w:val="22"/>
        </w:rPr>
      </w:pPr>
    </w:p>
    <w:tbl>
      <w:tblPr>
        <w:tblW w:w="49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97"/>
        <w:gridCol w:w="1855"/>
        <w:gridCol w:w="1569"/>
        <w:gridCol w:w="3561"/>
      </w:tblGrid>
      <w:tr w:rsidR="00B15CA3" w:rsidRPr="00157A8F" w14:paraId="1602E51D" w14:textId="77777777" w:rsidTr="00431EB4">
        <w:trPr>
          <w:cantSplit/>
          <w:tblHeader/>
        </w:trPr>
        <w:tc>
          <w:tcPr>
            <w:tcW w:w="959" w:type="dxa"/>
            <w:shd w:val="clear" w:color="auto" w:fill="A8D08D"/>
          </w:tcPr>
          <w:p w14:paraId="23789AAF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Nr.</w:t>
            </w:r>
          </w:p>
        </w:tc>
        <w:tc>
          <w:tcPr>
            <w:tcW w:w="1634" w:type="dxa"/>
            <w:shd w:val="clear" w:color="auto" w:fill="A8D08D"/>
          </w:tcPr>
          <w:p w14:paraId="64D2EE09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Eintrittswahr-</w:t>
            </w:r>
            <w:proofErr w:type="spellStart"/>
            <w:r w:rsidRPr="00157A8F">
              <w:rPr>
                <w:rFonts w:cs="Arial"/>
                <w:b/>
                <w:sz w:val="22"/>
                <w:szCs w:val="22"/>
              </w:rPr>
              <w:t>scheinlichkeit</w:t>
            </w:r>
            <w:proofErr w:type="spellEnd"/>
          </w:p>
        </w:tc>
        <w:tc>
          <w:tcPr>
            <w:tcW w:w="1898" w:type="dxa"/>
            <w:shd w:val="clear" w:color="auto" w:fill="A8D08D"/>
          </w:tcPr>
          <w:p w14:paraId="0B02AD88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Auswirkungen / Chancenhöhe</w:t>
            </w:r>
          </w:p>
        </w:tc>
        <w:tc>
          <w:tcPr>
            <w:tcW w:w="1605" w:type="dxa"/>
            <w:shd w:val="clear" w:color="auto" w:fill="A8D08D"/>
          </w:tcPr>
          <w:p w14:paraId="00C80138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Chancenwert</w:t>
            </w:r>
          </w:p>
        </w:tc>
        <w:tc>
          <w:tcPr>
            <w:tcW w:w="3650" w:type="dxa"/>
            <w:shd w:val="clear" w:color="auto" w:fill="A8D08D"/>
          </w:tcPr>
          <w:p w14:paraId="13E36769" w14:textId="77777777" w:rsidR="00B15CA3" w:rsidRPr="00157A8F" w:rsidRDefault="00B15CA3" w:rsidP="00C0491E">
            <w:pPr>
              <w:spacing w:before="120"/>
              <w:ind w:left="113"/>
              <w:rPr>
                <w:rFonts w:cs="Arial"/>
                <w:b/>
                <w:sz w:val="22"/>
                <w:szCs w:val="22"/>
              </w:rPr>
            </w:pPr>
            <w:r w:rsidRPr="00157A8F">
              <w:rPr>
                <w:rFonts w:cs="Arial"/>
                <w:b/>
                <w:sz w:val="22"/>
                <w:szCs w:val="22"/>
              </w:rPr>
              <w:t>Maßnahmen</w:t>
            </w:r>
            <w:r w:rsidR="00245416">
              <w:rPr>
                <w:rFonts w:cs="Arial"/>
                <w:b/>
                <w:sz w:val="22"/>
                <w:szCs w:val="22"/>
              </w:rPr>
              <w:t xml:space="preserve"> und Wirkung</w:t>
            </w:r>
          </w:p>
        </w:tc>
      </w:tr>
      <w:tr w:rsidR="00B15CA3" w:rsidRPr="00157A8F" w14:paraId="6DDD9096" w14:textId="77777777" w:rsidTr="00431EB4">
        <w:trPr>
          <w:cantSplit/>
        </w:trPr>
        <w:tc>
          <w:tcPr>
            <w:tcW w:w="959" w:type="dxa"/>
          </w:tcPr>
          <w:p w14:paraId="081C50D5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34" w:type="dxa"/>
          </w:tcPr>
          <w:p w14:paraId="4155BB8E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898" w:type="dxa"/>
          </w:tcPr>
          <w:p w14:paraId="11091350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05" w:type="dxa"/>
          </w:tcPr>
          <w:p w14:paraId="2436A241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650" w:type="dxa"/>
          </w:tcPr>
          <w:p w14:paraId="5EFB684F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9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15CA3" w:rsidRPr="00157A8F" w14:paraId="4F2E2F0B" w14:textId="77777777" w:rsidTr="00431EB4">
        <w:trPr>
          <w:cantSplit/>
        </w:trPr>
        <w:tc>
          <w:tcPr>
            <w:tcW w:w="959" w:type="dxa"/>
          </w:tcPr>
          <w:p w14:paraId="6800CE4A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34" w:type="dxa"/>
          </w:tcPr>
          <w:p w14:paraId="01F6DA35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898" w:type="dxa"/>
          </w:tcPr>
          <w:p w14:paraId="761DD740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5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605" w:type="dxa"/>
          </w:tcPr>
          <w:p w14:paraId="71D7B4B3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3650" w:type="dxa"/>
          </w:tcPr>
          <w:p w14:paraId="7B3C30EF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r w:rsidRPr="00157A8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157A8F">
              <w:rPr>
                <w:rFonts w:cs="Arial"/>
                <w:sz w:val="22"/>
                <w:szCs w:val="22"/>
              </w:rPr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noProof/>
                <w:sz w:val="22"/>
                <w:szCs w:val="22"/>
              </w:rPr>
              <w:t> 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B15CA3" w:rsidRPr="00157A8F" w14:paraId="43764A2E" w14:textId="77777777" w:rsidTr="00431EB4">
        <w:tc>
          <w:tcPr>
            <w:tcW w:w="959" w:type="dxa"/>
          </w:tcPr>
          <w:p w14:paraId="39CF9A54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</w:p>
        </w:tc>
        <w:tc>
          <w:tcPr>
            <w:tcW w:w="1634" w:type="dxa"/>
          </w:tcPr>
          <w:p w14:paraId="6C60607B" w14:textId="77777777" w:rsidR="00B15CA3" w:rsidRPr="00157A8F" w:rsidRDefault="00B15CA3" w:rsidP="00C0491E">
            <w:pPr>
              <w:ind w:left="113"/>
              <w:rPr>
                <w:rFonts w:cs="Arial"/>
                <w:sz w:val="22"/>
                <w:szCs w:val="22"/>
              </w:rPr>
            </w:pPr>
          </w:p>
        </w:tc>
        <w:tc>
          <w:tcPr>
            <w:tcW w:w="1898" w:type="dxa"/>
          </w:tcPr>
          <w:p w14:paraId="486231F7" w14:textId="77777777" w:rsidR="00B15CA3" w:rsidRPr="00157A8F" w:rsidRDefault="00B15CA3" w:rsidP="00C0491E">
            <w:pPr>
              <w:ind w:left="113"/>
              <w:jc w:val="right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t>Summe</w:t>
            </w:r>
          </w:p>
        </w:tc>
        <w:tc>
          <w:tcPr>
            <w:tcW w:w="5255" w:type="dxa"/>
            <w:gridSpan w:val="2"/>
          </w:tcPr>
          <w:p w14:paraId="7A239E21" w14:textId="77777777" w:rsidR="00B15CA3" w:rsidRPr="00157A8F" w:rsidRDefault="00B15CA3" w:rsidP="00C0491E">
            <w:pPr>
              <w:tabs>
                <w:tab w:val="decimal" w:pos="1163"/>
              </w:tabs>
              <w:ind w:left="113"/>
              <w:rPr>
                <w:rFonts w:cs="Arial"/>
                <w:sz w:val="22"/>
                <w:szCs w:val="22"/>
              </w:rPr>
            </w:pPr>
            <w:r w:rsidRPr="00157A8F">
              <w:rPr>
                <w:rFonts w:cs="Arial"/>
                <w:sz w:val="22"/>
                <w:szCs w:val="22"/>
              </w:rPr>
              <w:fldChar w:fldCharType="begin"/>
            </w:r>
            <w:r w:rsidRPr="00157A8F">
              <w:rPr>
                <w:rFonts w:cs="Arial"/>
                <w:sz w:val="22"/>
                <w:szCs w:val="22"/>
              </w:rPr>
              <w:instrText xml:space="preserve"> =SUM(above) </w:instrText>
            </w:r>
            <w:r w:rsidRPr="00157A8F">
              <w:rPr>
                <w:rFonts w:cs="Arial"/>
                <w:sz w:val="22"/>
                <w:szCs w:val="22"/>
              </w:rPr>
              <w:fldChar w:fldCharType="separate"/>
            </w:r>
            <w:r w:rsidRPr="00157A8F">
              <w:rPr>
                <w:rFonts w:cs="Arial"/>
                <w:noProof/>
                <w:sz w:val="22"/>
                <w:szCs w:val="22"/>
              </w:rPr>
              <w:t>0</w:t>
            </w:r>
            <w:r w:rsidRPr="00157A8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2C0899A8" w14:textId="77777777" w:rsidR="00B15CA3" w:rsidRDefault="00B15CA3" w:rsidP="00B15CA3">
      <w:pPr>
        <w:pStyle w:val="Descripcin"/>
      </w:pPr>
      <w:bookmarkStart w:id="55" w:name="_Toc142565834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Chancen</w:t>
      </w:r>
      <w:r w:rsidR="00DA450E">
        <w:t xml:space="preserve"> (2)</w:t>
      </w:r>
      <w:bookmarkEnd w:id="55"/>
    </w:p>
    <w:p w14:paraId="60FB9ECA" w14:textId="77777777" w:rsidR="00B15CA3" w:rsidRPr="005466BF" w:rsidRDefault="00B15CA3" w:rsidP="00B15CA3">
      <w:pPr>
        <w:rPr>
          <w:sz w:val="22"/>
          <w:szCs w:val="22"/>
        </w:rPr>
      </w:pPr>
    </w:p>
    <w:p w14:paraId="3007A6A4" w14:textId="77777777" w:rsidR="00FD7BFB" w:rsidRPr="001B22ED" w:rsidRDefault="00582DD9" w:rsidP="00C731A5">
      <w:pPr>
        <w:pStyle w:val="Ttulo1"/>
        <w:rPr>
          <w:sz w:val="22"/>
          <w:szCs w:val="22"/>
        </w:rPr>
      </w:pPr>
      <w:r>
        <w:br w:type="page"/>
      </w:r>
      <w:bookmarkStart w:id="56" w:name="_Toc142565866"/>
      <w:r w:rsidR="00FD7BFB" w:rsidRPr="00FD7BFB">
        <w:lastRenderedPageBreak/>
        <w:t>Projektdesign 04.05.01</w:t>
      </w:r>
      <w:bookmarkEnd w:id="56"/>
    </w:p>
    <w:p w14:paraId="3090B3B3" w14:textId="77777777" w:rsidR="00FD7BFB" w:rsidRDefault="00FD7BFB" w:rsidP="00FD7BFB">
      <w:pPr>
        <w:pStyle w:val="Ttulo2"/>
      </w:pPr>
      <w:bookmarkStart w:id="57" w:name="_Toc142565867"/>
      <w:r>
        <w:t>Erfolgskriterien</w:t>
      </w:r>
      <w:bookmarkEnd w:id="57"/>
    </w:p>
    <w:p w14:paraId="3A4AB6DD" w14:textId="77777777" w:rsidR="00B212E9" w:rsidRPr="00157A8F" w:rsidRDefault="00B212E9" w:rsidP="00B212E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B212E9" w:rsidRPr="00CC0488" w14:paraId="04E937CF" w14:textId="77777777">
        <w:tc>
          <w:tcPr>
            <w:tcW w:w="9570" w:type="dxa"/>
            <w:shd w:val="clear" w:color="auto" w:fill="FFC000"/>
          </w:tcPr>
          <w:p w14:paraId="5F561825" w14:textId="77777777" w:rsidR="00B212E9" w:rsidRPr="00CC0488" w:rsidRDefault="00B212E9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B212E9" w:rsidRPr="00CC0488" w14:paraId="2E51D876" w14:textId="77777777">
        <w:tc>
          <w:tcPr>
            <w:tcW w:w="9570" w:type="dxa"/>
          </w:tcPr>
          <w:p w14:paraId="020EB70D" w14:textId="77777777" w:rsidR="00B212E9" w:rsidRDefault="00B212E9">
            <w:pPr>
              <w:pStyle w:val="Absatztextnormal"/>
              <w:ind w:left="0"/>
            </w:pPr>
          </w:p>
          <w:p w14:paraId="09911FB4" w14:textId="77777777" w:rsidR="00EE1C7B" w:rsidRDefault="00EE1C7B" w:rsidP="00F40900">
            <w:pPr>
              <w:pStyle w:val="Absatztextnormal"/>
              <w:numPr>
                <w:ilvl w:val="0"/>
                <w:numId w:val="3"/>
              </w:numPr>
            </w:pPr>
            <w:r>
              <w:t>Worum geht es in dem Projekt?</w:t>
            </w:r>
          </w:p>
          <w:p w14:paraId="1F79F5CA" w14:textId="77777777" w:rsidR="00EE1C7B" w:rsidRDefault="00EE1C7B" w:rsidP="00F40900">
            <w:pPr>
              <w:pStyle w:val="Absatztextnormal"/>
              <w:numPr>
                <w:ilvl w:val="0"/>
                <w:numId w:val="3"/>
              </w:numPr>
            </w:pPr>
            <w:r>
              <w:t>Worin besteht die Herausfordernd des Projektes?</w:t>
            </w:r>
          </w:p>
          <w:p w14:paraId="24D71619" w14:textId="77777777" w:rsidR="00F40900" w:rsidRDefault="00F40900" w:rsidP="00F40900">
            <w:pPr>
              <w:pStyle w:val="Absatztextnormal"/>
              <w:numPr>
                <w:ilvl w:val="0"/>
                <w:numId w:val="3"/>
              </w:numPr>
            </w:pPr>
            <w:r>
              <w:t>Beschreibung der Erwartungen der Kunden/des Auftraggebers an die Projektergebnisse.</w:t>
            </w:r>
          </w:p>
          <w:p w14:paraId="6A7791DC" w14:textId="77777777" w:rsidR="00F40900" w:rsidRDefault="00F40900" w:rsidP="00F40900">
            <w:pPr>
              <w:pStyle w:val="Absatztextnormal"/>
              <w:numPr>
                <w:ilvl w:val="0"/>
                <w:numId w:val="3"/>
              </w:numPr>
            </w:pPr>
            <w:r>
              <w:t xml:space="preserve">Ansatzpunkte für Projekterfolg: quantitative Dimensionen des Magisches Dreiecks, Zielgröße des magischen Dreiecks mit der höchsten Priorität, Erfüllung vertraglich vereinbarter Leistungen unter Berücksichtigung der Claims, </w:t>
            </w:r>
            <w:proofErr w:type="spellStart"/>
            <w:r>
              <w:t>Stakeholderzufriedenheit</w:t>
            </w:r>
            <w:proofErr w:type="spellEnd"/>
            <w:r>
              <w:t>, weitere Ziele von Stakeholdern</w:t>
            </w:r>
          </w:p>
          <w:p w14:paraId="0823A624" w14:textId="77777777" w:rsidR="00B212E9" w:rsidRPr="00BE4376" w:rsidRDefault="00F40900" w:rsidP="00C35D98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 xml:space="preserve">Es ist eine generelle Priorisierung von Leistungs-, Kosten- und Terminzielen zu formulieren (z. B. 1. Leistung, 2. Kosten, 3. Termine – </w:t>
            </w:r>
            <w:r w:rsidR="00EE1C7B">
              <w:t>ggf.</w:t>
            </w:r>
            <w:r>
              <w:t xml:space="preserve"> eine grafische Darstellung des magischen Dreiecks mit erkennbarer Priorisierung.</w:t>
            </w:r>
          </w:p>
          <w:p w14:paraId="5AA95C96" w14:textId="77777777" w:rsidR="00B212E9" w:rsidRPr="00BE4376" w:rsidRDefault="00B212E9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14E9E4E9" w14:textId="77777777" w:rsidR="00B212E9" w:rsidRPr="00157A8F" w:rsidRDefault="00B212E9" w:rsidP="00B212E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B212E9" w:rsidRPr="00B50BFC" w14:paraId="4414468D" w14:textId="77777777">
        <w:tc>
          <w:tcPr>
            <w:tcW w:w="8930" w:type="dxa"/>
            <w:shd w:val="clear" w:color="auto" w:fill="FFFF00"/>
          </w:tcPr>
          <w:p w14:paraId="6BFF8167" w14:textId="77777777" w:rsidR="00B212E9" w:rsidRPr="00B50BFC" w:rsidRDefault="00B212E9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B212E9" w:rsidRPr="00B50BFC" w14:paraId="64642B85" w14:textId="77777777">
        <w:tc>
          <w:tcPr>
            <w:tcW w:w="8930" w:type="dxa"/>
          </w:tcPr>
          <w:p w14:paraId="58E36C0F" w14:textId="77777777" w:rsidR="00B212E9" w:rsidRPr="00B50BFC" w:rsidRDefault="00B212E9">
            <w:pPr>
              <w:pStyle w:val="Default"/>
              <w:rPr>
                <w:sz w:val="20"/>
                <w:szCs w:val="20"/>
              </w:rPr>
            </w:pPr>
          </w:p>
          <w:p w14:paraId="27B55750" w14:textId="77777777" w:rsidR="00FF0439" w:rsidRPr="00FF0439" w:rsidRDefault="00FF0439" w:rsidP="00FF0439">
            <w:pPr>
              <w:pStyle w:val="Default"/>
              <w:rPr>
                <w:sz w:val="20"/>
                <w:szCs w:val="20"/>
              </w:rPr>
            </w:pPr>
            <w:r w:rsidRPr="00FF0439">
              <w:rPr>
                <w:sz w:val="20"/>
                <w:szCs w:val="20"/>
              </w:rPr>
              <w:t>Beschreibung der Erfolgskriterien des Projekts aus der</w:t>
            </w:r>
            <w:r>
              <w:rPr>
                <w:sz w:val="20"/>
                <w:szCs w:val="20"/>
              </w:rPr>
              <w:t xml:space="preserve"> </w:t>
            </w:r>
            <w:r w:rsidRPr="00FF0439">
              <w:rPr>
                <w:sz w:val="20"/>
                <w:szCs w:val="20"/>
              </w:rPr>
              <w:t>Sicht des Kunden/Auftraggebers und Priorisierung</w:t>
            </w:r>
          </w:p>
          <w:p w14:paraId="72E3660F" w14:textId="77777777" w:rsidR="00B212E9" w:rsidRPr="00B50BFC" w:rsidRDefault="00FF0439" w:rsidP="00FF0439">
            <w:pPr>
              <w:pStyle w:val="Default"/>
              <w:rPr>
                <w:sz w:val="20"/>
                <w:szCs w:val="20"/>
              </w:rPr>
            </w:pPr>
            <w:r w:rsidRPr="00FF0439">
              <w:rPr>
                <w:sz w:val="20"/>
                <w:szCs w:val="20"/>
              </w:rPr>
              <w:t>dieser Kriterien nach dem Zieldreieck Leistung,</w:t>
            </w:r>
            <w:r>
              <w:rPr>
                <w:sz w:val="20"/>
                <w:szCs w:val="20"/>
              </w:rPr>
              <w:t xml:space="preserve"> </w:t>
            </w:r>
            <w:r w:rsidRPr="00FF0439">
              <w:rPr>
                <w:sz w:val="20"/>
                <w:szCs w:val="20"/>
              </w:rPr>
              <w:t>Termine und Kosten</w:t>
            </w:r>
            <w:r>
              <w:rPr>
                <w:sz w:val="20"/>
                <w:szCs w:val="20"/>
              </w:rPr>
              <w:t xml:space="preserve"> – </w:t>
            </w:r>
            <w:r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18CF5107" w14:textId="77777777" w:rsidR="00B212E9" w:rsidRPr="00B50BFC" w:rsidRDefault="00B212E9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71E66D12" w14:textId="77777777" w:rsidR="00B212E9" w:rsidRPr="00157A8F" w:rsidRDefault="00B212E9" w:rsidP="00B212E9">
      <w:pPr>
        <w:rPr>
          <w:sz w:val="22"/>
          <w:szCs w:val="22"/>
        </w:rPr>
      </w:pPr>
    </w:p>
    <w:p w14:paraId="2FF350FD" w14:textId="77777777" w:rsidR="00B212E9" w:rsidRDefault="00B212E9" w:rsidP="00FD7BFB">
      <w:pPr>
        <w:rPr>
          <w:sz w:val="22"/>
          <w:szCs w:val="22"/>
        </w:rPr>
      </w:pPr>
    </w:p>
    <w:p w14:paraId="2476C0B8" w14:textId="77777777" w:rsidR="00FD7BFB" w:rsidRDefault="00FD7BFB" w:rsidP="00FD7BFB">
      <w:pPr>
        <w:rPr>
          <w:sz w:val="22"/>
          <w:szCs w:val="22"/>
        </w:rPr>
      </w:pPr>
    </w:p>
    <w:p w14:paraId="7ACC1F44" w14:textId="77777777" w:rsidR="00FD7BFB" w:rsidRDefault="00FD7BFB" w:rsidP="00FD7BFB">
      <w:pPr>
        <w:pStyle w:val="Ttulo2"/>
      </w:pPr>
      <w:bookmarkStart w:id="58" w:name="_Toc142565868"/>
      <w:r>
        <w:t>Projektmanagementansatz</w:t>
      </w:r>
      <w:bookmarkEnd w:id="58"/>
    </w:p>
    <w:p w14:paraId="03D87E66" w14:textId="77777777" w:rsidR="00FD7BFB" w:rsidRPr="00FD7BFB" w:rsidRDefault="00FD7BFB" w:rsidP="00FD7BFB">
      <w:pPr>
        <w:rPr>
          <w:sz w:val="22"/>
          <w:szCs w:val="22"/>
        </w:rPr>
      </w:pPr>
    </w:p>
    <w:p w14:paraId="2375CAED" w14:textId="77777777" w:rsidR="00B212E9" w:rsidRPr="00157A8F" w:rsidRDefault="00B212E9" w:rsidP="00B212E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B212E9" w:rsidRPr="00CC0488" w14:paraId="282F0569" w14:textId="77777777">
        <w:tc>
          <w:tcPr>
            <w:tcW w:w="9570" w:type="dxa"/>
            <w:shd w:val="clear" w:color="auto" w:fill="FFC000"/>
          </w:tcPr>
          <w:p w14:paraId="78F69E97" w14:textId="77777777" w:rsidR="00B212E9" w:rsidRPr="00CC0488" w:rsidRDefault="00B212E9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B212E9" w:rsidRPr="00CC0488" w14:paraId="031D9953" w14:textId="77777777">
        <w:tc>
          <w:tcPr>
            <w:tcW w:w="9570" w:type="dxa"/>
          </w:tcPr>
          <w:p w14:paraId="2EEF5F0B" w14:textId="77777777" w:rsidR="00B212E9" w:rsidRDefault="00B212E9">
            <w:pPr>
              <w:pStyle w:val="Absatztextnormal"/>
              <w:ind w:left="0"/>
            </w:pPr>
          </w:p>
          <w:p w14:paraId="301DF0EE" w14:textId="77777777" w:rsidR="00EE1C7B" w:rsidRPr="00EE1C7B" w:rsidRDefault="00EE1C7B">
            <w:pPr>
              <w:pStyle w:val="Absatztextnormal"/>
              <w:numPr>
                <w:ilvl w:val="0"/>
                <w:numId w:val="3"/>
              </w:numPr>
              <w:jc w:val="both"/>
            </w:pPr>
            <w:r w:rsidRPr="00EE1C7B">
              <w:t>Benennung der Erfahrungen, auf die zur Auswahl der Vorgehensweise für das Projekt zurückgegriffen wurde</w:t>
            </w:r>
            <w:r w:rsidR="00B212E9">
              <w:t>.</w:t>
            </w:r>
          </w:p>
          <w:p w14:paraId="07B09C54" w14:textId="77777777" w:rsidR="00B212E9" w:rsidRPr="00BE4376" w:rsidRDefault="00EE1C7B" w:rsidP="00B212E9">
            <w:pPr>
              <w:pStyle w:val="Absatztextnormal"/>
              <w:numPr>
                <w:ilvl w:val="0"/>
                <w:numId w:val="16"/>
              </w:numPr>
              <w:jc w:val="both"/>
            </w:pPr>
            <w:r w:rsidRPr="00EE1C7B">
              <w:t xml:space="preserve">Nennung der für das Projekt gewählten Vorgehensweise / Projektmanagementansatzes (planbasiert, hybrid oder agil bzw. </w:t>
            </w:r>
            <w:proofErr w:type="gramStart"/>
            <w:r w:rsidRPr="00EE1C7B">
              <w:t>sequentiell</w:t>
            </w:r>
            <w:proofErr w:type="gramEnd"/>
            <w:r w:rsidRPr="00EE1C7B">
              <w:t>, iterativ, inkrementell etc.) und Erläuterung der Beziehung des gewählten Ansatzes zum Projekterfolg.</w:t>
            </w:r>
          </w:p>
          <w:p w14:paraId="1D69E908" w14:textId="77777777" w:rsidR="00B212E9" w:rsidRPr="00BE4376" w:rsidRDefault="00B212E9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  <w:tr w:rsidR="00EE1C7B" w:rsidRPr="00CC0488" w14:paraId="1F35467D" w14:textId="77777777">
        <w:tc>
          <w:tcPr>
            <w:tcW w:w="9570" w:type="dxa"/>
          </w:tcPr>
          <w:p w14:paraId="218FA839" w14:textId="77777777" w:rsidR="00EE1C7B" w:rsidRDefault="00EE1C7B">
            <w:pPr>
              <w:pStyle w:val="Absatztextnormal"/>
              <w:ind w:left="0"/>
            </w:pPr>
          </w:p>
        </w:tc>
      </w:tr>
    </w:tbl>
    <w:p w14:paraId="59DDE13B" w14:textId="77777777" w:rsidR="00B212E9" w:rsidRPr="00157A8F" w:rsidRDefault="00B212E9" w:rsidP="00B212E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B212E9" w:rsidRPr="00B50BFC" w14:paraId="696B8FC3" w14:textId="77777777">
        <w:tc>
          <w:tcPr>
            <w:tcW w:w="8930" w:type="dxa"/>
            <w:shd w:val="clear" w:color="auto" w:fill="FFFF00"/>
          </w:tcPr>
          <w:p w14:paraId="30167AA3" w14:textId="77777777" w:rsidR="00B212E9" w:rsidRPr="00B50BFC" w:rsidRDefault="00B212E9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B212E9" w:rsidRPr="00B50BFC" w14:paraId="3E98935F" w14:textId="77777777">
        <w:tc>
          <w:tcPr>
            <w:tcW w:w="8930" w:type="dxa"/>
          </w:tcPr>
          <w:p w14:paraId="5E770FCB" w14:textId="77777777" w:rsidR="00B212E9" w:rsidRPr="00B50BFC" w:rsidRDefault="00B212E9">
            <w:pPr>
              <w:pStyle w:val="Default"/>
              <w:rPr>
                <w:sz w:val="20"/>
                <w:szCs w:val="20"/>
              </w:rPr>
            </w:pPr>
          </w:p>
          <w:p w14:paraId="18A5C46D" w14:textId="77777777" w:rsidR="00B212E9" w:rsidRPr="00B50BFC" w:rsidRDefault="00FF0439" w:rsidP="00FF0439">
            <w:pPr>
              <w:pStyle w:val="Default"/>
              <w:rPr>
                <w:sz w:val="20"/>
                <w:szCs w:val="20"/>
              </w:rPr>
            </w:pPr>
            <w:r w:rsidRPr="00FF0439">
              <w:rPr>
                <w:sz w:val="20"/>
                <w:szCs w:val="20"/>
              </w:rPr>
              <w:t>Nennung der für das Projekt gewählten</w:t>
            </w:r>
            <w:r>
              <w:rPr>
                <w:sz w:val="20"/>
                <w:szCs w:val="20"/>
              </w:rPr>
              <w:t xml:space="preserve"> </w:t>
            </w:r>
            <w:r w:rsidRPr="00FF0439">
              <w:rPr>
                <w:sz w:val="20"/>
                <w:szCs w:val="20"/>
              </w:rPr>
              <w:t>Vorgehensweise / Projektmanagementansatzes</w:t>
            </w:r>
            <w:r>
              <w:rPr>
                <w:sz w:val="20"/>
                <w:szCs w:val="20"/>
              </w:rPr>
              <w:t xml:space="preserve"> </w:t>
            </w:r>
            <w:r w:rsidRPr="00FF0439">
              <w:rPr>
                <w:sz w:val="20"/>
                <w:szCs w:val="20"/>
              </w:rPr>
              <w:t xml:space="preserve">(planbasiert, hybrid oder agil bzw. </w:t>
            </w:r>
            <w:proofErr w:type="gramStart"/>
            <w:r w:rsidRPr="00FF0439">
              <w:rPr>
                <w:sz w:val="20"/>
                <w:szCs w:val="20"/>
              </w:rPr>
              <w:t>sequentiell</w:t>
            </w:r>
            <w:proofErr w:type="gramEnd"/>
            <w:r w:rsidRPr="00FF0439">
              <w:rPr>
                <w:sz w:val="20"/>
                <w:szCs w:val="20"/>
              </w:rPr>
              <w:t>, iterativ,</w:t>
            </w:r>
            <w:r>
              <w:rPr>
                <w:sz w:val="20"/>
                <w:szCs w:val="20"/>
              </w:rPr>
              <w:t xml:space="preserve"> </w:t>
            </w:r>
            <w:r w:rsidRPr="00FF0439">
              <w:rPr>
                <w:sz w:val="20"/>
                <w:szCs w:val="20"/>
              </w:rPr>
              <w:t>inkrementell etc.) und Erläuterung der Beziehung des</w:t>
            </w:r>
            <w:r>
              <w:rPr>
                <w:sz w:val="20"/>
                <w:szCs w:val="20"/>
              </w:rPr>
              <w:t xml:space="preserve"> </w:t>
            </w:r>
            <w:r w:rsidRPr="00FF0439">
              <w:rPr>
                <w:sz w:val="20"/>
                <w:szCs w:val="20"/>
              </w:rPr>
              <w:t>gewählten Ansatzes zum Projekterfolg</w:t>
            </w:r>
            <w:r w:rsidR="00B212E9">
              <w:rPr>
                <w:sz w:val="20"/>
                <w:szCs w:val="20"/>
              </w:rPr>
              <w:t xml:space="preserve"> – </w:t>
            </w:r>
            <w:r w:rsidRPr="00FF0439">
              <w:rPr>
                <w:b/>
                <w:color w:val="FF0000"/>
                <w:sz w:val="20"/>
                <w:szCs w:val="20"/>
              </w:rPr>
              <w:t>strukturierter Text</w:t>
            </w:r>
          </w:p>
          <w:p w14:paraId="2A6D4FBB" w14:textId="77777777" w:rsidR="00B212E9" w:rsidRPr="00B50BFC" w:rsidRDefault="00B212E9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7E5A8690" w14:textId="77777777" w:rsidR="00B212E9" w:rsidRPr="00157A8F" w:rsidRDefault="00B212E9" w:rsidP="00B212E9">
      <w:pPr>
        <w:rPr>
          <w:sz w:val="22"/>
          <w:szCs w:val="22"/>
        </w:rPr>
      </w:pPr>
    </w:p>
    <w:p w14:paraId="71E94775" w14:textId="77777777" w:rsidR="00FD7BFB" w:rsidRPr="00FD7BFB" w:rsidRDefault="00FD7BFB" w:rsidP="00FD7BFB">
      <w:pPr>
        <w:rPr>
          <w:sz w:val="22"/>
          <w:szCs w:val="22"/>
        </w:rPr>
      </w:pPr>
    </w:p>
    <w:p w14:paraId="1D674B2B" w14:textId="77777777" w:rsidR="00FD7BFB" w:rsidRPr="00FD7BFB" w:rsidRDefault="00FD7BFB" w:rsidP="00FD7BFB">
      <w:pPr>
        <w:rPr>
          <w:sz w:val="22"/>
          <w:szCs w:val="22"/>
        </w:rPr>
      </w:pPr>
    </w:p>
    <w:p w14:paraId="1EBB673F" w14:textId="77777777" w:rsidR="00FD7BFB" w:rsidRPr="00FD7BFB" w:rsidRDefault="00FD7BFB" w:rsidP="00FD7BFB">
      <w:pPr>
        <w:rPr>
          <w:sz w:val="22"/>
          <w:szCs w:val="22"/>
        </w:rPr>
      </w:pPr>
    </w:p>
    <w:p w14:paraId="16749F53" w14:textId="77777777" w:rsidR="00F922A2" w:rsidRDefault="00FD7BFB" w:rsidP="00F922A2">
      <w:pPr>
        <w:pStyle w:val="Ttulo1"/>
      </w:pPr>
      <w:r>
        <w:br w:type="page"/>
      </w:r>
      <w:bookmarkStart w:id="59" w:name="_Toc142565869"/>
      <w:r w:rsidR="00F922A2">
        <w:lastRenderedPageBreak/>
        <w:t>Organisation, Information und Dokumentation 4.5.5</w:t>
      </w:r>
      <w:r w:rsidR="00B5150F">
        <w:t>.</w:t>
      </w:r>
      <w:bookmarkEnd w:id="59"/>
    </w:p>
    <w:p w14:paraId="1310F8EA" w14:textId="77777777" w:rsidR="00F922A2" w:rsidRDefault="00F922A2" w:rsidP="00F922A2">
      <w:pPr>
        <w:pStyle w:val="Ttulo2"/>
      </w:pPr>
      <w:bookmarkStart w:id="60" w:name="_Ref520114159"/>
      <w:bookmarkStart w:id="61" w:name="_Toc142565870"/>
      <w:r>
        <w:t>Projektorganisation</w:t>
      </w:r>
      <w:bookmarkEnd w:id="60"/>
      <w:bookmarkEnd w:id="61"/>
    </w:p>
    <w:p w14:paraId="0D29E09C" w14:textId="77777777" w:rsidR="00F922A2" w:rsidRPr="005466BF" w:rsidRDefault="00F922A2" w:rsidP="00F922A2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922A2" w:rsidRPr="00CC0488" w14:paraId="311EF639" w14:textId="77777777" w:rsidTr="00B5150F">
        <w:tc>
          <w:tcPr>
            <w:tcW w:w="8857" w:type="dxa"/>
            <w:shd w:val="clear" w:color="auto" w:fill="FFC000"/>
          </w:tcPr>
          <w:p w14:paraId="1A9A6B9C" w14:textId="77777777" w:rsidR="00F922A2" w:rsidRPr="00CC0488" w:rsidRDefault="00F922A2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F922A2" w:rsidRPr="00CC0488" w14:paraId="78C08D1B" w14:textId="77777777" w:rsidTr="00B5150F">
        <w:tc>
          <w:tcPr>
            <w:tcW w:w="8857" w:type="dxa"/>
          </w:tcPr>
          <w:p w14:paraId="0BD8A52D" w14:textId="77777777" w:rsidR="00F922A2" w:rsidRDefault="00F922A2" w:rsidP="00B5150F">
            <w:pPr>
              <w:pStyle w:val="Absatztextnormal"/>
              <w:ind w:left="0"/>
            </w:pPr>
          </w:p>
          <w:p w14:paraId="1145793B" w14:textId="77777777" w:rsidR="00FE6981" w:rsidRDefault="0094210F" w:rsidP="00E11236">
            <w:pPr>
              <w:pStyle w:val="Absatztextnormal"/>
              <w:numPr>
                <w:ilvl w:val="0"/>
                <w:numId w:val="3"/>
              </w:numPr>
            </w:pPr>
            <w:r>
              <w:t>E</w:t>
            </w:r>
            <w:r w:rsidR="00F922A2">
              <w:t>ine Organisationsform auswählen und Auswahl begründen (auch Nichteignung der nicht gewählten Alternativen begründen).</w:t>
            </w:r>
          </w:p>
          <w:p w14:paraId="314883A8" w14:textId="77777777" w:rsidR="00E11236" w:rsidRDefault="00E11236" w:rsidP="00E11236">
            <w:pPr>
              <w:pStyle w:val="Default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 Symbole, die Linien und die Anordnung der Organigramme sind in der Praxis fest definiert und sollten daher beibehalten werden.</w:t>
            </w:r>
          </w:p>
          <w:p w14:paraId="45EF98DA" w14:textId="77777777" w:rsidR="00E11236" w:rsidRDefault="00E11236" w:rsidP="00E11236">
            <w:pPr>
              <w:pStyle w:val="Default"/>
              <w:numPr>
                <w:ilvl w:val="0"/>
                <w:numId w:val="3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Sofern</w:t>
            </w:r>
            <w:proofErr w:type="gramEnd"/>
            <w:r>
              <w:rPr>
                <w:sz w:val="20"/>
                <w:szCs w:val="20"/>
              </w:rPr>
              <w:t xml:space="preserve"> als Projektorganisation eine Stab-PO gewählt wurde, sind im Projektsteckbrief die Kreuze bei Leistung, Termine und Kosten zu entfernen, bzw. nicht zu setzen.</w:t>
            </w:r>
          </w:p>
          <w:p w14:paraId="13C7AE5A" w14:textId="77777777" w:rsidR="00E11236" w:rsidRDefault="00E11236" w:rsidP="00E11236">
            <w:pPr>
              <w:pStyle w:val="Default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Wenn die </w:t>
            </w:r>
            <w:r w:rsidRPr="00273CBB">
              <w:rPr>
                <w:b/>
                <w:sz w:val="20"/>
                <w:szCs w:val="20"/>
              </w:rPr>
              <w:t>Unternehmensleitung</w:t>
            </w:r>
            <w:r>
              <w:rPr>
                <w:sz w:val="20"/>
                <w:szCs w:val="20"/>
              </w:rPr>
              <w:t xml:space="preserve"> in der obersten Ebene </w:t>
            </w:r>
            <w:proofErr w:type="gramStart"/>
            <w:r>
              <w:rPr>
                <w:sz w:val="20"/>
                <w:szCs w:val="20"/>
              </w:rPr>
              <w:t>steht</w:t>
            </w:r>
            <w:proofErr w:type="gramEnd"/>
            <w:r>
              <w:rPr>
                <w:sz w:val="20"/>
                <w:szCs w:val="20"/>
              </w:rPr>
              <w:t xml:space="preserve"> sollen nur Rollen/ Stellen dargestellt werden, </w:t>
            </w:r>
            <w:r w:rsidRPr="00273CBB">
              <w:rPr>
                <w:b/>
                <w:sz w:val="20"/>
                <w:szCs w:val="20"/>
              </w:rPr>
              <w:t>keine</w:t>
            </w:r>
            <w:r>
              <w:rPr>
                <w:sz w:val="20"/>
                <w:szCs w:val="20"/>
              </w:rPr>
              <w:t xml:space="preserve"> Namen</w:t>
            </w:r>
          </w:p>
          <w:p w14:paraId="6E786D49" w14:textId="77777777" w:rsidR="00E4436D" w:rsidRPr="00E4436D" w:rsidRDefault="00E11236" w:rsidP="00C35D98">
            <w:pPr>
              <w:pStyle w:val="Default"/>
              <w:numPr>
                <w:ilvl w:val="0"/>
                <w:numId w:val="3"/>
              </w:numPr>
              <w:jc w:val="both"/>
            </w:pPr>
            <w:r>
              <w:rPr>
                <w:sz w:val="20"/>
                <w:szCs w:val="20"/>
              </w:rPr>
              <w:t>Wenn der Lenkungsausschuss oder der AG in der obersten Ebene steht, können unterhalb der Stellen die jeweiligen Namen dargestellt werden.</w:t>
            </w:r>
          </w:p>
          <w:p w14:paraId="1D058B5F" w14:textId="77777777" w:rsidR="00F922A2" w:rsidRPr="00BE4376" w:rsidRDefault="00F922A2" w:rsidP="00F922A2">
            <w:pPr>
              <w:pStyle w:val="Absatztextnormal"/>
              <w:ind w:left="720"/>
              <w:jc w:val="both"/>
            </w:pPr>
          </w:p>
        </w:tc>
      </w:tr>
    </w:tbl>
    <w:p w14:paraId="0DF23D99" w14:textId="77777777" w:rsidR="00F922A2" w:rsidRPr="005466BF" w:rsidRDefault="00F922A2" w:rsidP="00F922A2">
      <w:pPr>
        <w:rPr>
          <w:sz w:val="22"/>
          <w:szCs w:val="22"/>
        </w:rPr>
      </w:pPr>
    </w:p>
    <w:p w14:paraId="2131C291" w14:textId="77777777" w:rsidR="00F922A2" w:rsidRPr="005466BF" w:rsidRDefault="00F922A2" w:rsidP="00F922A2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922A2" w:rsidRPr="00B50BFC" w14:paraId="20C8E896" w14:textId="77777777" w:rsidTr="00B5150F">
        <w:tc>
          <w:tcPr>
            <w:tcW w:w="8930" w:type="dxa"/>
            <w:shd w:val="clear" w:color="auto" w:fill="FFFF00"/>
          </w:tcPr>
          <w:p w14:paraId="0D02000F" w14:textId="77777777" w:rsidR="00F922A2" w:rsidRPr="00B50BFC" w:rsidRDefault="00F922A2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F922A2" w:rsidRPr="00B50BFC" w14:paraId="1EB4A361" w14:textId="77777777" w:rsidTr="00B5150F">
        <w:tc>
          <w:tcPr>
            <w:tcW w:w="8930" w:type="dxa"/>
          </w:tcPr>
          <w:p w14:paraId="568F919E" w14:textId="77777777" w:rsidR="00F922A2" w:rsidRPr="00B50BFC" w:rsidRDefault="00F922A2" w:rsidP="00B5150F">
            <w:pPr>
              <w:pStyle w:val="Default"/>
              <w:rPr>
                <w:sz w:val="20"/>
                <w:szCs w:val="20"/>
              </w:rPr>
            </w:pPr>
          </w:p>
          <w:p w14:paraId="5CD22D0B" w14:textId="77777777" w:rsidR="003E427C" w:rsidRPr="003E427C" w:rsidRDefault="003E427C" w:rsidP="003E427C">
            <w:pPr>
              <w:pStyle w:val="Default"/>
              <w:rPr>
                <w:sz w:val="20"/>
                <w:szCs w:val="20"/>
              </w:rPr>
            </w:pPr>
            <w:r w:rsidRPr="003E427C">
              <w:rPr>
                <w:sz w:val="20"/>
                <w:szCs w:val="20"/>
              </w:rPr>
              <w:t>Benennung und Begründung der</w:t>
            </w:r>
            <w:r>
              <w:rPr>
                <w:sz w:val="20"/>
                <w:szCs w:val="20"/>
              </w:rPr>
              <w:t xml:space="preserve"> </w:t>
            </w:r>
            <w:r w:rsidRPr="003E427C">
              <w:rPr>
                <w:sz w:val="20"/>
                <w:szCs w:val="20"/>
              </w:rPr>
              <w:t>Projektorganisationsform.</w:t>
            </w:r>
            <w:r>
              <w:rPr>
                <w:sz w:val="20"/>
                <w:szCs w:val="20"/>
              </w:rPr>
              <w:t xml:space="preserve"> </w:t>
            </w:r>
            <w:r w:rsidRPr="003E427C">
              <w:rPr>
                <w:sz w:val="20"/>
                <w:szCs w:val="20"/>
              </w:rPr>
              <w:t>Visualisierung der Projektorganisation unter</w:t>
            </w:r>
          </w:p>
          <w:p w14:paraId="0616E640" w14:textId="77777777" w:rsidR="003E427C" w:rsidRPr="003E427C" w:rsidRDefault="003E427C" w:rsidP="003E427C">
            <w:pPr>
              <w:pStyle w:val="Default"/>
              <w:rPr>
                <w:sz w:val="20"/>
                <w:szCs w:val="20"/>
              </w:rPr>
            </w:pPr>
            <w:r w:rsidRPr="003E427C">
              <w:rPr>
                <w:sz w:val="20"/>
                <w:szCs w:val="20"/>
              </w:rPr>
              <w:t>Berücksichtigung der Stammorganisation.</w:t>
            </w:r>
          </w:p>
          <w:p w14:paraId="378BE444" w14:textId="77777777" w:rsidR="003E427C" w:rsidRPr="003E427C" w:rsidRDefault="003E427C" w:rsidP="003E427C">
            <w:pPr>
              <w:pStyle w:val="Default"/>
              <w:rPr>
                <w:sz w:val="20"/>
                <w:szCs w:val="20"/>
              </w:rPr>
            </w:pPr>
            <w:r w:rsidRPr="003E427C">
              <w:rPr>
                <w:sz w:val="20"/>
                <w:szCs w:val="20"/>
              </w:rPr>
              <w:t>Planbasiert: Organigramm</w:t>
            </w:r>
          </w:p>
          <w:p w14:paraId="0CC0D554" w14:textId="77777777" w:rsidR="00F71EC0" w:rsidRPr="00F71EC0" w:rsidRDefault="003E427C" w:rsidP="00F71EC0">
            <w:pPr>
              <w:autoSpaceDE w:val="0"/>
              <w:autoSpaceDN w:val="0"/>
              <w:adjustRightInd w:val="0"/>
              <w:rPr>
                <w:b/>
                <w:color w:val="FF0000"/>
              </w:rPr>
            </w:pPr>
            <w:r w:rsidRPr="003E427C">
              <w:t>Agil: freie Visualisierung</w:t>
            </w:r>
            <w:r w:rsidR="00F922A2">
              <w:t xml:space="preserve">– </w:t>
            </w:r>
            <w:r w:rsidR="00F922A2">
              <w:rPr>
                <w:b/>
                <w:color w:val="FF0000"/>
              </w:rPr>
              <w:t>strukturierter Text</w:t>
            </w:r>
            <w:r>
              <w:rPr>
                <w:b/>
                <w:color w:val="FF0000"/>
              </w:rPr>
              <w:t xml:space="preserve"> und Grafik</w:t>
            </w:r>
            <w:r w:rsidR="00F71EC0">
              <w:rPr>
                <w:b/>
                <w:color w:val="FF0000"/>
              </w:rPr>
              <w:t>, k</w:t>
            </w:r>
            <w:r w:rsidR="00F71EC0" w:rsidRPr="00F71EC0">
              <w:rPr>
                <w:b/>
                <w:color w:val="FF0000"/>
              </w:rPr>
              <w:t>ann planbasiert oder agil</w:t>
            </w:r>
          </w:p>
          <w:p w14:paraId="5CC4BC13" w14:textId="77777777" w:rsidR="00F922A2" w:rsidRPr="00F71EC0" w:rsidRDefault="00F71EC0" w:rsidP="00F71EC0">
            <w:pPr>
              <w:pStyle w:val="Default"/>
              <w:rPr>
                <w:rFonts w:cs="Times New Roman"/>
                <w:b/>
                <w:color w:val="FF0000"/>
                <w:sz w:val="20"/>
                <w:szCs w:val="20"/>
              </w:rPr>
            </w:pPr>
            <w:r w:rsidRPr="00F71EC0">
              <w:rPr>
                <w:rFonts w:cs="Times New Roman"/>
                <w:b/>
                <w:color w:val="FF0000"/>
                <w:sz w:val="20"/>
                <w:szCs w:val="20"/>
              </w:rPr>
              <w:t>beschrieben werden</w:t>
            </w:r>
          </w:p>
          <w:p w14:paraId="02700677" w14:textId="77777777" w:rsidR="00F922A2" w:rsidRPr="00B50BFC" w:rsidRDefault="00F922A2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12EC70CC" w14:textId="77777777" w:rsidR="00F922A2" w:rsidRPr="005466BF" w:rsidRDefault="00F922A2" w:rsidP="00F922A2">
      <w:pPr>
        <w:pStyle w:val="Absatztextnormal"/>
        <w:ind w:left="0"/>
        <w:rPr>
          <w:sz w:val="22"/>
          <w:szCs w:val="22"/>
        </w:rPr>
      </w:pPr>
    </w:p>
    <w:p w14:paraId="13B00134" w14:textId="77777777" w:rsidR="00F922A2" w:rsidRPr="005466BF" w:rsidRDefault="00F922A2" w:rsidP="00F922A2">
      <w:pPr>
        <w:pStyle w:val="Absatztextnormal"/>
        <w:ind w:left="0"/>
        <w:rPr>
          <w:sz w:val="22"/>
          <w:szCs w:val="22"/>
        </w:rPr>
      </w:pPr>
      <w:r w:rsidRPr="005466BF">
        <w:rPr>
          <w:sz w:val="22"/>
          <w:szCs w:val="22"/>
        </w:rPr>
        <w:t xml:space="preserve">Für das beschriebene Projekt wurde als Organisationsform eine </w:t>
      </w:r>
      <w:r w:rsidRPr="005466BF">
        <w:rPr>
          <w:sz w:val="22"/>
          <w:szCs w:val="22"/>
        </w:rPr>
        <w:fldChar w:fldCharType="begin">
          <w:ffData>
            <w:name w:val="Text206"/>
            <w:enabled/>
            <w:calcOnExit w:val="0"/>
            <w:textInput/>
          </w:ffData>
        </w:fldChar>
      </w:r>
      <w:r w:rsidRPr="005466BF">
        <w:rPr>
          <w:sz w:val="22"/>
          <w:szCs w:val="22"/>
        </w:rPr>
        <w:instrText xml:space="preserve"> FORMTEXT </w:instrText>
      </w:r>
      <w:r w:rsidRPr="005466BF">
        <w:rPr>
          <w:sz w:val="22"/>
          <w:szCs w:val="22"/>
        </w:rPr>
      </w:r>
      <w:r w:rsidRPr="005466BF">
        <w:rPr>
          <w:sz w:val="22"/>
          <w:szCs w:val="22"/>
        </w:rPr>
        <w:fldChar w:fldCharType="separate"/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sz w:val="22"/>
          <w:szCs w:val="22"/>
        </w:rPr>
        <w:fldChar w:fldCharType="end"/>
      </w:r>
      <w:r w:rsidRPr="005466BF">
        <w:rPr>
          <w:sz w:val="22"/>
          <w:szCs w:val="22"/>
        </w:rPr>
        <w:t xml:space="preserve"> gewählt.</w:t>
      </w:r>
    </w:p>
    <w:p w14:paraId="622AD91E" w14:textId="77777777" w:rsidR="00F922A2" w:rsidRPr="005466BF" w:rsidRDefault="00F922A2" w:rsidP="00F922A2">
      <w:pPr>
        <w:rPr>
          <w:sz w:val="22"/>
          <w:szCs w:val="22"/>
        </w:rPr>
      </w:pPr>
    </w:p>
    <w:p w14:paraId="20D83AB4" w14:textId="77777777" w:rsidR="00F922A2" w:rsidRPr="005466BF" w:rsidRDefault="00F922A2" w:rsidP="00F922A2">
      <w:pPr>
        <w:pStyle w:val="Absatztextnormal"/>
        <w:ind w:left="0"/>
        <w:rPr>
          <w:sz w:val="22"/>
          <w:szCs w:val="22"/>
        </w:rPr>
      </w:pPr>
      <w:r w:rsidRPr="005466BF">
        <w:rPr>
          <w:sz w:val="22"/>
          <w:szCs w:val="22"/>
        </w:rPr>
        <w:t xml:space="preserve">Begründung: </w:t>
      </w:r>
      <w:r w:rsidRPr="005466BF">
        <w:rPr>
          <w:sz w:val="22"/>
          <w:szCs w:val="22"/>
        </w:rPr>
        <w:fldChar w:fldCharType="begin">
          <w:ffData>
            <w:name w:val="Text206"/>
            <w:enabled/>
            <w:calcOnExit w:val="0"/>
            <w:textInput/>
          </w:ffData>
        </w:fldChar>
      </w:r>
      <w:r w:rsidRPr="005466BF">
        <w:rPr>
          <w:sz w:val="22"/>
          <w:szCs w:val="22"/>
        </w:rPr>
        <w:instrText xml:space="preserve"> FORMTEXT </w:instrText>
      </w:r>
      <w:r w:rsidRPr="005466BF">
        <w:rPr>
          <w:sz w:val="22"/>
          <w:szCs w:val="22"/>
        </w:rPr>
      </w:r>
      <w:r w:rsidRPr="005466BF">
        <w:rPr>
          <w:sz w:val="22"/>
          <w:szCs w:val="22"/>
        </w:rPr>
        <w:fldChar w:fldCharType="separate"/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noProof/>
          <w:sz w:val="22"/>
          <w:szCs w:val="22"/>
        </w:rPr>
        <w:t> </w:t>
      </w:r>
      <w:r w:rsidRPr="005466BF">
        <w:rPr>
          <w:sz w:val="22"/>
          <w:szCs w:val="22"/>
        </w:rPr>
        <w:fldChar w:fldCharType="end"/>
      </w:r>
    </w:p>
    <w:p w14:paraId="2250C6F6" w14:textId="77777777" w:rsidR="00F922A2" w:rsidRDefault="00F922A2" w:rsidP="00F922A2"/>
    <w:p w14:paraId="0FED8E5B" w14:textId="77777777" w:rsidR="002D006A" w:rsidRPr="00916C8C" w:rsidRDefault="002D006A" w:rsidP="002D006A">
      <w:pPr>
        <w:pStyle w:val="Absatztextnormal"/>
        <w:ind w:left="0"/>
        <w:rPr>
          <w:u w:val="single"/>
          <w:lang w:val="it-IT"/>
        </w:rPr>
      </w:pPr>
      <w:proofErr w:type="spellStart"/>
      <w:r w:rsidRPr="00916C8C">
        <w:rPr>
          <w:u w:val="single"/>
          <w:lang w:val="it-IT"/>
        </w:rPr>
        <w:t>Stabs</w:t>
      </w:r>
      <w:proofErr w:type="spellEnd"/>
      <w:r w:rsidRPr="00916C8C">
        <w:rPr>
          <w:u w:val="single"/>
          <w:lang w:val="it-IT"/>
        </w:rPr>
        <w:t>-PO</w:t>
      </w:r>
      <w:r>
        <w:rPr>
          <w:u w:val="single"/>
          <w:lang w:val="it-IT"/>
        </w:rPr>
        <w:t xml:space="preserve">: </w:t>
      </w:r>
      <w:proofErr w:type="spellStart"/>
      <w:r>
        <w:rPr>
          <w:u w:val="single"/>
          <w:lang w:val="it-IT"/>
        </w:rPr>
        <w:t>Unternehmensorganigramm</w:t>
      </w:r>
      <w:proofErr w:type="spellEnd"/>
    </w:p>
    <w:p w14:paraId="277AFB5F" w14:textId="77777777" w:rsidR="002D006A" w:rsidRPr="00AB7B4E" w:rsidRDefault="00181752" w:rsidP="002D006A">
      <w:pPr>
        <w:pStyle w:val="Absatztextnormal"/>
        <w:jc w:val="center"/>
        <w:rPr>
          <w:lang w:val="it-IT"/>
        </w:rPr>
      </w:pPr>
      <w:r>
        <w:rPr>
          <w:noProof/>
        </w:rPr>
        <w:object w:dxaOrig="7644" w:dyaOrig="4008" w14:anchorId="41E8AF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1.75pt;height:200.25pt;mso-width-percent:0;mso-height-percent:0;mso-width-percent:0;mso-height-percent:0" o:ole="">
            <v:imagedata r:id="rId12" o:title=""/>
          </v:shape>
          <o:OLEObject Type="Embed" ProgID="Visio.Drawing.15" ShapeID="_x0000_i1025" DrawAspect="Content" ObjectID="_1770211980" r:id="rId13"/>
        </w:object>
      </w:r>
    </w:p>
    <w:p w14:paraId="340A3BD6" w14:textId="77777777" w:rsidR="002D006A" w:rsidRDefault="002D006A" w:rsidP="002D006A">
      <w:pPr>
        <w:pStyle w:val="Absatztextnormal"/>
        <w:ind w:left="0"/>
        <w:rPr>
          <w:u w:val="single"/>
          <w:lang w:val="it-IT"/>
        </w:rPr>
      </w:pPr>
      <w:r>
        <w:rPr>
          <w:u w:val="single"/>
          <w:lang w:val="it-IT"/>
        </w:rPr>
        <w:br w:type="page"/>
      </w:r>
      <w:proofErr w:type="spellStart"/>
      <w:r>
        <w:rPr>
          <w:u w:val="single"/>
          <w:lang w:val="it-IT"/>
        </w:rPr>
        <w:lastRenderedPageBreak/>
        <w:t>Stabs</w:t>
      </w:r>
      <w:proofErr w:type="spellEnd"/>
      <w:r>
        <w:rPr>
          <w:u w:val="single"/>
          <w:lang w:val="it-IT"/>
        </w:rPr>
        <w:t xml:space="preserve">-PO: </w:t>
      </w:r>
      <w:proofErr w:type="spellStart"/>
      <w:r>
        <w:rPr>
          <w:u w:val="single"/>
          <w:lang w:val="it-IT"/>
        </w:rPr>
        <w:t>Projekt</w:t>
      </w:r>
      <w:r w:rsidRPr="005D2B95">
        <w:rPr>
          <w:u w:val="single"/>
          <w:lang w:val="it-IT"/>
        </w:rPr>
        <w:t>organigramm</w:t>
      </w:r>
      <w:proofErr w:type="spellEnd"/>
    </w:p>
    <w:p w14:paraId="07A64FCC" w14:textId="77777777" w:rsidR="002D006A" w:rsidRDefault="00181752" w:rsidP="002D006A">
      <w:pPr>
        <w:pStyle w:val="Absatztextnormal"/>
        <w:jc w:val="center"/>
        <w:rPr>
          <w:u w:val="single"/>
          <w:lang w:val="it-IT"/>
        </w:rPr>
      </w:pPr>
      <w:r>
        <w:rPr>
          <w:noProof/>
        </w:rPr>
        <w:object w:dxaOrig="4656" w:dyaOrig="3840" w14:anchorId="6004D6AB">
          <v:shape id="_x0000_i1026" type="#_x0000_t75" alt="" style="width:233.25pt;height:192pt;mso-width-percent:0;mso-height-percent:0;mso-width-percent:0;mso-height-percent:0" o:ole="">
            <v:imagedata r:id="rId14" o:title=""/>
          </v:shape>
          <o:OLEObject Type="Embed" ProgID="Visio.Drawing.15" ShapeID="_x0000_i1026" DrawAspect="Content" ObjectID="_1770211981" r:id="rId15"/>
        </w:object>
      </w:r>
    </w:p>
    <w:p w14:paraId="124FEA6D" w14:textId="77777777" w:rsidR="002D006A" w:rsidRDefault="002D006A" w:rsidP="002D006A">
      <w:pPr>
        <w:pStyle w:val="Absatztextnormal"/>
        <w:ind w:left="0"/>
        <w:rPr>
          <w:u w:val="single"/>
          <w:lang w:val="it-IT"/>
        </w:rPr>
      </w:pPr>
    </w:p>
    <w:p w14:paraId="1EE11C9C" w14:textId="77777777" w:rsidR="002D006A" w:rsidRPr="00916C8C" w:rsidRDefault="002D006A" w:rsidP="002D006A">
      <w:pPr>
        <w:pStyle w:val="Absatztextnormal"/>
        <w:ind w:left="0"/>
        <w:rPr>
          <w:u w:val="single"/>
          <w:lang w:val="it-IT"/>
        </w:rPr>
      </w:pPr>
      <w:r w:rsidRPr="00916C8C">
        <w:rPr>
          <w:u w:val="single"/>
          <w:lang w:val="it-IT"/>
        </w:rPr>
        <w:t>Matrix-PO</w:t>
      </w:r>
      <w:r>
        <w:rPr>
          <w:u w:val="single"/>
          <w:lang w:val="it-IT"/>
        </w:rPr>
        <w:t xml:space="preserve">: </w:t>
      </w:r>
      <w:proofErr w:type="spellStart"/>
      <w:r>
        <w:rPr>
          <w:u w:val="single"/>
          <w:lang w:val="it-IT"/>
        </w:rPr>
        <w:t>Unternehmensorganigramm</w:t>
      </w:r>
      <w:proofErr w:type="spellEnd"/>
    </w:p>
    <w:p w14:paraId="3D134B50" w14:textId="77777777" w:rsidR="002D006A" w:rsidRDefault="00181752" w:rsidP="002D006A">
      <w:pPr>
        <w:pStyle w:val="Absatztextnormal"/>
        <w:jc w:val="center"/>
      </w:pPr>
      <w:r>
        <w:rPr>
          <w:noProof/>
        </w:rPr>
        <w:object w:dxaOrig="10188" w:dyaOrig="4309" w14:anchorId="50612DB7">
          <v:shape id="_x0000_i1027" type="#_x0000_t75" alt="" style="width:468pt;height:198pt;mso-width-percent:0;mso-height-percent:0;mso-width-percent:0;mso-height-percent:0" o:ole="">
            <v:imagedata r:id="rId16" o:title=""/>
          </v:shape>
          <o:OLEObject Type="Embed" ProgID="Visio.Drawing.15" ShapeID="_x0000_i1027" DrawAspect="Content" ObjectID="_1770211982" r:id="rId17"/>
        </w:object>
      </w:r>
    </w:p>
    <w:p w14:paraId="283D1035" w14:textId="77777777" w:rsidR="002D006A" w:rsidRDefault="002D006A" w:rsidP="002D006A">
      <w:pPr>
        <w:pStyle w:val="Absatztextnormal"/>
        <w:ind w:left="0"/>
        <w:rPr>
          <w:lang w:val="it-IT"/>
        </w:rPr>
      </w:pPr>
      <w:r>
        <w:rPr>
          <w:lang w:val="it-IT"/>
        </w:rPr>
        <w:t xml:space="preserve">Matrix-PO: </w:t>
      </w:r>
      <w:proofErr w:type="spellStart"/>
      <w:r>
        <w:rPr>
          <w:lang w:val="it-IT"/>
        </w:rPr>
        <w:t>Projekt</w:t>
      </w:r>
      <w:r w:rsidRPr="006C616F">
        <w:rPr>
          <w:lang w:val="it-IT"/>
        </w:rPr>
        <w:t>organigramm</w:t>
      </w:r>
      <w:proofErr w:type="spellEnd"/>
    </w:p>
    <w:p w14:paraId="49A39A6B" w14:textId="77777777" w:rsidR="002D006A" w:rsidRDefault="00181752" w:rsidP="002D006A">
      <w:pPr>
        <w:pStyle w:val="Absatztextnormal"/>
        <w:jc w:val="center"/>
      </w:pPr>
      <w:r>
        <w:rPr>
          <w:noProof/>
        </w:rPr>
        <w:object w:dxaOrig="4678" w:dyaOrig="3861" w14:anchorId="634D1FCF">
          <v:shape id="_x0000_i1028" type="#_x0000_t75" alt="" style="width:234pt;height:192.75pt;mso-width-percent:0;mso-height-percent:0;mso-width-percent:0;mso-height-percent:0" o:ole="">
            <v:imagedata r:id="rId18" o:title=""/>
          </v:shape>
          <o:OLEObject Type="Embed" ProgID="Visio.Drawing.15" ShapeID="_x0000_i1028" DrawAspect="Content" ObjectID="_1770211983" r:id="rId19"/>
        </w:object>
      </w:r>
    </w:p>
    <w:p w14:paraId="2467DA8E" w14:textId="77777777" w:rsidR="002D006A" w:rsidRPr="00AB7B4E" w:rsidRDefault="002D006A" w:rsidP="002D006A">
      <w:pPr>
        <w:pStyle w:val="Absatztextnormal"/>
        <w:jc w:val="center"/>
        <w:rPr>
          <w:lang w:val="it-IT"/>
        </w:rPr>
      </w:pPr>
    </w:p>
    <w:p w14:paraId="3F3851B4" w14:textId="77777777" w:rsidR="002D006A" w:rsidRPr="00916C8C" w:rsidRDefault="002D006A" w:rsidP="002D006A">
      <w:pPr>
        <w:rPr>
          <w:u w:val="single"/>
        </w:rPr>
      </w:pPr>
      <w:r>
        <w:rPr>
          <w:u w:val="single"/>
          <w:lang w:val="it-IT"/>
        </w:rPr>
        <w:br w:type="page"/>
      </w:r>
      <w:r w:rsidRPr="00916C8C">
        <w:rPr>
          <w:u w:val="single"/>
          <w:lang w:val="it-IT"/>
        </w:rPr>
        <w:lastRenderedPageBreak/>
        <w:t>Reine PO</w:t>
      </w:r>
      <w:r>
        <w:rPr>
          <w:u w:val="single"/>
          <w:lang w:val="it-IT"/>
        </w:rPr>
        <w:t xml:space="preserve">: </w:t>
      </w:r>
      <w:proofErr w:type="spellStart"/>
      <w:r>
        <w:rPr>
          <w:u w:val="single"/>
          <w:lang w:val="it-IT"/>
        </w:rPr>
        <w:t>Unternehmensorganigramm</w:t>
      </w:r>
      <w:proofErr w:type="spellEnd"/>
    </w:p>
    <w:p w14:paraId="6EA3313E" w14:textId="77777777" w:rsidR="002D006A" w:rsidRDefault="00181752" w:rsidP="002D006A">
      <w:pPr>
        <w:jc w:val="center"/>
      </w:pPr>
      <w:r>
        <w:rPr>
          <w:noProof/>
        </w:rPr>
        <w:object w:dxaOrig="10210" w:dyaOrig="4030" w14:anchorId="0893A843">
          <v:shape id="_x0000_i1029" type="#_x0000_t75" alt="" style="width:469.5pt;height:185.25pt;mso-width-percent:0;mso-height-percent:0;mso-width-percent:0;mso-height-percent:0" o:ole="">
            <v:imagedata r:id="rId20" o:title=""/>
          </v:shape>
          <o:OLEObject Type="Embed" ProgID="Visio.Drawing.15" ShapeID="_x0000_i1029" DrawAspect="Content" ObjectID="_1770211984" r:id="rId21"/>
        </w:object>
      </w:r>
    </w:p>
    <w:p w14:paraId="05A502F9" w14:textId="77777777" w:rsidR="002D006A" w:rsidRPr="00CE1A12" w:rsidRDefault="002D006A" w:rsidP="002D006A">
      <w:pPr>
        <w:jc w:val="center"/>
      </w:pPr>
    </w:p>
    <w:p w14:paraId="266FD038" w14:textId="77777777" w:rsidR="002D006A" w:rsidRDefault="002D006A" w:rsidP="002D006A"/>
    <w:p w14:paraId="2A93ABF1" w14:textId="77777777" w:rsidR="002D006A" w:rsidRDefault="002D006A" w:rsidP="002D006A"/>
    <w:p w14:paraId="7E380DD8" w14:textId="77777777" w:rsidR="002D006A" w:rsidRDefault="002D006A" w:rsidP="002D006A">
      <w:r>
        <w:t>Reine PO: Projekt</w:t>
      </w:r>
      <w:r w:rsidRPr="006C616F">
        <w:t>organigramm</w:t>
      </w:r>
    </w:p>
    <w:p w14:paraId="47781ABE" w14:textId="77777777" w:rsidR="002D006A" w:rsidRDefault="00181752" w:rsidP="002D006A">
      <w:pPr>
        <w:jc w:val="center"/>
      </w:pPr>
      <w:r>
        <w:rPr>
          <w:noProof/>
        </w:rPr>
        <w:object w:dxaOrig="9839" w:dyaOrig="5732" w14:anchorId="68BE9CBE">
          <v:shape id="_x0000_i1030" type="#_x0000_t75" alt="" style="width:420.75pt;height:245.25pt;mso-width-percent:0;mso-height-percent:0;mso-width-percent:0;mso-height-percent:0" o:ole="">
            <v:imagedata r:id="rId22" o:title=""/>
          </v:shape>
          <o:OLEObject Type="Embed" ProgID="Visio.Drawing.15" ShapeID="_x0000_i1030" DrawAspect="Content" ObjectID="_1770211985" r:id="rId23"/>
        </w:object>
      </w:r>
    </w:p>
    <w:p w14:paraId="65A6CDDA" w14:textId="77777777" w:rsidR="002D006A" w:rsidRDefault="002D006A" w:rsidP="00F922A2"/>
    <w:p w14:paraId="4B341470" w14:textId="77777777" w:rsidR="005913BA" w:rsidRDefault="005913BA" w:rsidP="005913BA">
      <w:pPr>
        <w:pStyle w:val="Descripcin"/>
      </w:pPr>
      <w:bookmarkStart w:id="62" w:name="_Toc142565814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Projektorganigramm</w:t>
      </w:r>
      <w:bookmarkEnd w:id="62"/>
    </w:p>
    <w:p w14:paraId="2800EA46" w14:textId="77777777" w:rsidR="005913BA" w:rsidRPr="005913BA" w:rsidRDefault="005913BA" w:rsidP="00F922A2">
      <w:pPr>
        <w:rPr>
          <w:sz w:val="22"/>
          <w:szCs w:val="22"/>
        </w:rPr>
      </w:pPr>
    </w:p>
    <w:p w14:paraId="46285440" w14:textId="77777777" w:rsidR="005913BA" w:rsidRPr="005913BA" w:rsidRDefault="005913BA" w:rsidP="00F922A2">
      <w:pPr>
        <w:rPr>
          <w:sz w:val="22"/>
          <w:szCs w:val="22"/>
        </w:rPr>
      </w:pPr>
    </w:p>
    <w:p w14:paraId="1434E668" w14:textId="77777777" w:rsidR="00F922A2" w:rsidRDefault="006B5E22" w:rsidP="00F922A2">
      <w:pPr>
        <w:pStyle w:val="Ttulo2"/>
      </w:pPr>
      <w:r>
        <w:br w:type="page"/>
      </w:r>
      <w:bookmarkStart w:id="63" w:name="_Toc142565871"/>
      <w:r w:rsidR="00F922A2">
        <w:lastRenderedPageBreak/>
        <w:t>Projektrollen</w:t>
      </w:r>
      <w:bookmarkEnd w:id="63"/>
    </w:p>
    <w:p w14:paraId="4C77DE60" w14:textId="77777777" w:rsidR="00F922A2" w:rsidRPr="00B4649C" w:rsidRDefault="00F922A2" w:rsidP="00F922A2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922A2" w:rsidRPr="00CC0488" w14:paraId="2A37954F" w14:textId="77777777" w:rsidTr="00B5150F">
        <w:tc>
          <w:tcPr>
            <w:tcW w:w="8857" w:type="dxa"/>
            <w:shd w:val="clear" w:color="auto" w:fill="FFC000"/>
          </w:tcPr>
          <w:p w14:paraId="2D9AE45D" w14:textId="77777777" w:rsidR="00F922A2" w:rsidRPr="00CC0488" w:rsidRDefault="00F922A2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F922A2" w:rsidRPr="00CC0488" w14:paraId="50286BDF" w14:textId="77777777" w:rsidTr="00B5150F">
        <w:tc>
          <w:tcPr>
            <w:tcW w:w="8857" w:type="dxa"/>
          </w:tcPr>
          <w:p w14:paraId="3167C327" w14:textId="77777777" w:rsidR="00F922A2" w:rsidRDefault="00F922A2" w:rsidP="00B5150F">
            <w:pPr>
              <w:pStyle w:val="Absatztextnormal"/>
              <w:ind w:left="0"/>
            </w:pPr>
          </w:p>
          <w:p w14:paraId="74B685A2" w14:textId="77777777" w:rsidR="00E4436D" w:rsidRPr="004D78D3" w:rsidRDefault="00E4436D" w:rsidP="00E4436D">
            <w:pPr>
              <w:pStyle w:val="Absatztextnormal"/>
              <w:ind w:left="0"/>
            </w:pPr>
            <w:r w:rsidRPr="004D78D3">
              <w:t xml:space="preserve">Rollenbeschreibungen erfolgen anhand der Kriterien </w:t>
            </w:r>
          </w:p>
          <w:p w14:paraId="19318939" w14:textId="77777777" w:rsidR="00E4436D" w:rsidRPr="004D78D3" w:rsidRDefault="00E4436D" w:rsidP="00C0491E">
            <w:pPr>
              <w:pStyle w:val="Absatztextnormal"/>
              <w:numPr>
                <w:ilvl w:val="0"/>
                <w:numId w:val="6"/>
              </w:numPr>
            </w:pPr>
            <w:r w:rsidRPr="004D78D3">
              <w:t>Aufgaben: „Welche Aufgaben hat der Rolleninhaber / muss er wahrnehmen?“</w:t>
            </w:r>
          </w:p>
          <w:p w14:paraId="1C69FC71" w14:textId="77777777" w:rsidR="00E4436D" w:rsidRPr="004D78D3" w:rsidRDefault="00E4436D" w:rsidP="00C0491E">
            <w:pPr>
              <w:pStyle w:val="Absatztextnormal"/>
              <w:numPr>
                <w:ilvl w:val="0"/>
                <w:numId w:val="6"/>
              </w:numPr>
            </w:pPr>
            <w:r w:rsidRPr="004D78D3">
              <w:t>Kompetenzen: „Welche Befugnisse hat der Rolleninhaber?“</w:t>
            </w:r>
          </w:p>
          <w:p w14:paraId="29063F63" w14:textId="77777777" w:rsidR="00E4436D" w:rsidRDefault="00E4436D" w:rsidP="00C0491E">
            <w:pPr>
              <w:pStyle w:val="Absatztextnormal"/>
              <w:numPr>
                <w:ilvl w:val="0"/>
                <w:numId w:val="6"/>
              </w:numPr>
            </w:pPr>
            <w:r w:rsidRPr="004D78D3">
              <w:t>Verantwortung: „Wofür ist der Rolleninhaber verantwortlich?“</w:t>
            </w:r>
          </w:p>
          <w:p w14:paraId="6FBA859D" w14:textId="77777777" w:rsidR="004D4F63" w:rsidRPr="004D4F63" w:rsidRDefault="004D4F63" w:rsidP="004D4F63"/>
          <w:p w14:paraId="61A4D144" w14:textId="77777777" w:rsidR="00E4436D" w:rsidRDefault="004D4F63" w:rsidP="00E4436D">
            <w:pPr>
              <w:pStyle w:val="Absatztextnormal"/>
              <w:ind w:left="0"/>
            </w:pPr>
            <w:r>
              <w:t xml:space="preserve">In der folgenden Tabelle alle Rollen erfassen, die in Steckbrief, Umfeldanalyse, </w:t>
            </w:r>
            <w:proofErr w:type="spellStart"/>
            <w:r>
              <w:t>Stakeholdertabelle</w:t>
            </w:r>
            <w:proofErr w:type="spellEnd"/>
            <w:r>
              <w:t>, Kommunikationsmatrix, etc. verwendet werden. Eine Rollenbezeichnung gehört zwingend in die linke Spalte – wird ein Name zusätzlich angege</w:t>
            </w:r>
            <w:r w:rsidR="00FE34E7">
              <w:t>ben, rechts dafür eine Spalte a</w:t>
            </w:r>
            <w:r>
              <w:t>nfügen.</w:t>
            </w:r>
          </w:p>
          <w:p w14:paraId="0AFD1A03" w14:textId="77777777" w:rsidR="004D4F63" w:rsidRPr="004D4F63" w:rsidRDefault="004D4F63" w:rsidP="004D4F63"/>
          <w:p w14:paraId="2ADBA5AE" w14:textId="77777777" w:rsidR="00F922A2" w:rsidRDefault="00E4436D" w:rsidP="00A8118A">
            <w:pPr>
              <w:autoSpaceDE w:val="0"/>
              <w:autoSpaceDN w:val="0"/>
              <w:adjustRightInd w:val="0"/>
            </w:pPr>
            <w:r w:rsidRPr="004D78D3">
              <w:t xml:space="preserve">Beispiele für Projektrollen: </w:t>
            </w:r>
            <w:r w:rsidR="006D78B1">
              <w:t xml:space="preserve">Lenkungsausschuss, </w:t>
            </w:r>
            <w:r w:rsidRPr="004D78D3">
              <w:t xml:space="preserve">Projektleiter, Auftraggeber, Projektteam, Projektcontroller, Qualitätsmanager, </w:t>
            </w:r>
            <w:proofErr w:type="gramStart"/>
            <w:r w:rsidRPr="004D78D3">
              <w:t>Projektoffice,…</w:t>
            </w:r>
            <w:proofErr w:type="gramEnd"/>
            <w:r w:rsidRPr="004D78D3">
              <w:t>…</w:t>
            </w:r>
            <w:r w:rsidRPr="00BE4376">
              <w:t xml:space="preserve"> </w:t>
            </w:r>
          </w:p>
          <w:p w14:paraId="476FCDB7" w14:textId="77777777" w:rsidR="00A252AC" w:rsidRDefault="00A252AC" w:rsidP="00A8118A">
            <w:pPr>
              <w:autoSpaceDE w:val="0"/>
              <w:autoSpaceDN w:val="0"/>
              <w:adjustRightInd w:val="0"/>
            </w:pPr>
          </w:p>
          <w:p w14:paraId="2733C697" w14:textId="77777777" w:rsidR="00A252AC" w:rsidRDefault="00A252AC" w:rsidP="00A252AC">
            <w:pPr>
              <w:autoSpaceDE w:val="0"/>
              <w:autoSpaceDN w:val="0"/>
              <w:adjustRightInd w:val="0"/>
            </w:pPr>
            <w:r>
              <w:t>zu diesen Rollen ist die Positionierung in der Stammorganisation benannt</w:t>
            </w:r>
          </w:p>
          <w:p w14:paraId="085651EC" w14:textId="77777777" w:rsidR="00A252AC" w:rsidRDefault="00A252AC" w:rsidP="00A252AC">
            <w:pPr>
              <w:autoSpaceDE w:val="0"/>
              <w:autoSpaceDN w:val="0"/>
              <w:adjustRightInd w:val="0"/>
            </w:pPr>
            <w:r>
              <w:t>Rollen PL, Auftraggeber, Projektmitarbeiter müssen genannt sein.</w:t>
            </w:r>
          </w:p>
          <w:p w14:paraId="72916DA6" w14:textId="77777777" w:rsidR="000719B2" w:rsidRPr="00BE4376" w:rsidRDefault="000719B2" w:rsidP="00A8118A">
            <w:pPr>
              <w:autoSpaceDE w:val="0"/>
              <w:autoSpaceDN w:val="0"/>
              <w:adjustRightInd w:val="0"/>
            </w:pPr>
          </w:p>
        </w:tc>
      </w:tr>
    </w:tbl>
    <w:p w14:paraId="39BF1983" w14:textId="77777777" w:rsidR="00F922A2" w:rsidRPr="005466BF" w:rsidRDefault="00F922A2" w:rsidP="00F922A2">
      <w:pPr>
        <w:rPr>
          <w:sz w:val="22"/>
          <w:szCs w:val="22"/>
        </w:rPr>
      </w:pPr>
    </w:p>
    <w:p w14:paraId="734285B6" w14:textId="77777777" w:rsidR="00F922A2" w:rsidRPr="005466BF" w:rsidRDefault="00F922A2" w:rsidP="00F922A2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922A2" w:rsidRPr="00B50BFC" w14:paraId="487602F3" w14:textId="77777777" w:rsidTr="00B5150F">
        <w:tc>
          <w:tcPr>
            <w:tcW w:w="8930" w:type="dxa"/>
            <w:shd w:val="clear" w:color="auto" w:fill="FFFF00"/>
          </w:tcPr>
          <w:p w14:paraId="5A109020" w14:textId="77777777" w:rsidR="00F922A2" w:rsidRPr="00B50BFC" w:rsidRDefault="00F922A2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F922A2" w:rsidRPr="00B50BFC" w14:paraId="76E30D38" w14:textId="77777777" w:rsidTr="00B5150F">
        <w:tc>
          <w:tcPr>
            <w:tcW w:w="8930" w:type="dxa"/>
          </w:tcPr>
          <w:p w14:paraId="725C109F" w14:textId="77777777" w:rsidR="00F922A2" w:rsidRPr="00B50BFC" w:rsidRDefault="00F922A2" w:rsidP="00B5150F">
            <w:pPr>
              <w:pStyle w:val="Default"/>
              <w:rPr>
                <w:sz w:val="20"/>
                <w:szCs w:val="20"/>
              </w:rPr>
            </w:pPr>
          </w:p>
          <w:p w14:paraId="50F696A0" w14:textId="77777777" w:rsidR="00F71EC0" w:rsidRPr="00F71EC0" w:rsidRDefault="00F71EC0" w:rsidP="00F71EC0">
            <w:pPr>
              <w:autoSpaceDE w:val="0"/>
              <w:autoSpaceDN w:val="0"/>
              <w:adjustRightInd w:val="0"/>
              <w:rPr>
                <w:b/>
                <w:color w:val="FF0000"/>
              </w:rPr>
            </w:pPr>
            <w:r w:rsidRPr="00F71EC0">
              <w:t>Benennung von maximal vier Rollen im Projekt und</w:t>
            </w:r>
            <w:r>
              <w:t xml:space="preserve"> </w:t>
            </w:r>
            <w:r w:rsidRPr="00F71EC0">
              <w:t>Beschreibung dieser Rollen mit</w:t>
            </w:r>
            <w:r>
              <w:t xml:space="preserve"> </w:t>
            </w:r>
            <w:r w:rsidRPr="00F71EC0">
              <w:t>Aufgabe/Befugnis/Verantwortung</w:t>
            </w:r>
            <w:r w:rsidR="00F922A2">
              <w:t xml:space="preserve">– </w:t>
            </w:r>
            <w:r w:rsidR="002B14EF">
              <w:rPr>
                <w:b/>
                <w:color w:val="FF0000"/>
              </w:rPr>
              <w:t>Tabelle</w:t>
            </w:r>
            <w:r>
              <w:rPr>
                <w:b/>
                <w:color w:val="FF0000"/>
              </w:rPr>
              <w:t xml:space="preserve">, </w:t>
            </w:r>
            <w:r w:rsidR="00A252AC">
              <w:rPr>
                <w:b/>
                <w:color w:val="FF0000"/>
              </w:rPr>
              <w:t>k</w:t>
            </w:r>
            <w:r w:rsidRPr="00F71EC0">
              <w:rPr>
                <w:b/>
                <w:color w:val="FF0000"/>
              </w:rPr>
              <w:t>ann planbasiert oder agil</w:t>
            </w:r>
          </w:p>
          <w:p w14:paraId="1EFD6380" w14:textId="77777777" w:rsidR="00F922A2" w:rsidRPr="00F71EC0" w:rsidRDefault="00F71EC0" w:rsidP="00F71EC0">
            <w:pPr>
              <w:pStyle w:val="Default"/>
              <w:rPr>
                <w:rFonts w:cs="Times New Roman"/>
                <w:b/>
                <w:color w:val="FF0000"/>
                <w:sz w:val="20"/>
                <w:szCs w:val="20"/>
              </w:rPr>
            </w:pPr>
            <w:r w:rsidRPr="00F71EC0">
              <w:rPr>
                <w:rFonts w:cs="Times New Roman"/>
                <w:b/>
                <w:color w:val="FF0000"/>
                <w:sz w:val="20"/>
                <w:szCs w:val="20"/>
              </w:rPr>
              <w:t>beschrieben werden</w:t>
            </w:r>
          </w:p>
          <w:p w14:paraId="79DEE423" w14:textId="77777777" w:rsidR="00F922A2" w:rsidRPr="00B50BFC" w:rsidRDefault="00F922A2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7F7F1CF1" w14:textId="77777777" w:rsidR="00F922A2" w:rsidRPr="005466BF" w:rsidRDefault="00F922A2" w:rsidP="00F922A2">
      <w:pPr>
        <w:pStyle w:val="Absatztextnormal"/>
        <w:ind w:left="0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4"/>
        <w:gridCol w:w="2590"/>
        <w:gridCol w:w="2366"/>
        <w:gridCol w:w="2648"/>
      </w:tblGrid>
      <w:tr w:rsidR="00A8118A" w:rsidRPr="005466BF" w14:paraId="27A02FF0" w14:textId="77777777" w:rsidTr="000C6C36">
        <w:trPr>
          <w:cantSplit/>
          <w:trHeight w:val="340"/>
          <w:tblHeader/>
        </w:trPr>
        <w:tc>
          <w:tcPr>
            <w:tcW w:w="2012" w:type="dxa"/>
            <w:tcBorders>
              <w:bottom w:val="single" w:sz="4" w:space="0" w:color="auto"/>
            </w:tcBorders>
            <w:shd w:val="clear" w:color="auto" w:fill="A8D08D"/>
          </w:tcPr>
          <w:p w14:paraId="4A8656A4" w14:textId="77777777" w:rsidR="00A8118A" w:rsidRPr="005466BF" w:rsidRDefault="005A40CE" w:rsidP="005A40CE">
            <w:pPr>
              <w:pStyle w:val="Absatztextnormal"/>
              <w:spacing w:before="60"/>
              <w:ind w:left="113"/>
              <w:rPr>
                <w:b/>
                <w:sz w:val="22"/>
                <w:szCs w:val="22"/>
              </w:rPr>
            </w:pPr>
            <w:proofErr w:type="gramStart"/>
            <w:r w:rsidRPr="005466BF">
              <w:rPr>
                <w:b/>
                <w:sz w:val="22"/>
                <w:szCs w:val="22"/>
              </w:rPr>
              <w:t>Rolle</w:t>
            </w:r>
            <w:r w:rsidR="00A252AC">
              <w:rPr>
                <w:b/>
                <w:sz w:val="22"/>
                <w:szCs w:val="22"/>
              </w:rPr>
              <w:t xml:space="preserve"> </w:t>
            </w:r>
            <w:r w:rsidR="006B5E22">
              <w:rPr>
                <w:b/>
                <w:sz w:val="22"/>
                <w:szCs w:val="22"/>
              </w:rPr>
              <w:t>,</w:t>
            </w:r>
            <w:proofErr w:type="gramEnd"/>
            <w:r w:rsidR="006B5E22">
              <w:rPr>
                <w:b/>
                <w:sz w:val="22"/>
                <w:szCs w:val="22"/>
              </w:rPr>
              <w:t xml:space="preserve"> </w:t>
            </w:r>
            <w:r w:rsidR="00A252AC">
              <w:rPr>
                <w:b/>
                <w:sz w:val="22"/>
                <w:szCs w:val="22"/>
              </w:rPr>
              <w:t>Position in Linien</w:t>
            </w:r>
            <w:r w:rsidR="002D006A">
              <w:rPr>
                <w:b/>
                <w:sz w:val="22"/>
                <w:szCs w:val="22"/>
              </w:rPr>
              <w:t>o</w:t>
            </w:r>
            <w:r w:rsidR="00A252AC">
              <w:rPr>
                <w:b/>
                <w:sz w:val="22"/>
                <w:szCs w:val="22"/>
              </w:rPr>
              <w:t>rganisation</w:t>
            </w:r>
          </w:p>
        </w:tc>
        <w:tc>
          <w:tcPr>
            <w:tcW w:w="2574" w:type="dxa"/>
            <w:tcBorders>
              <w:bottom w:val="single" w:sz="4" w:space="0" w:color="auto"/>
            </w:tcBorders>
            <w:shd w:val="clear" w:color="auto" w:fill="A8D08D"/>
          </w:tcPr>
          <w:p w14:paraId="1EB6AC9E" w14:textId="77777777" w:rsidR="00A8118A" w:rsidRPr="005466BF" w:rsidRDefault="00A8118A" w:rsidP="000D24BB">
            <w:pPr>
              <w:pStyle w:val="Absatztextnormal"/>
              <w:spacing w:before="60"/>
              <w:ind w:left="113"/>
              <w:rPr>
                <w:b/>
                <w:sz w:val="22"/>
                <w:szCs w:val="22"/>
              </w:rPr>
            </w:pPr>
            <w:r w:rsidRPr="005466BF">
              <w:rPr>
                <w:b/>
                <w:sz w:val="22"/>
                <w:szCs w:val="22"/>
              </w:rPr>
              <w:t>Aufgaben</w:t>
            </w:r>
          </w:p>
        </w:tc>
        <w:tc>
          <w:tcPr>
            <w:tcW w:w="2352" w:type="dxa"/>
            <w:tcBorders>
              <w:bottom w:val="single" w:sz="4" w:space="0" w:color="auto"/>
            </w:tcBorders>
            <w:shd w:val="clear" w:color="auto" w:fill="A8D08D"/>
          </w:tcPr>
          <w:p w14:paraId="6108F779" w14:textId="77777777" w:rsidR="00A8118A" w:rsidRPr="005466BF" w:rsidRDefault="00A8118A" w:rsidP="000D24BB">
            <w:pPr>
              <w:spacing w:before="60"/>
              <w:rPr>
                <w:b/>
                <w:sz w:val="22"/>
                <w:szCs w:val="22"/>
              </w:rPr>
            </w:pPr>
            <w:r w:rsidRPr="005466BF">
              <w:rPr>
                <w:b/>
                <w:sz w:val="22"/>
                <w:szCs w:val="22"/>
              </w:rPr>
              <w:t>Kompetenzen</w:t>
            </w:r>
          </w:p>
        </w:tc>
        <w:tc>
          <w:tcPr>
            <w:tcW w:w="2632" w:type="dxa"/>
            <w:tcBorders>
              <w:bottom w:val="single" w:sz="4" w:space="0" w:color="auto"/>
            </w:tcBorders>
            <w:shd w:val="clear" w:color="auto" w:fill="A8D08D"/>
          </w:tcPr>
          <w:p w14:paraId="300AC123" w14:textId="77777777" w:rsidR="00A8118A" w:rsidRPr="005466BF" w:rsidRDefault="00A8118A" w:rsidP="000D24BB">
            <w:pPr>
              <w:spacing w:before="60"/>
              <w:rPr>
                <w:b/>
                <w:sz w:val="22"/>
                <w:szCs w:val="22"/>
              </w:rPr>
            </w:pPr>
            <w:r w:rsidRPr="005466BF">
              <w:rPr>
                <w:b/>
                <w:sz w:val="22"/>
                <w:szCs w:val="22"/>
              </w:rPr>
              <w:t>Verantwortung</w:t>
            </w:r>
          </w:p>
        </w:tc>
      </w:tr>
      <w:tr w:rsidR="00A8118A" w:rsidRPr="005466BF" w14:paraId="7290377B" w14:textId="77777777" w:rsidTr="000C6C36">
        <w:trPr>
          <w:cantSplit/>
        </w:trPr>
        <w:tc>
          <w:tcPr>
            <w:tcW w:w="2012" w:type="dxa"/>
            <w:shd w:val="pct15" w:color="FFFFFF" w:fill="auto"/>
          </w:tcPr>
          <w:p w14:paraId="475BC3F5" w14:textId="77777777" w:rsidR="00A8118A" w:rsidRPr="005466BF" w:rsidRDefault="00A8118A" w:rsidP="000D24BB">
            <w:pPr>
              <w:pStyle w:val="Absatztextnormal"/>
              <w:ind w:left="113"/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574" w:type="dxa"/>
            <w:shd w:val="pct15" w:color="FFFFFF" w:fill="auto"/>
          </w:tcPr>
          <w:p w14:paraId="26796991" w14:textId="77777777" w:rsidR="00A8118A" w:rsidRPr="005466BF" w:rsidRDefault="00A8118A" w:rsidP="000D24BB">
            <w:pPr>
              <w:pStyle w:val="Absatztextnormal"/>
              <w:ind w:left="113"/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352" w:type="dxa"/>
            <w:shd w:val="pct15" w:color="FFFFFF" w:fill="auto"/>
          </w:tcPr>
          <w:p w14:paraId="1AD3B82B" w14:textId="77777777" w:rsidR="00A8118A" w:rsidRPr="005466BF" w:rsidRDefault="00A8118A" w:rsidP="000D24BB">
            <w:pPr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shd w:val="pct15" w:color="FFFFFF" w:fill="auto"/>
          </w:tcPr>
          <w:p w14:paraId="474D10F4" w14:textId="77777777" w:rsidR="00A8118A" w:rsidRPr="005466BF" w:rsidRDefault="00A8118A" w:rsidP="000D24BB">
            <w:pPr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8118A" w:rsidRPr="005466BF" w14:paraId="090C9907" w14:textId="77777777" w:rsidTr="000C6C36">
        <w:trPr>
          <w:cantSplit/>
        </w:trPr>
        <w:tc>
          <w:tcPr>
            <w:tcW w:w="2012" w:type="dxa"/>
            <w:shd w:val="pct15" w:color="FFFFFF" w:fill="auto"/>
          </w:tcPr>
          <w:p w14:paraId="21AD5788" w14:textId="77777777" w:rsidR="00A8118A" w:rsidRPr="005466BF" w:rsidRDefault="00A8118A" w:rsidP="000D24BB">
            <w:pPr>
              <w:pStyle w:val="Absatztextnormal"/>
              <w:ind w:left="113"/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574" w:type="dxa"/>
            <w:shd w:val="pct15" w:color="FFFFFF" w:fill="auto"/>
          </w:tcPr>
          <w:p w14:paraId="1203BAF9" w14:textId="77777777" w:rsidR="00A8118A" w:rsidRPr="005466BF" w:rsidRDefault="00A8118A" w:rsidP="000D24BB">
            <w:pPr>
              <w:pStyle w:val="Absatztextnormal"/>
              <w:ind w:left="113"/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352" w:type="dxa"/>
            <w:shd w:val="pct15" w:color="FFFFFF" w:fill="auto"/>
          </w:tcPr>
          <w:p w14:paraId="3428AFA2" w14:textId="77777777" w:rsidR="00A8118A" w:rsidRPr="005466BF" w:rsidRDefault="00A8118A" w:rsidP="000D24BB">
            <w:pPr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shd w:val="pct15" w:color="FFFFFF" w:fill="auto"/>
          </w:tcPr>
          <w:p w14:paraId="17E6B724" w14:textId="77777777" w:rsidR="00A8118A" w:rsidRPr="005466BF" w:rsidRDefault="00A8118A" w:rsidP="000D24BB">
            <w:pPr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8118A" w:rsidRPr="005466BF" w14:paraId="7809EBA2" w14:textId="77777777" w:rsidTr="000C6C36">
        <w:trPr>
          <w:cantSplit/>
        </w:trPr>
        <w:tc>
          <w:tcPr>
            <w:tcW w:w="2012" w:type="dxa"/>
            <w:shd w:val="pct15" w:color="FFFFFF" w:fill="auto"/>
          </w:tcPr>
          <w:p w14:paraId="435756D1" w14:textId="77777777" w:rsidR="00A8118A" w:rsidRPr="005466BF" w:rsidRDefault="00A8118A" w:rsidP="000D24BB">
            <w:pPr>
              <w:pStyle w:val="Absatztextnormal"/>
              <w:ind w:left="113"/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574" w:type="dxa"/>
            <w:shd w:val="pct15" w:color="FFFFFF" w:fill="auto"/>
          </w:tcPr>
          <w:p w14:paraId="08AA6F63" w14:textId="77777777" w:rsidR="00A8118A" w:rsidRPr="005466BF" w:rsidRDefault="00A8118A" w:rsidP="000D24BB">
            <w:pPr>
              <w:pStyle w:val="Absatztextnormal"/>
              <w:ind w:left="113"/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352" w:type="dxa"/>
            <w:shd w:val="pct15" w:color="FFFFFF" w:fill="auto"/>
          </w:tcPr>
          <w:p w14:paraId="0D7FEC2E" w14:textId="77777777" w:rsidR="00A8118A" w:rsidRPr="005466BF" w:rsidRDefault="00A8118A" w:rsidP="000D24BB">
            <w:pPr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shd w:val="pct15" w:color="FFFFFF" w:fill="auto"/>
          </w:tcPr>
          <w:p w14:paraId="7F945190" w14:textId="77777777" w:rsidR="00A8118A" w:rsidRPr="005466BF" w:rsidRDefault="00A8118A" w:rsidP="000D24BB">
            <w:pPr>
              <w:rPr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2FA19C77" w14:textId="77777777" w:rsidR="00A8118A" w:rsidRPr="00A8118A" w:rsidRDefault="00A8118A" w:rsidP="00A8118A">
      <w:pPr>
        <w:pStyle w:val="Descripcin"/>
      </w:pPr>
      <w:bookmarkStart w:id="64" w:name="_Toc142565835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AKV-Matrix</w:t>
      </w:r>
      <w:bookmarkEnd w:id="64"/>
    </w:p>
    <w:p w14:paraId="65FC4962" w14:textId="77777777" w:rsidR="00E4436D" w:rsidRDefault="00E4436D" w:rsidP="00E4436D">
      <w:pPr>
        <w:pStyle w:val="Ttulo2"/>
      </w:pPr>
      <w:r>
        <w:br w:type="page"/>
      </w:r>
      <w:bookmarkStart w:id="65" w:name="_Ref520114247"/>
      <w:bookmarkStart w:id="66" w:name="_Toc142565872"/>
      <w:r w:rsidR="00CA4079">
        <w:lastRenderedPageBreak/>
        <w:t>Kommunikationsmatrix</w:t>
      </w:r>
      <w:bookmarkEnd w:id="65"/>
      <w:bookmarkEnd w:id="66"/>
    </w:p>
    <w:p w14:paraId="1A9831BC" w14:textId="77777777" w:rsidR="00E4436D" w:rsidRPr="005466BF" w:rsidRDefault="00E4436D" w:rsidP="00E4436D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E4436D" w:rsidRPr="00CC0488" w14:paraId="58BD2319" w14:textId="77777777" w:rsidTr="00B5150F">
        <w:tc>
          <w:tcPr>
            <w:tcW w:w="8857" w:type="dxa"/>
            <w:shd w:val="clear" w:color="auto" w:fill="FFC000"/>
          </w:tcPr>
          <w:p w14:paraId="5BB8B9CF" w14:textId="77777777" w:rsidR="00E4436D" w:rsidRPr="00CC0488" w:rsidRDefault="00E4436D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E4436D" w:rsidRPr="00CC0488" w14:paraId="3CC2363D" w14:textId="77777777" w:rsidTr="00B5150F">
        <w:tc>
          <w:tcPr>
            <w:tcW w:w="8857" w:type="dxa"/>
          </w:tcPr>
          <w:p w14:paraId="6AF85B4F" w14:textId="77777777" w:rsidR="00E4436D" w:rsidRDefault="00E4436D" w:rsidP="00B5150F">
            <w:pPr>
              <w:pStyle w:val="Absatztextnormal"/>
              <w:ind w:left="0"/>
            </w:pPr>
          </w:p>
          <w:p w14:paraId="54D3CEBF" w14:textId="77777777" w:rsidR="000719B2" w:rsidRDefault="00CA4079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Erstellen einer </w:t>
            </w:r>
            <w:r w:rsidRPr="00CA4079">
              <w:t>Kommunikationsmatrix</w:t>
            </w:r>
          </w:p>
          <w:p w14:paraId="5CAF68B3" w14:textId="77777777" w:rsidR="00E4436D" w:rsidRDefault="00A252AC" w:rsidP="00C0491E">
            <w:pPr>
              <w:pStyle w:val="Absatztextnormal"/>
              <w:numPr>
                <w:ilvl w:val="0"/>
                <w:numId w:val="3"/>
              </w:numPr>
            </w:pPr>
            <w:r>
              <w:t>AG und LA müssen aufgeführt werden.</w:t>
            </w:r>
          </w:p>
          <w:p w14:paraId="505089C5" w14:textId="77777777" w:rsidR="000719B2" w:rsidRPr="000719B2" w:rsidRDefault="000719B2" w:rsidP="000719B2"/>
        </w:tc>
      </w:tr>
    </w:tbl>
    <w:p w14:paraId="01A79CAD" w14:textId="77777777" w:rsidR="00E4436D" w:rsidRPr="005466BF" w:rsidRDefault="00E4436D" w:rsidP="00E4436D">
      <w:pPr>
        <w:rPr>
          <w:sz w:val="22"/>
          <w:szCs w:val="22"/>
        </w:rPr>
      </w:pPr>
    </w:p>
    <w:p w14:paraId="16325C83" w14:textId="77777777" w:rsidR="00E4436D" w:rsidRPr="005466BF" w:rsidRDefault="00E4436D" w:rsidP="00E4436D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E4436D" w:rsidRPr="00B50BFC" w14:paraId="020224EE" w14:textId="77777777" w:rsidTr="00B5150F">
        <w:tc>
          <w:tcPr>
            <w:tcW w:w="8930" w:type="dxa"/>
            <w:shd w:val="clear" w:color="auto" w:fill="FFFF00"/>
          </w:tcPr>
          <w:p w14:paraId="2513C1E5" w14:textId="77777777" w:rsidR="00E4436D" w:rsidRPr="00B50BFC" w:rsidRDefault="00E4436D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E4436D" w:rsidRPr="00B50BFC" w14:paraId="5644A927" w14:textId="77777777" w:rsidTr="00B5150F">
        <w:tc>
          <w:tcPr>
            <w:tcW w:w="8930" w:type="dxa"/>
          </w:tcPr>
          <w:p w14:paraId="274F792B" w14:textId="77777777" w:rsidR="00E4436D" w:rsidRPr="00B50BFC" w:rsidRDefault="00E4436D" w:rsidP="00B5150F">
            <w:pPr>
              <w:pStyle w:val="Default"/>
              <w:rPr>
                <w:sz w:val="20"/>
                <w:szCs w:val="20"/>
              </w:rPr>
            </w:pPr>
          </w:p>
          <w:p w14:paraId="2EE83962" w14:textId="77777777" w:rsidR="00E4436D" w:rsidRPr="00B50BFC" w:rsidRDefault="00A252AC" w:rsidP="00A252AC">
            <w:pPr>
              <w:pStyle w:val="Default"/>
              <w:rPr>
                <w:sz w:val="20"/>
                <w:szCs w:val="20"/>
              </w:rPr>
            </w:pPr>
            <w:r w:rsidRPr="00A252AC">
              <w:rPr>
                <w:sz w:val="20"/>
                <w:szCs w:val="20"/>
              </w:rPr>
              <w:t>Darstellung einer Kommunikationsmatrix mit</w:t>
            </w:r>
            <w:r>
              <w:rPr>
                <w:sz w:val="20"/>
                <w:szCs w:val="20"/>
              </w:rPr>
              <w:t xml:space="preserve"> </w:t>
            </w:r>
            <w:r w:rsidRPr="00A252AC">
              <w:rPr>
                <w:sz w:val="20"/>
                <w:szCs w:val="20"/>
              </w:rPr>
              <w:t>mindestens drei Stakeholdern</w:t>
            </w:r>
            <w:r w:rsidR="00E4436D">
              <w:rPr>
                <w:sz w:val="20"/>
                <w:szCs w:val="20"/>
              </w:rPr>
              <w:t xml:space="preserve">– </w:t>
            </w:r>
            <w:r w:rsidR="00E4436D">
              <w:rPr>
                <w:b/>
                <w:color w:val="FF0000"/>
                <w:sz w:val="20"/>
                <w:szCs w:val="20"/>
              </w:rPr>
              <w:t>Tabelle</w:t>
            </w:r>
          </w:p>
          <w:p w14:paraId="1DEE33C4" w14:textId="77777777" w:rsidR="00E4436D" w:rsidRPr="00B50BFC" w:rsidRDefault="00E4436D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231A0F2E" w14:textId="77777777" w:rsidR="00E4436D" w:rsidRPr="005466BF" w:rsidRDefault="00E4436D" w:rsidP="00E4436D">
      <w:pPr>
        <w:rPr>
          <w:sz w:val="22"/>
          <w:szCs w:val="22"/>
        </w:rPr>
      </w:pPr>
    </w:p>
    <w:p w14:paraId="39C516F3" w14:textId="77777777" w:rsidR="00E4436D" w:rsidRPr="005466BF" w:rsidRDefault="00E4436D" w:rsidP="00E4436D">
      <w:pPr>
        <w:rPr>
          <w:sz w:val="22"/>
          <w:szCs w:val="22"/>
        </w:rPr>
      </w:pPr>
    </w:p>
    <w:p w14:paraId="590E4DCE" w14:textId="77777777" w:rsidR="00E4436D" w:rsidRPr="005466BF" w:rsidRDefault="00E4436D" w:rsidP="00E4436D">
      <w:pPr>
        <w:rPr>
          <w:sz w:val="22"/>
          <w:szCs w:val="22"/>
        </w:rPr>
      </w:pPr>
    </w:p>
    <w:p w14:paraId="14CBB666" w14:textId="77777777" w:rsidR="00E4436D" w:rsidRPr="005466BF" w:rsidRDefault="00AE390F" w:rsidP="00E4436D">
      <w:pPr>
        <w:pStyle w:val="Absatztextnormal"/>
        <w:ind w:left="0"/>
        <w:rPr>
          <w:b/>
          <w:sz w:val="22"/>
          <w:szCs w:val="22"/>
        </w:rPr>
      </w:pPr>
      <w:r w:rsidRPr="005466BF">
        <w:rPr>
          <w:b/>
          <w:sz w:val="22"/>
          <w:szCs w:val="22"/>
        </w:rPr>
        <w:t>Kommunikationsmatrix</w:t>
      </w:r>
    </w:p>
    <w:p w14:paraId="6621235F" w14:textId="77777777" w:rsidR="00AE390F" w:rsidRPr="005466BF" w:rsidRDefault="00AE390F" w:rsidP="00AE390F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3"/>
        <w:gridCol w:w="1586"/>
        <w:gridCol w:w="1586"/>
        <w:gridCol w:w="1826"/>
        <w:gridCol w:w="1475"/>
        <w:gridCol w:w="1522"/>
      </w:tblGrid>
      <w:tr w:rsidR="00AE390F" w:rsidRPr="005466BF" w14:paraId="05577162" w14:textId="77777777" w:rsidTr="000C6C36">
        <w:trPr>
          <w:cantSplit/>
          <w:tblHeader/>
        </w:trPr>
        <w:tc>
          <w:tcPr>
            <w:tcW w:w="1594" w:type="dxa"/>
            <w:tcBorders>
              <w:bottom w:val="single" w:sz="4" w:space="0" w:color="auto"/>
            </w:tcBorders>
            <w:shd w:val="clear" w:color="auto" w:fill="A8D08D"/>
          </w:tcPr>
          <w:p w14:paraId="2056D5D2" w14:textId="77777777" w:rsidR="00AE390F" w:rsidRPr="005466BF" w:rsidRDefault="00AE390F" w:rsidP="005938E7">
            <w:pPr>
              <w:pStyle w:val="Absatztextnormal"/>
              <w:ind w:left="0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b/>
                <w:bCs/>
                <w:sz w:val="22"/>
                <w:szCs w:val="22"/>
              </w:rPr>
              <w:t xml:space="preserve">Stakeholder </w:t>
            </w:r>
            <w:r w:rsidRPr="005466BF">
              <w:rPr>
                <w:rFonts w:cs="Arial"/>
                <w:b/>
                <w:bCs/>
                <w:sz w:val="22"/>
                <w:szCs w:val="22"/>
              </w:rPr>
              <w:br/>
              <w:t>(mit wem?)</w:t>
            </w:r>
          </w:p>
        </w:tc>
        <w:tc>
          <w:tcPr>
            <w:tcW w:w="1549" w:type="dxa"/>
            <w:tcBorders>
              <w:bottom w:val="single" w:sz="4" w:space="0" w:color="auto"/>
            </w:tcBorders>
            <w:shd w:val="clear" w:color="auto" w:fill="A8D08D"/>
          </w:tcPr>
          <w:p w14:paraId="3E5598C1" w14:textId="77777777" w:rsidR="00AE390F" w:rsidRPr="005466BF" w:rsidRDefault="00AE390F" w:rsidP="005938E7">
            <w:pPr>
              <w:pStyle w:val="Absatztextnormal"/>
              <w:ind w:left="0"/>
              <w:rPr>
                <w:rFonts w:cs="Arial"/>
                <w:b/>
                <w:bCs/>
                <w:sz w:val="22"/>
                <w:szCs w:val="22"/>
              </w:rPr>
            </w:pPr>
            <w:r w:rsidRPr="005466BF">
              <w:rPr>
                <w:rFonts w:cs="Arial"/>
                <w:b/>
                <w:bCs/>
                <w:sz w:val="22"/>
                <w:szCs w:val="22"/>
              </w:rPr>
              <w:t xml:space="preserve">zuständig  </w:t>
            </w:r>
            <w:r w:rsidRPr="005466BF">
              <w:rPr>
                <w:rFonts w:cs="Arial"/>
                <w:b/>
                <w:bCs/>
                <w:sz w:val="22"/>
                <w:szCs w:val="22"/>
              </w:rPr>
              <w:br/>
              <w:t>(wer?)</w:t>
            </w:r>
          </w:p>
        </w:tc>
        <w:tc>
          <w:tcPr>
            <w:tcW w:w="1549" w:type="dxa"/>
            <w:tcBorders>
              <w:bottom w:val="single" w:sz="4" w:space="0" w:color="auto"/>
            </w:tcBorders>
            <w:shd w:val="clear" w:color="auto" w:fill="A8D08D"/>
          </w:tcPr>
          <w:p w14:paraId="74D1F82E" w14:textId="77777777" w:rsidR="00AE390F" w:rsidRPr="005466BF" w:rsidRDefault="00AE390F" w:rsidP="005938E7">
            <w:pPr>
              <w:pStyle w:val="Absatztextnormal"/>
              <w:ind w:left="0"/>
              <w:rPr>
                <w:rFonts w:cs="Arial"/>
                <w:b/>
                <w:bCs/>
                <w:sz w:val="22"/>
                <w:szCs w:val="22"/>
              </w:rPr>
            </w:pPr>
            <w:r w:rsidRPr="005466BF">
              <w:rPr>
                <w:rFonts w:cs="Arial"/>
                <w:b/>
                <w:bCs/>
                <w:sz w:val="22"/>
                <w:szCs w:val="22"/>
              </w:rPr>
              <w:t xml:space="preserve">Inhalt       </w:t>
            </w:r>
            <w:r w:rsidRPr="005466BF">
              <w:rPr>
                <w:rFonts w:cs="Arial"/>
                <w:b/>
                <w:bCs/>
                <w:sz w:val="22"/>
                <w:szCs w:val="22"/>
              </w:rPr>
              <w:br/>
              <w:t>(worüber?)</w:t>
            </w:r>
          </w:p>
        </w:tc>
        <w:tc>
          <w:tcPr>
            <w:tcW w:w="1784" w:type="dxa"/>
            <w:shd w:val="clear" w:color="auto" w:fill="A8D08D"/>
          </w:tcPr>
          <w:p w14:paraId="362AF546" w14:textId="77777777" w:rsidR="00AE390F" w:rsidRPr="005466BF" w:rsidRDefault="00AE390F" w:rsidP="005938E7">
            <w:pPr>
              <w:pStyle w:val="Absatztextnormal"/>
              <w:ind w:left="0"/>
              <w:rPr>
                <w:rFonts w:cs="Arial"/>
                <w:b/>
                <w:bCs/>
                <w:sz w:val="22"/>
                <w:szCs w:val="22"/>
              </w:rPr>
            </w:pPr>
            <w:r w:rsidRPr="005466BF">
              <w:rPr>
                <w:rFonts w:cs="Arial"/>
                <w:b/>
                <w:bCs/>
                <w:sz w:val="22"/>
                <w:szCs w:val="22"/>
              </w:rPr>
              <w:t xml:space="preserve">Art                </w:t>
            </w:r>
            <w:r w:rsidRPr="005466BF">
              <w:rPr>
                <w:rFonts w:cs="Arial"/>
                <w:b/>
                <w:bCs/>
                <w:sz w:val="22"/>
                <w:szCs w:val="22"/>
              </w:rPr>
              <w:br/>
              <w:t>(welche Weise?)</w:t>
            </w:r>
          </w:p>
        </w:tc>
        <w:tc>
          <w:tcPr>
            <w:tcW w:w="1441" w:type="dxa"/>
            <w:shd w:val="clear" w:color="auto" w:fill="A8D08D"/>
          </w:tcPr>
          <w:p w14:paraId="29103BF3" w14:textId="77777777" w:rsidR="00AE390F" w:rsidRPr="005466BF" w:rsidRDefault="00AE390F" w:rsidP="005938E7">
            <w:pPr>
              <w:pStyle w:val="Absatztextnormal"/>
              <w:ind w:left="0"/>
              <w:rPr>
                <w:rFonts w:cs="Arial"/>
                <w:b/>
                <w:bCs/>
                <w:sz w:val="22"/>
                <w:szCs w:val="22"/>
              </w:rPr>
            </w:pPr>
            <w:r w:rsidRPr="005466BF">
              <w:rPr>
                <w:rFonts w:cs="Arial"/>
                <w:b/>
                <w:bCs/>
                <w:sz w:val="22"/>
                <w:szCs w:val="22"/>
              </w:rPr>
              <w:t xml:space="preserve">Frequenz   </w:t>
            </w:r>
            <w:r w:rsidRPr="005466BF">
              <w:rPr>
                <w:rFonts w:cs="Arial"/>
                <w:b/>
                <w:bCs/>
                <w:sz w:val="22"/>
                <w:szCs w:val="22"/>
              </w:rPr>
              <w:br/>
              <w:t>(wann?)</w:t>
            </w:r>
          </w:p>
        </w:tc>
        <w:tc>
          <w:tcPr>
            <w:tcW w:w="1487" w:type="dxa"/>
            <w:shd w:val="clear" w:color="auto" w:fill="A8D08D"/>
          </w:tcPr>
          <w:p w14:paraId="6ED8919F" w14:textId="77777777" w:rsidR="00AE390F" w:rsidRPr="005466BF" w:rsidRDefault="00AE390F" w:rsidP="005938E7">
            <w:pPr>
              <w:pStyle w:val="Absatztextnormal"/>
              <w:ind w:left="0"/>
              <w:rPr>
                <w:rFonts w:cs="Arial"/>
                <w:b/>
                <w:bCs/>
                <w:sz w:val="22"/>
                <w:szCs w:val="22"/>
              </w:rPr>
            </w:pPr>
            <w:r w:rsidRPr="005466BF">
              <w:rPr>
                <w:rFonts w:cs="Arial"/>
                <w:b/>
                <w:bCs/>
                <w:sz w:val="22"/>
                <w:szCs w:val="22"/>
              </w:rPr>
              <w:t xml:space="preserve">Umfang    </w:t>
            </w:r>
            <w:r w:rsidRPr="005466BF">
              <w:rPr>
                <w:rFonts w:cs="Arial"/>
                <w:b/>
                <w:bCs/>
                <w:sz w:val="22"/>
                <w:szCs w:val="22"/>
              </w:rPr>
              <w:br/>
              <w:t>(wie genau?)</w:t>
            </w:r>
          </w:p>
        </w:tc>
      </w:tr>
      <w:tr w:rsidR="00AE390F" w:rsidRPr="005466BF" w14:paraId="53C23AD1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06A5706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13D5006C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5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6D7DF823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14A54CCE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2480388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8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66047325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8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E390F" w:rsidRPr="005466BF" w14:paraId="3901B2CD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5D573EBD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770EB83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0ABD2059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148EA338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3F18474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21724D06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E390F" w:rsidRPr="005466BF" w14:paraId="0897D55A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1135313A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40AE2DE0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7522BFDE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51278B27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75123965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0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5730DCEA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0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E390F" w:rsidRPr="005466BF" w14:paraId="39F841BF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43E09717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1A112C7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1FE2B1C9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56CB317A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4C35FDC5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1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4E555059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1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E390F" w:rsidRPr="005466BF" w14:paraId="01643468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03FF06F2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5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69BA1B1F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5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23AF70B8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5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1C84115F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5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119B2AC7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08C4CFCA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E390F" w:rsidRPr="005466BF" w14:paraId="397F0E51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7C3B19D9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6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025B9026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6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0DB5B9A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6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0F9F1555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6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65021F1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1D6EAA11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AE390F" w:rsidRPr="005466BF" w14:paraId="62B7011C" w14:textId="77777777" w:rsidTr="000C6C36">
        <w:trPr>
          <w:cantSplit/>
        </w:trPr>
        <w:tc>
          <w:tcPr>
            <w:tcW w:w="1594" w:type="dxa"/>
            <w:shd w:val="pct15" w:color="FFFFFF" w:fill="auto"/>
          </w:tcPr>
          <w:p w14:paraId="5A54FF7C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09DA0B85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549" w:type="dxa"/>
            <w:shd w:val="pct15" w:color="FFFFFF" w:fill="auto"/>
          </w:tcPr>
          <w:p w14:paraId="0CF8AE22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84" w:type="dxa"/>
          </w:tcPr>
          <w:p w14:paraId="3B3D0666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7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41" w:type="dxa"/>
          </w:tcPr>
          <w:p w14:paraId="2F2B4BCD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487" w:type="dxa"/>
          </w:tcPr>
          <w:p w14:paraId="2B07BBA9" w14:textId="77777777" w:rsidR="00AE390F" w:rsidRPr="005466BF" w:rsidRDefault="00AE390F" w:rsidP="005938E7">
            <w:pPr>
              <w:pStyle w:val="Absatztextnormal"/>
              <w:ind w:left="0"/>
              <w:jc w:val="both"/>
              <w:rPr>
                <w:rFonts w:cs="Arial"/>
                <w:sz w:val="22"/>
                <w:szCs w:val="22"/>
              </w:rPr>
            </w:pPr>
            <w:r w:rsidRPr="005466BF">
              <w:rPr>
                <w:rFonts w:cs="Arial"/>
                <w:sz w:val="22"/>
                <w:szCs w:val="22"/>
              </w:rP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r w:rsidRPr="005466BF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5466BF">
              <w:rPr>
                <w:rFonts w:cs="Arial"/>
                <w:sz w:val="22"/>
                <w:szCs w:val="22"/>
              </w:rPr>
            </w:r>
            <w:r w:rsidRPr="005466BF">
              <w:rPr>
                <w:rFonts w:cs="Arial"/>
                <w:sz w:val="22"/>
                <w:szCs w:val="22"/>
              </w:rPr>
              <w:fldChar w:fldCharType="separate"/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noProof/>
                <w:sz w:val="22"/>
                <w:szCs w:val="22"/>
              </w:rPr>
              <w:t> </w:t>
            </w:r>
            <w:r w:rsidRPr="005466BF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21B26A49" w14:textId="77777777" w:rsidR="00E4436D" w:rsidRDefault="00C6109D" w:rsidP="00C6109D">
      <w:pPr>
        <w:pStyle w:val="Descripcin"/>
      </w:pPr>
      <w:bookmarkStart w:id="67" w:name="_Toc142565836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r w:rsidR="00AE390F">
        <w:t>Kommunikationsmatrix</w:t>
      </w:r>
      <w:bookmarkEnd w:id="67"/>
    </w:p>
    <w:p w14:paraId="54A44790" w14:textId="77777777" w:rsidR="00E4436D" w:rsidRPr="005466BF" w:rsidRDefault="00E4436D" w:rsidP="00E4436D">
      <w:pPr>
        <w:rPr>
          <w:sz w:val="22"/>
          <w:szCs w:val="22"/>
        </w:rPr>
      </w:pPr>
    </w:p>
    <w:p w14:paraId="3D5A3F5F" w14:textId="77777777" w:rsidR="00F922A2" w:rsidRPr="005466BF" w:rsidRDefault="00F922A2" w:rsidP="00F922A2">
      <w:pPr>
        <w:rPr>
          <w:sz w:val="22"/>
          <w:szCs w:val="22"/>
        </w:rPr>
      </w:pPr>
    </w:p>
    <w:p w14:paraId="4A3DF41B" w14:textId="77777777" w:rsidR="00527C57" w:rsidRDefault="00582DD9" w:rsidP="00527C57">
      <w:pPr>
        <w:pStyle w:val="Ttulo1"/>
      </w:pPr>
      <w:r>
        <w:br w:type="page"/>
      </w:r>
      <w:bookmarkStart w:id="68" w:name="_Toc142565873"/>
      <w:r w:rsidR="00527C57">
        <w:lastRenderedPageBreak/>
        <w:t>Ablauf und Termine 4.5.4. Teil 1</w:t>
      </w:r>
      <w:bookmarkEnd w:id="68"/>
    </w:p>
    <w:p w14:paraId="45CA8C6C" w14:textId="77777777" w:rsidR="00527C57" w:rsidRDefault="00527C57" w:rsidP="00527C57">
      <w:pPr>
        <w:pStyle w:val="Ttulo2"/>
      </w:pPr>
      <w:bookmarkStart w:id="69" w:name="_Ref520114188"/>
      <w:bookmarkStart w:id="70" w:name="_Toc142565874"/>
      <w:r>
        <w:t>Phasenplan</w:t>
      </w:r>
      <w:bookmarkEnd w:id="69"/>
      <w:bookmarkEnd w:id="70"/>
    </w:p>
    <w:p w14:paraId="0679D232" w14:textId="77777777" w:rsidR="00527C57" w:rsidRPr="00226C02" w:rsidRDefault="00527C57" w:rsidP="00527C5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27C57" w:rsidRPr="00CC0488" w14:paraId="24853359" w14:textId="77777777" w:rsidTr="00B5150F">
        <w:tc>
          <w:tcPr>
            <w:tcW w:w="8857" w:type="dxa"/>
            <w:shd w:val="clear" w:color="auto" w:fill="FFC000"/>
          </w:tcPr>
          <w:p w14:paraId="0A817C2B" w14:textId="77777777" w:rsidR="00527C57" w:rsidRPr="00CC0488" w:rsidRDefault="00527C57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527C57" w:rsidRPr="00CC0488" w14:paraId="3ACFAB15" w14:textId="77777777" w:rsidTr="00B5150F">
        <w:tc>
          <w:tcPr>
            <w:tcW w:w="8857" w:type="dxa"/>
          </w:tcPr>
          <w:p w14:paraId="250F99E0" w14:textId="77777777" w:rsidR="00527C57" w:rsidRDefault="00527C57" w:rsidP="00B5150F">
            <w:pPr>
              <w:pStyle w:val="Absatztextnormal"/>
              <w:ind w:left="0"/>
            </w:pPr>
          </w:p>
          <w:p w14:paraId="628EF739" w14:textId="77777777" w:rsidR="00527C57" w:rsidRDefault="00527C57" w:rsidP="00C0491E">
            <w:pPr>
              <w:pStyle w:val="Absatztextnormal"/>
              <w:numPr>
                <w:ilvl w:val="0"/>
                <w:numId w:val="3"/>
              </w:numPr>
            </w:pPr>
            <w:r>
              <w:t>An welchem Vorgehensmodell wurde sich orientiert?</w:t>
            </w:r>
          </w:p>
          <w:p w14:paraId="21AF1F2C" w14:textId="77777777" w:rsidR="00527C57" w:rsidRDefault="00527C57" w:rsidP="00C0491E">
            <w:pPr>
              <w:numPr>
                <w:ilvl w:val="0"/>
                <w:numId w:val="3"/>
              </w:numPr>
            </w:pPr>
            <w:r>
              <w:t>Projektmanagement ist keine Phase.</w:t>
            </w:r>
          </w:p>
          <w:p w14:paraId="564BB02D" w14:textId="77777777" w:rsidR="00527C57" w:rsidRDefault="00527C57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Sind alle Meilensteine aus dem Steckbrief enthalten, hat jede Phase einen Abschlussmeilenstein?</w:t>
            </w:r>
            <w:r w:rsidR="00652C74">
              <w:t xml:space="preserve"> (mit dem Auftraggeber vereinbarte Meilensteine (aus dem Steckbrief) mit Datum, andere Phasenabschlussmeilensteine nur grob, z. B. Monat/Jahr)</w:t>
            </w:r>
          </w:p>
          <w:p w14:paraId="30B29C58" w14:textId="77777777" w:rsidR="00042C4A" w:rsidRDefault="00042C4A" w:rsidP="00C0491E">
            <w:pPr>
              <w:numPr>
                <w:ilvl w:val="0"/>
                <w:numId w:val="3"/>
              </w:numPr>
            </w:pPr>
            <w:r>
              <w:t>gleiche Skalierung wie im Balkenplan</w:t>
            </w:r>
          </w:p>
          <w:p w14:paraId="4F24A852" w14:textId="77777777" w:rsidR="008017A7" w:rsidRPr="00042C4A" w:rsidRDefault="008017A7" w:rsidP="00C0491E">
            <w:pPr>
              <w:numPr>
                <w:ilvl w:val="0"/>
                <w:numId w:val="3"/>
              </w:numPr>
            </w:pPr>
            <w:r>
              <w:t xml:space="preserve">In der Grafik </w:t>
            </w:r>
            <w:r w:rsidR="00B46B3B">
              <w:t xml:space="preserve">ist </w:t>
            </w:r>
            <w:r>
              <w:t xml:space="preserve">eine lineare und durchgehende Zeitachse </w:t>
            </w:r>
            <w:r w:rsidR="00F64D66">
              <w:t xml:space="preserve">zu </w:t>
            </w:r>
            <w:r>
              <w:t>verwenden.</w:t>
            </w:r>
          </w:p>
          <w:p w14:paraId="4C5A2F26" w14:textId="77777777" w:rsidR="00527C57" w:rsidRPr="00527C57" w:rsidRDefault="00527C57" w:rsidP="00056493">
            <w:pPr>
              <w:pStyle w:val="Absatztextnormal"/>
              <w:ind w:left="720"/>
              <w:jc w:val="both"/>
            </w:pPr>
          </w:p>
        </w:tc>
      </w:tr>
    </w:tbl>
    <w:p w14:paraId="4BE31C25" w14:textId="77777777" w:rsidR="00527C57" w:rsidRPr="00226C02" w:rsidRDefault="00527C57" w:rsidP="00527C57">
      <w:pPr>
        <w:rPr>
          <w:sz w:val="22"/>
          <w:szCs w:val="22"/>
        </w:rPr>
      </w:pPr>
    </w:p>
    <w:p w14:paraId="62BB9746" w14:textId="77777777" w:rsidR="00527C57" w:rsidRPr="00226C02" w:rsidRDefault="00527C57" w:rsidP="00527C5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27C57" w:rsidRPr="00B50BFC" w14:paraId="1814DDA9" w14:textId="77777777" w:rsidTr="00B5150F">
        <w:tc>
          <w:tcPr>
            <w:tcW w:w="8930" w:type="dxa"/>
            <w:shd w:val="clear" w:color="auto" w:fill="FFFF00"/>
          </w:tcPr>
          <w:p w14:paraId="51A73E7B" w14:textId="77777777" w:rsidR="00527C57" w:rsidRPr="00B50BFC" w:rsidRDefault="00527C57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527C57" w:rsidRPr="00B50BFC" w14:paraId="395FC23C" w14:textId="77777777" w:rsidTr="00B5150F">
        <w:tc>
          <w:tcPr>
            <w:tcW w:w="8930" w:type="dxa"/>
          </w:tcPr>
          <w:p w14:paraId="7388623A" w14:textId="77777777" w:rsidR="00527C57" w:rsidRPr="00B50BFC" w:rsidRDefault="00527C57" w:rsidP="00B5150F">
            <w:pPr>
              <w:pStyle w:val="Default"/>
              <w:rPr>
                <w:sz w:val="20"/>
                <w:szCs w:val="20"/>
              </w:rPr>
            </w:pPr>
          </w:p>
          <w:p w14:paraId="522D2FFF" w14:textId="77777777" w:rsidR="00056493" w:rsidRPr="00056493" w:rsidRDefault="00056493" w:rsidP="00056493">
            <w:pPr>
              <w:pStyle w:val="Default"/>
              <w:rPr>
                <w:sz w:val="20"/>
                <w:szCs w:val="20"/>
              </w:rPr>
            </w:pPr>
            <w:r w:rsidRPr="00056493">
              <w:rPr>
                <w:sz w:val="20"/>
                <w:szCs w:val="20"/>
              </w:rPr>
              <w:t>Beschreibung der einzelnen Phasen und grafische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>Darstellung des Phasenplans und der relevanten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 xml:space="preserve">Meilensteine mit korrekter </w:t>
            </w:r>
            <w:proofErr w:type="spellStart"/>
            <w:r w:rsidRPr="00056493">
              <w:rPr>
                <w:sz w:val="20"/>
                <w:szCs w:val="20"/>
              </w:rPr>
              <w:t>Kalendrierung</w:t>
            </w:r>
            <w:proofErr w:type="spellEnd"/>
            <w:r w:rsidRPr="00056493">
              <w:rPr>
                <w:sz w:val="20"/>
                <w:szCs w:val="20"/>
              </w:rPr>
              <w:t xml:space="preserve"> und Angabe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>der geschätzten Kosten je Phase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>alternativ:</w:t>
            </w:r>
          </w:p>
          <w:p w14:paraId="2A973D41" w14:textId="77777777" w:rsidR="00056493" w:rsidRPr="00056493" w:rsidRDefault="00056493" w:rsidP="00056493">
            <w:pPr>
              <w:pStyle w:val="Default"/>
              <w:rPr>
                <w:sz w:val="20"/>
                <w:szCs w:val="20"/>
              </w:rPr>
            </w:pPr>
            <w:r w:rsidRPr="00056493">
              <w:rPr>
                <w:sz w:val="20"/>
                <w:szCs w:val="20"/>
              </w:rPr>
              <w:t>Grafische Darstellung des Release- oder Sprintplans</w:t>
            </w:r>
          </w:p>
          <w:p w14:paraId="0715A482" w14:textId="77777777" w:rsidR="00056493" w:rsidRPr="00056493" w:rsidRDefault="00056493" w:rsidP="00056493">
            <w:pPr>
              <w:pStyle w:val="Default"/>
              <w:rPr>
                <w:b/>
                <w:color w:val="FF0000"/>
                <w:sz w:val="20"/>
                <w:szCs w:val="20"/>
              </w:rPr>
            </w:pPr>
            <w:r w:rsidRPr="00056493">
              <w:rPr>
                <w:sz w:val="20"/>
                <w:szCs w:val="20"/>
              </w:rPr>
              <w:t xml:space="preserve">mit korrekter </w:t>
            </w:r>
            <w:proofErr w:type="spellStart"/>
            <w:r w:rsidRPr="00056493">
              <w:rPr>
                <w:sz w:val="20"/>
                <w:szCs w:val="20"/>
              </w:rPr>
              <w:t>Kalendrierung</w:t>
            </w:r>
            <w:proofErr w:type="spellEnd"/>
            <w:r w:rsidR="00527C57">
              <w:rPr>
                <w:sz w:val="20"/>
                <w:szCs w:val="20"/>
              </w:rPr>
              <w:t xml:space="preserve">– </w:t>
            </w:r>
            <w:r w:rsidRPr="00056493">
              <w:rPr>
                <w:b/>
                <w:color w:val="FF0000"/>
                <w:sz w:val="20"/>
                <w:szCs w:val="20"/>
              </w:rPr>
              <w:t>strukturierter Text und Grafik</w:t>
            </w:r>
          </w:p>
          <w:p w14:paraId="6454C40D" w14:textId="77777777" w:rsidR="00527C57" w:rsidRPr="00B50BFC" w:rsidRDefault="00056493" w:rsidP="00056493">
            <w:pPr>
              <w:pStyle w:val="Default"/>
              <w:rPr>
                <w:sz w:val="20"/>
                <w:szCs w:val="20"/>
              </w:rPr>
            </w:pPr>
            <w:proofErr w:type="gramStart"/>
            <w:r>
              <w:rPr>
                <w:b/>
                <w:color w:val="FF0000"/>
                <w:sz w:val="20"/>
                <w:szCs w:val="20"/>
              </w:rPr>
              <w:t>k</w:t>
            </w:r>
            <w:r w:rsidRPr="00056493">
              <w:rPr>
                <w:b/>
                <w:color w:val="FF0000"/>
                <w:sz w:val="20"/>
                <w:szCs w:val="20"/>
              </w:rPr>
              <w:t>ann</w:t>
            </w:r>
            <w:proofErr w:type="gramEnd"/>
            <w:r w:rsidRPr="00056493">
              <w:rPr>
                <w:b/>
                <w:color w:val="FF0000"/>
                <w:sz w:val="20"/>
                <w:szCs w:val="20"/>
              </w:rPr>
              <w:t xml:space="preserve"> planbasiert oder agil</w:t>
            </w:r>
            <w:r w:rsidR="00EE675C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056493">
              <w:rPr>
                <w:b/>
                <w:color w:val="FF0000"/>
                <w:sz w:val="20"/>
                <w:szCs w:val="20"/>
              </w:rPr>
              <w:t>beschrieben werden</w:t>
            </w:r>
          </w:p>
          <w:p w14:paraId="22F202BD" w14:textId="77777777" w:rsidR="00527C57" w:rsidRPr="00B50BFC" w:rsidRDefault="00527C57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29AB4CC4" w14:textId="77777777" w:rsidR="00527C57" w:rsidRPr="00226C02" w:rsidRDefault="00527C57" w:rsidP="00527C57">
      <w:pPr>
        <w:rPr>
          <w:sz w:val="22"/>
          <w:szCs w:val="22"/>
        </w:rPr>
      </w:pPr>
    </w:p>
    <w:p w14:paraId="2BACD44B" w14:textId="77777777" w:rsidR="00527C57" w:rsidRDefault="00527C57" w:rsidP="00527C57">
      <w:pPr>
        <w:rPr>
          <w:rFonts w:cs="Arial"/>
          <w:sz w:val="22"/>
          <w:szCs w:val="22"/>
        </w:rPr>
      </w:pPr>
    </w:p>
    <w:p w14:paraId="205919F7" w14:textId="77777777" w:rsidR="00527C57" w:rsidRPr="00700FB3" w:rsidRDefault="00527C57" w:rsidP="00527C57">
      <w:pPr>
        <w:rPr>
          <w:rFonts w:cs="Arial"/>
          <w:szCs w:val="22"/>
        </w:rPr>
      </w:pPr>
    </w:p>
    <w:p w14:paraId="1545CE9B" w14:textId="77777777" w:rsidR="00527C57" w:rsidRDefault="003A3423" w:rsidP="00527C57">
      <w:r w:rsidRPr="00E00743">
        <w:rPr>
          <w:noProof/>
        </w:rPr>
        <w:drawing>
          <wp:inline distT="0" distB="0" distL="0" distR="0" wp14:anchorId="7A89A3E8" wp14:editId="0D61E529">
            <wp:extent cx="5715000" cy="1854200"/>
            <wp:effectExtent l="0" t="0" r="0" b="0"/>
            <wp:docPr id="9" name="Grafik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DACA" w14:textId="77777777" w:rsidR="00527C57" w:rsidRDefault="00A8118A" w:rsidP="00A8118A">
      <w:pPr>
        <w:pStyle w:val="Descripcin"/>
      </w:pPr>
      <w:bookmarkStart w:id="71" w:name="_Toc142565815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Phasenplan</w:t>
      </w:r>
      <w:bookmarkEnd w:id="71"/>
    </w:p>
    <w:p w14:paraId="3EBD3FFD" w14:textId="77777777" w:rsidR="00E0113F" w:rsidRDefault="00E0113F" w:rsidP="00E0113F"/>
    <w:p w14:paraId="7D4CA71F" w14:textId="77777777" w:rsidR="00E0113F" w:rsidRDefault="00E0113F" w:rsidP="00E0113F"/>
    <w:p w14:paraId="00B444C8" w14:textId="77777777" w:rsidR="00E0113F" w:rsidRDefault="00056493" w:rsidP="00E0113F">
      <w:pPr>
        <w:pStyle w:val="Ttulo2"/>
      </w:pPr>
      <w:r>
        <w:br w:type="page"/>
      </w:r>
      <w:bookmarkStart w:id="72" w:name="_Toc142565875"/>
      <w:r w:rsidR="00E0113F">
        <w:lastRenderedPageBreak/>
        <w:t>Phasen</w:t>
      </w:r>
      <w:bookmarkEnd w:id="72"/>
    </w:p>
    <w:p w14:paraId="1EBF4B28" w14:textId="77777777" w:rsidR="00E0113F" w:rsidRDefault="00E0113F" w:rsidP="00E0113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056493" w:rsidRPr="00B50BFC" w14:paraId="0A6A5BB0" w14:textId="77777777">
        <w:tc>
          <w:tcPr>
            <w:tcW w:w="8930" w:type="dxa"/>
            <w:shd w:val="clear" w:color="auto" w:fill="FFFF00"/>
          </w:tcPr>
          <w:p w14:paraId="2BB2EE3D" w14:textId="77777777" w:rsidR="00056493" w:rsidRPr="00B50BFC" w:rsidRDefault="00056493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056493" w:rsidRPr="00B50BFC" w14:paraId="6772D7C1" w14:textId="77777777">
        <w:tc>
          <w:tcPr>
            <w:tcW w:w="8930" w:type="dxa"/>
          </w:tcPr>
          <w:p w14:paraId="2D4C2FA4" w14:textId="77777777" w:rsidR="00056493" w:rsidRPr="00B50BFC" w:rsidRDefault="00056493">
            <w:pPr>
              <w:pStyle w:val="Default"/>
              <w:rPr>
                <w:sz w:val="20"/>
                <w:szCs w:val="20"/>
              </w:rPr>
            </w:pPr>
          </w:p>
          <w:p w14:paraId="5ECC675A" w14:textId="77777777" w:rsidR="00056493" w:rsidRPr="00056493" w:rsidRDefault="00056493" w:rsidP="00056493">
            <w:pPr>
              <w:pStyle w:val="Default"/>
              <w:rPr>
                <w:sz w:val="20"/>
                <w:szCs w:val="20"/>
              </w:rPr>
            </w:pPr>
            <w:r w:rsidRPr="00056493">
              <w:rPr>
                <w:sz w:val="20"/>
                <w:szCs w:val="20"/>
              </w:rPr>
              <w:t>Beschreibung der einzelnen Phasen: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>Angabe der Bezeichnung</w:t>
            </w:r>
            <w:r>
              <w:rPr>
                <w:sz w:val="20"/>
                <w:szCs w:val="20"/>
              </w:rPr>
              <w:t xml:space="preserve">, </w:t>
            </w:r>
            <w:r w:rsidRPr="00056493">
              <w:rPr>
                <w:sz w:val="20"/>
                <w:szCs w:val="20"/>
              </w:rPr>
              <w:t>Angabe der Hauptaktivitäten je Phase und der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>wesentlichen Ergebnisse, Angabe der Dauer,</w:t>
            </w:r>
            <w:r>
              <w:rPr>
                <w:sz w:val="20"/>
                <w:szCs w:val="20"/>
              </w:rPr>
              <w:t xml:space="preserve"> </w:t>
            </w:r>
            <w:r w:rsidRPr="00056493">
              <w:rPr>
                <w:sz w:val="20"/>
                <w:szCs w:val="20"/>
              </w:rPr>
              <w:t>Aufwand, geschätzter Kosten.</w:t>
            </w:r>
          </w:p>
          <w:p w14:paraId="62A5D5CD" w14:textId="77777777" w:rsidR="00056493" w:rsidRPr="00056493" w:rsidRDefault="00056493" w:rsidP="00056493">
            <w:pPr>
              <w:pStyle w:val="Default"/>
              <w:rPr>
                <w:sz w:val="20"/>
                <w:szCs w:val="20"/>
              </w:rPr>
            </w:pPr>
            <w:r w:rsidRPr="00056493">
              <w:rPr>
                <w:sz w:val="20"/>
                <w:szCs w:val="20"/>
              </w:rPr>
              <w:t>Bei hybriden Projekten zusätzlich:</w:t>
            </w:r>
          </w:p>
          <w:p w14:paraId="0F08036D" w14:textId="77777777" w:rsidR="00056493" w:rsidRPr="00056493" w:rsidRDefault="00056493" w:rsidP="00056493">
            <w:pPr>
              <w:pStyle w:val="Default"/>
              <w:rPr>
                <w:b/>
                <w:color w:val="FF0000"/>
                <w:sz w:val="20"/>
                <w:szCs w:val="20"/>
              </w:rPr>
            </w:pPr>
            <w:r w:rsidRPr="00056493">
              <w:rPr>
                <w:sz w:val="20"/>
                <w:szCs w:val="20"/>
              </w:rPr>
              <w:t>Angabe, in welcher Phase agil gearbeitet wird.</w:t>
            </w:r>
            <w:r>
              <w:rPr>
                <w:sz w:val="20"/>
                <w:szCs w:val="20"/>
              </w:rPr>
              <w:t xml:space="preserve">– </w:t>
            </w:r>
            <w:r>
              <w:rPr>
                <w:b/>
                <w:color w:val="FF0000"/>
                <w:sz w:val="20"/>
                <w:szCs w:val="20"/>
              </w:rPr>
              <w:t>Tabelle</w:t>
            </w:r>
          </w:p>
          <w:p w14:paraId="417819EE" w14:textId="77777777" w:rsidR="00056493" w:rsidRPr="00B50BFC" w:rsidRDefault="00056493">
            <w:pPr>
              <w:pStyle w:val="Default"/>
              <w:rPr>
                <w:sz w:val="20"/>
                <w:szCs w:val="20"/>
              </w:rPr>
            </w:pPr>
            <w:proofErr w:type="gramStart"/>
            <w:r>
              <w:rPr>
                <w:b/>
                <w:color w:val="FF0000"/>
                <w:sz w:val="20"/>
                <w:szCs w:val="20"/>
              </w:rPr>
              <w:t>k</w:t>
            </w:r>
            <w:r w:rsidRPr="00056493">
              <w:rPr>
                <w:b/>
                <w:color w:val="FF0000"/>
                <w:sz w:val="20"/>
                <w:szCs w:val="20"/>
              </w:rPr>
              <w:t>ann</w:t>
            </w:r>
            <w:proofErr w:type="gramEnd"/>
            <w:r w:rsidRPr="00056493">
              <w:rPr>
                <w:b/>
                <w:color w:val="FF0000"/>
                <w:sz w:val="20"/>
                <w:szCs w:val="20"/>
              </w:rPr>
              <w:t xml:space="preserve"> planbasiert oder agil</w:t>
            </w:r>
            <w:r w:rsidR="00EE675C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056493">
              <w:rPr>
                <w:b/>
                <w:color w:val="FF0000"/>
                <w:sz w:val="20"/>
                <w:szCs w:val="20"/>
              </w:rPr>
              <w:t>beschrieben werden</w:t>
            </w:r>
          </w:p>
          <w:p w14:paraId="3787952E" w14:textId="77777777" w:rsidR="00056493" w:rsidRPr="00B50BFC" w:rsidRDefault="00056493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BCC0358" w14:textId="77777777" w:rsidR="00056493" w:rsidRPr="00056493" w:rsidRDefault="00056493" w:rsidP="00E0113F">
      <w:pPr>
        <w:rPr>
          <w:sz w:val="22"/>
          <w:szCs w:val="22"/>
        </w:rPr>
      </w:pPr>
    </w:p>
    <w:p w14:paraId="1CA926F4" w14:textId="77777777" w:rsidR="00056493" w:rsidRPr="00B75067" w:rsidRDefault="00056493" w:rsidP="00056493">
      <w:pPr>
        <w:pStyle w:val="Absatztextnormal"/>
        <w:ind w:left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85"/>
        <w:gridCol w:w="1187"/>
        <w:gridCol w:w="2304"/>
        <w:gridCol w:w="1840"/>
        <w:gridCol w:w="1335"/>
        <w:gridCol w:w="1777"/>
      </w:tblGrid>
      <w:tr w:rsidR="00056493" w:rsidRPr="00BA0B78" w14:paraId="7E752314" w14:textId="77777777" w:rsidTr="00056493">
        <w:trPr>
          <w:trHeight w:val="600"/>
          <w:tblHeader/>
        </w:trPr>
        <w:tc>
          <w:tcPr>
            <w:tcW w:w="1212" w:type="dxa"/>
            <w:shd w:val="clear" w:color="auto" w:fill="A8D08D"/>
          </w:tcPr>
          <w:p w14:paraId="20482C45" w14:textId="77777777" w:rsidR="00056493" w:rsidRPr="00BA0B78" w:rsidRDefault="00056493">
            <w:pPr>
              <w:spacing w:before="120"/>
              <w:ind w:left="113"/>
              <w:rPr>
                <w:rFonts w:cs="Arial"/>
                <w:b/>
              </w:rPr>
            </w:pPr>
            <w:r w:rsidRPr="00BA0B78">
              <w:rPr>
                <w:rFonts w:cs="Arial"/>
                <w:b/>
              </w:rPr>
              <w:t>Phase</w:t>
            </w:r>
          </w:p>
        </w:tc>
        <w:tc>
          <w:tcPr>
            <w:tcW w:w="1213" w:type="dxa"/>
            <w:shd w:val="clear" w:color="auto" w:fill="A8D08D"/>
          </w:tcPr>
          <w:p w14:paraId="0BD70D70" w14:textId="77777777" w:rsidR="00056493" w:rsidRPr="00BA0B78" w:rsidRDefault="00056493">
            <w:pPr>
              <w:spacing w:before="120"/>
              <w:ind w:left="113"/>
              <w:rPr>
                <w:rFonts w:cs="Arial"/>
                <w:b/>
              </w:rPr>
            </w:pPr>
            <w:r w:rsidRPr="00BA0B78">
              <w:rPr>
                <w:rFonts w:cs="Arial"/>
                <w:b/>
              </w:rPr>
              <w:t>D</w:t>
            </w:r>
            <w:r>
              <w:rPr>
                <w:rFonts w:cs="Arial"/>
                <w:b/>
              </w:rPr>
              <w:t>auer</w:t>
            </w:r>
          </w:p>
        </w:tc>
        <w:tc>
          <w:tcPr>
            <w:tcW w:w="2361" w:type="dxa"/>
            <w:shd w:val="clear" w:color="auto" w:fill="A8D08D"/>
          </w:tcPr>
          <w:p w14:paraId="542B4845" w14:textId="77777777" w:rsidR="00056493" w:rsidRPr="00BA0B78" w:rsidRDefault="00056493">
            <w:pPr>
              <w:spacing w:before="120"/>
              <w:ind w:left="113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Aktivitäten</w:t>
            </w:r>
          </w:p>
        </w:tc>
        <w:tc>
          <w:tcPr>
            <w:tcW w:w="1884" w:type="dxa"/>
            <w:shd w:val="clear" w:color="auto" w:fill="A8D08D"/>
          </w:tcPr>
          <w:p w14:paraId="1B805CF4" w14:textId="77777777" w:rsidR="00056493" w:rsidRPr="00BA0B78" w:rsidRDefault="00056493">
            <w:pPr>
              <w:spacing w:before="120"/>
              <w:ind w:left="113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Ergebnisse</w:t>
            </w:r>
          </w:p>
        </w:tc>
        <w:tc>
          <w:tcPr>
            <w:tcW w:w="1365" w:type="dxa"/>
            <w:shd w:val="clear" w:color="auto" w:fill="A8D08D"/>
          </w:tcPr>
          <w:p w14:paraId="267AC6F9" w14:textId="77777777" w:rsidR="00056493" w:rsidRPr="00BA0B78" w:rsidRDefault="00056493">
            <w:pPr>
              <w:spacing w:before="120"/>
              <w:ind w:left="113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Aufwand </w:t>
            </w:r>
            <w:r w:rsidRPr="00BA0B78">
              <w:rPr>
                <w:rFonts w:cs="Arial"/>
                <w:b/>
              </w:rPr>
              <w:t>[</w:t>
            </w:r>
            <w:r>
              <w:rPr>
                <w:rFonts w:cs="Arial"/>
                <w:b/>
              </w:rPr>
              <w:t>PT</w:t>
            </w:r>
            <w:r w:rsidRPr="00BA0B78">
              <w:rPr>
                <w:rFonts w:cs="Arial"/>
                <w:b/>
              </w:rPr>
              <w:t>]</w:t>
            </w:r>
          </w:p>
        </w:tc>
        <w:tc>
          <w:tcPr>
            <w:tcW w:w="1819" w:type="dxa"/>
            <w:shd w:val="clear" w:color="auto" w:fill="A8D08D"/>
          </w:tcPr>
          <w:p w14:paraId="4F2FF920" w14:textId="77777777" w:rsidR="00056493" w:rsidRPr="00BA0B78" w:rsidRDefault="00056493">
            <w:pPr>
              <w:spacing w:before="120"/>
              <w:ind w:left="113"/>
              <w:rPr>
                <w:rFonts w:cs="Arial"/>
                <w:b/>
              </w:rPr>
            </w:pPr>
            <w:r w:rsidRPr="00BA0B78">
              <w:rPr>
                <w:rFonts w:cs="Arial"/>
                <w:b/>
              </w:rPr>
              <w:t xml:space="preserve">geschätzte </w:t>
            </w:r>
            <w:r w:rsidRPr="00BA0B78">
              <w:rPr>
                <w:rFonts w:cs="Arial"/>
                <w:b/>
              </w:rPr>
              <w:br/>
              <w:t>Kosten [€]</w:t>
            </w:r>
          </w:p>
        </w:tc>
      </w:tr>
      <w:tr w:rsidR="00056493" w:rsidRPr="00BA0B78" w14:paraId="2E47DA9A" w14:textId="77777777" w:rsidTr="00056493">
        <w:tc>
          <w:tcPr>
            <w:tcW w:w="1212" w:type="dxa"/>
          </w:tcPr>
          <w:p w14:paraId="6ECFAA07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bookmarkStart w:id="73" w:name="Text242"/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  <w:bookmarkEnd w:id="73"/>
          </w:p>
        </w:tc>
        <w:tc>
          <w:tcPr>
            <w:tcW w:w="1213" w:type="dxa"/>
          </w:tcPr>
          <w:p w14:paraId="2FBAC0CF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bookmarkStart w:id="74" w:name="Text241"/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  <w:bookmarkEnd w:id="74"/>
          </w:p>
        </w:tc>
        <w:tc>
          <w:tcPr>
            <w:tcW w:w="2361" w:type="dxa"/>
          </w:tcPr>
          <w:p w14:paraId="2A839F31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167ED40D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bookmarkStart w:id="75" w:name="Text240"/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  <w:bookmarkEnd w:id="75"/>
          </w:p>
        </w:tc>
        <w:tc>
          <w:tcPr>
            <w:tcW w:w="1365" w:type="dxa"/>
          </w:tcPr>
          <w:p w14:paraId="1A99A182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12D5C734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bookmarkStart w:id="76" w:name="Text239"/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  <w:bookmarkEnd w:id="76"/>
          </w:p>
        </w:tc>
      </w:tr>
      <w:tr w:rsidR="00056493" w:rsidRPr="00BA0B78" w14:paraId="7A0D106D" w14:textId="77777777" w:rsidTr="00056493">
        <w:tc>
          <w:tcPr>
            <w:tcW w:w="1212" w:type="dxa"/>
          </w:tcPr>
          <w:p w14:paraId="159A0F14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213" w:type="dxa"/>
          </w:tcPr>
          <w:p w14:paraId="52413088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2361" w:type="dxa"/>
          </w:tcPr>
          <w:p w14:paraId="29EFA913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6A36054F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365" w:type="dxa"/>
          </w:tcPr>
          <w:p w14:paraId="35768583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1EECB5F4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</w:tr>
      <w:tr w:rsidR="00056493" w:rsidRPr="00BA0B78" w14:paraId="3B81870E" w14:textId="77777777" w:rsidTr="00056493">
        <w:tc>
          <w:tcPr>
            <w:tcW w:w="1212" w:type="dxa"/>
          </w:tcPr>
          <w:p w14:paraId="623C2E0A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213" w:type="dxa"/>
          </w:tcPr>
          <w:p w14:paraId="39BF2CFF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2361" w:type="dxa"/>
          </w:tcPr>
          <w:p w14:paraId="762DF3AC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5BEA00CC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365" w:type="dxa"/>
          </w:tcPr>
          <w:p w14:paraId="3B2D80EE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5BB7F6BD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</w:tr>
      <w:tr w:rsidR="00056493" w:rsidRPr="00BA0B78" w14:paraId="7F1DCECF" w14:textId="77777777" w:rsidTr="00056493">
        <w:tc>
          <w:tcPr>
            <w:tcW w:w="1212" w:type="dxa"/>
          </w:tcPr>
          <w:p w14:paraId="7326E81E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213" w:type="dxa"/>
          </w:tcPr>
          <w:p w14:paraId="36A3C467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2361" w:type="dxa"/>
          </w:tcPr>
          <w:p w14:paraId="43B286D9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32EC0E19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365" w:type="dxa"/>
          </w:tcPr>
          <w:p w14:paraId="24E591B3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161357D9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</w:tr>
      <w:tr w:rsidR="00056493" w:rsidRPr="00BA0B78" w14:paraId="4337E250" w14:textId="77777777" w:rsidTr="00056493">
        <w:tc>
          <w:tcPr>
            <w:tcW w:w="1212" w:type="dxa"/>
          </w:tcPr>
          <w:p w14:paraId="3593D722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213" w:type="dxa"/>
          </w:tcPr>
          <w:p w14:paraId="03B0F79E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2361" w:type="dxa"/>
          </w:tcPr>
          <w:p w14:paraId="371807B8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2FECF4D6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365" w:type="dxa"/>
          </w:tcPr>
          <w:p w14:paraId="30798B29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41DC806E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</w:tr>
      <w:tr w:rsidR="00056493" w:rsidRPr="00BA0B78" w14:paraId="4B38C861" w14:textId="77777777" w:rsidTr="00056493">
        <w:tc>
          <w:tcPr>
            <w:tcW w:w="1212" w:type="dxa"/>
          </w:tcPr>
          <w:p w14:paraId="51F1F58C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213" w:type="dxa"/>
          </w:tcPr>
          <w:p w14:paraId="4A65D792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2361" w:type="dxa"/>
          </w:tcPr>
          <w:p w14:paraId="400BE277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22FBD4AF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365" w:type="dxa"/>
          </w:tcPr>
          <w:p w14:paraId="321B152B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5407D30F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</w:tr>
      <w:tr w:rsidR="00056493" w:rsidRPr="00BA0B78" w14:paraId="20D22710" w14:textId="77777777" w:rsidTr="00056493">
        <w:tc>
          <w:tcPr>
            <w:tcW w:w="1212" w:type="dxa"/>
          </w:tcPr>
          <w:p w14:paraId="5C6C1A96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2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213" w:type="dxa"/>
          </w:tcPr>
          <w:p w14:paraId="3A44D52B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2361" w:type="dxa"/>
          </w:tcPr>
          <w:p w14:paraId="7DB2A2F1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1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84" w:type="dxa"/>
          </w:tcPr>
          <w:p w14:paraId="4921ECF7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365" w:type="dxa"/>
          </w:tcPr>
          <w:p w14:paraId="358C8B7C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40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  <w:tc>
          <w:tcPr>
            <w:tcW w:w="1819" w:type="dxa"/>
          </w:tcPr>
          <w:p w14:paraId="6BCFE006" w14:textId="77777777" w:rsidR="00056493" w:rsidRPr="00BA0B78" w:rsidRDefault="00056493">
            <w:pPr>
              <w:ind w:left="113"/>
              <w:rPr>
                <w:rFonts w:cs="Arial"/>
              </w:rPr>
            </w:pPr>
            <w:r w:rsidRPr="00BA0B78">
              <w:rPr>
                <w:rFonts w:cs="Arial"/>
              </w:rPr>
              <w:fldChar w:fldCharType="begin">
                <w:ffData>
                  <w:name w:val="Text239"/>
                  <w:enabled/>
                  <w:calcOnExit w:val="0"/>
                  <w:textInput/>
                </w:ffData>
              </w:fldChar>
            </w:r>
            <w:r w:rsidRPr="00BA0B78">
              <w:rPr>
                <w:rFonts w:cs="Arial"/>
              </w:rPr>
              <w:instrText xml:space="preserve"> </w:instrText>
            </w:r>
            <w:r>
              <w:rPr>
                <w:rFonts w:cs="Arial"/>
              </w:rPr>
              <w:instrText>FORMTEXT</w:instrText>
            </w:r>
            <w:r w:rsidRPr="00BA0B78">
              <w:rPr>
                <w:rFonts w:cs="Arial"/>
              </w:rPr>
              <w:instrText xml:space="preserve"> </w:instrText>
            </w:r>
            <w:r w:rsidRPr="00BA0B78">
              <w:rPr>
                <w:rFonts w:cs="Arial"/>
              </w:rPr>
            </w:r>
            <w:r w:rsidRPr="00BA0B78"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>
              <w:rPr>
                <w:rFonts w:cs="Arial"/>
                <w:noProof/>
              </w:rPr>
              <w:t> </w:t>
            </w:r>
            <w:r w:rsidRPr="00BA0B78">
              <w:rPr>
                <w:rFonts w:cs="Arial"/>
              </w:rPr>
              <w:fldChar w:fldCharType="end"/>
            </w:r>
          </w:p>
        </w:tc>
      </w:tr>
    </w:tbl>
    <w:p w14:paraId="39316568" w14:textId="77777777" w:rsidR="00056493" w:rsidRDefault="00056493" w:rsidP="00056493">
      <w:pPr>
        <w:pStyle w:val="Descripcin"/>
      </w:pPr>
      <w:bookmarkStart w:id="77" w:name="_Toc142565837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</w:t>
      </w:r>
      <w:r w:rsidRPr="00911478">
        <w:t>Projektphasen</w:t>
      </w:r>
      <w:bookmarkEnd w:id="77"/>
    </w:p>
    <w:p w14:paraId="370C2365" w14:textId="77777777" w:rsidR="00056493" w:rsidRPr="00056493" w:rsidRDefault="00056493" w:rsidP="00E0113F">
      <w:pPr>
        <w:rPr>
          <w:sz w:val="22"/>
          <w:szCs w:val="22"/>
        </w:rPr>
      </w:pPr>
    </w:p>
    <w:p w14:paraId="67B6A0A5" w14:textId="77777777" w:rsidR="00056493" w:rsidRPr="00056493" w:rsidRDefault="00056493" w:rsidP="00E0113F">
      <w:pPr>
        <w:rPr>
          <w:sz w:val="22"/>
          <w:szCs w:val="22"/>
        </w:rPr>
      </w:pPr>
    </w:p>
    <w:p w14:paraId="643DDAAB" w14:textId="77777777" w:rsidR="00D95E87" w:rsidRDefault="00582DD9" w:rsidP="00F922A2">
      <w:pPr>
        <w:pStyle w:val="Ttulo1"/>
      </w:pPr>
      <w:r>
        <w:br w:type="page"/>
      </w:r>
      <w:bookmarkStart w:id="78" w:name="_Toc142565876"/>
      <w:r w:rsidR="00D95E87">
        <w:lastRenderedPageBreak/>
        <w:t>Leistungsumfang und Lieferobjekte</w:t>
      </w:r>
      <w:r w:rsidR="004E5F64">
        <w:t xml:space="preserve"> 4.5.3</w:t>
      </w:r>
      <w:r w:rsidR="00B5150F">
        <w:t>.</w:t>
      </w:r>
      <w:bookmarkEnd w:id="78"/>
    </w:p>
    <w:p w14:paraId="33FAAE36" w14:textId="77777777" w:rsidR="00D95E87" w:rsidRDefault="00D95E87" w:rsidP="00D95E87">
      <w:pPr>
        <w:pStyle w:val="Ttulo2"/>
      </w:pPr>
      <w:bookmarkStart w:id="79" w:name="_Toc142565877"/>
      <w:r>
        <w:t>Grafische Darstellung eines codierten PSP</w:t>
      </w:r>
      <w:bookmarkEnd w:id="79"/>
    </w:p>
    <w:p w14:paraId="32FA0A29" w14:textId="77777777" w:rsidR="00255486" w:rsidRPr="00226C02" w:rsidRDefault="00255486" w:rsidP="0025548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55486" w:rsidRPr="00CC0488" w14:paraId="571E2D7D" w14:textId="77777777" w:rsidTr="00881021">
        <w:tc>
          <w:tcPr>
            <w:tcW w:w="8857" w:type="dxa"/>
            <w:shd w:val="clear" w:color="auto" w:fill="FFC000"/>
          </w:tcPr>
          <w:p w14:paraId="3D6497BE" w14:textId="77777777" w:rsidR="00255486" w:rsidRPr="00CC0488" w:rsidRDefault="00255486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255486" w:rsidRPr="00CC0488" w14:paraId="280DD622" w14:textId="77777777" w:rsidTr="00881021">
        <w:tc>
          <w:tcPr>
            <w:tcW w:w="8857" w:type="dxa"/>
          </w:tcPr>
          <w:p w14:paraId="3BC3E99B" w14:textId="77777777" w:rsidR="00255486" w:rsidRDefault="00255486" w:rsidP="00881021">
            <w:pPr>
              <w:pStyle w:val="Absatztextnormal"/>
              <w:ind w:left="0"/>
            </w:pPr>
          </w:p>
          <w:p w14:paraId="65E5A6F0" w14:textId="77777777" w:rsidR="005C2E1C" w:rsidRDefault="005C2E1C" w:rsidP="005C2E1C">
            <w:pPr>
              <w:numPr>
                <w:ilvl w:val="0"/>
                <w:numId w:val="3"/>
              </w:numPr>
            </w:pPr>
            <w:r w:rsidRPr="008017A7">
              <w:t xml:space="preserve">Die </w:t>
            </w:r>
            <w:r w:rsidR="00780AB8" w:rsidRPr="008017A7">
              <w:t>grafische</w:t>
            </w:r>
            <w:r w:rsidRPr="008017A7">
              <w:t xml:space="preserve"> PSP-Darstellung (Kap. </w:t>
            </w:r>
            <w:r w:rsidR="008017A7" w:rsidRPr="008017A7">
              <w:t>8</w:t>
            </w:r>
            <w:r w:rsidRPr="008017A7">
              <w:t xml:space="preserve">.1) können Sie in Word wie folgt umsetzen. Platzieren Sie den Cursor an die entsprechende Stelle im Text. Rufen Sie dann über das Menü - Einfügen - SmartArt - Hierarchie - Organigramm (in der Mitte obere Reihe links) das vorhandene Tool auf. Aktivieren Sie, sofern noch nicht angezeigt, in der Symbolleiste </w:t>
            </w:r>
            <w:proofErr w:type="gramStart"/>
            <w:r w:rsidRPr="008017A7">
              <w:t>links den Textbereich</w:t>
            </w:r>
            <w:proofErr w:type="gramEnd"/>
            <w:r w:rsidRPr="008017A7">
              <w:t xml:space="preserve">. Im Textbereich können Sie die benötigten Angaben eintragen. Am oberen Rand vom Textbereich finden Sie blaue Pfeile, durch welche Sie die </w:t>
            </w:r>
            <w:r w:rsidR="00780AB8" w:rsidRPr="008017A7">
              <w:t>h</w:t>
            </w:r>
            <w:r w:rsidRPr="008017A7">
              <w:t>ierarchischen Anordnungen erreichen können. Beim Anklicken der Pfeile zeichnet das Programm die Darstellung automatisch für Sie.</w:t>
            </w:r>
            <w:r w:rsidR="008017A7">
              <w:t xml:space="preserve"> </w:t>
            </w:r>
            <w:r w:rsidRPr="008017A7">
              <w:t>Sie können in den Textbereich entsprechenden Texte und Tabellen aus anderen Programmen einfügen und danach Ihren Wünschen entsprechend sortieren und bearbeiten.</w:t>
            </w:r>
          </w:p>
          <w:p w14:paraId="364237E7" w14:textId="77777777" w:rsidR="00923391" w:rsidRPr="008017A7" w:rsidRDefault="00923391" w:rsidP="005C2E1C">
            <w:pPr>
              <w:numPr>
                <w:ilvl w:val="0"/>
                <w:numId w:val="3"/>
              </w:numPr>
            </w:pPr>
            <w:r>
              <w:t xml:space="preserve">Verwenden </w:t>
            </w:r>
            <w:r w:rsidR="00203529">
              <w:t>S</w:t>
            </w:r>
            <w:r>
              <w:t>ie als Strukturelemente: Gesamtaufgabe, Teilaufgaben und Arbeitspakete – keine Meilensteine.</w:t>
            </w:r>
          </w:p>
          <w:p w14:paraId="25677648" w14:textId="77777777" w:rsidR="00131090" w:rsidRPr="00A00B07" w:rsidRDefault="004E4D32" w:rsidP="00C0491E">
            <w:pPr>
              <w:numPr>
                <w:ilvl w:val="0"/>
                <w:numId w:val="3"/>
              </w:numPr>
            </w:pPr>
            <w:r>
              <w:t xml:space="preserve">Eine Teilaufgabe „Projektmanagement“ aufnehmen mit den 5 DIN-Phasen als Arbeitspakete </w:t>
            </w:r>
            <w:r w:rsidR="00F230F2">
              <w:t>plus ein Arbeitspaket „Support-Funktionen“.</w:t>
            </w:r>
            <w:r w:rsidR="00923391">
              <w:t xml:space="preserve"> </w:t>
            </w:r>
            <w:r>
              <w:t>(s.u.)</w:t>
            </w:r>
            <w:r w:rsidR="00F12C63">
              <w:t>.</w:t>
            </w:r>
            <w:r>
              <w:t xml:space="preserve"> </w:t>
            </w:r>
            <w:r w:rsidRPr="004E4D32">
              <w:t>Möglichst keine T</w:t>
            </w:r>
            <w:r w:rsidR="00C41FA3">
              <w:t>eilaufgabe</w:t>
            </w:r>
            <w:r w:rsidRPr="004E4D32">
              <w:t xml:space="preserve"> „Abschluss“ </w:t>
            </w:r>
            <w:r>
              <w:t xml:space="preserve">verwenden, </w:t>
            </w:r>
            <w:r w:rsidRPr="004E4D32">
              <w:t>sondern eher Begriffe wie „Begleitung Produktivsetzung“ o.</w:t>
            </w:r>
            <w:r w:rsidR="00AC70AB">
              <w:t>ä.</w:t>
            </w:r>
          </w:p>
          <w:p w14:paraId="0D316813" w14:textId="77777777" w:rsidR="00F614A8" w:rsidRPr="00A00B07" w:rsidRDefault="00F614A8" w:rsidP="00C0491E">
            <w:pPr>
              <w:numPr>
                <w:ilvl w:val="0"/>
                <w:numId w:val="3"/>
              </w:numPr>
            </w:pPr>
            <w:r>
              <w:t xml:space="preserve">Alle PM-Aufgaben sind unter dieser Teilaufgabe zu erfassen, z. B. </w:t>
            </w:r>
            <w:proofErr w:type="spellStart"/>
            <w:r>
              <w:t>lessons</w:t>
            </w:r>
            <w:proofErr w:type="spellEnd"/>
            <w:r>
              <w:t xml:space="preserve"> </w:t>
            </w:r>
            <w:proofErr w:type="spellStart"/>
            <w:r>
              <w:t>learned</w:t>
            </w:r>
            <w:proofErr w:type="spellEnd"/>
            <w:r>
              <w:t xml:space="preserve"> in das PM-Arbeitspaket „Abschluss“.</w:t>
            </w:r>
          </w:p>
          <w:p w14:paraId="3B72520E" w14:textId="77777777" w:rsidR="00F614A8" w:rsidRPr="00DB674F" w:rsidRDefault="00F614A8" w:rsidP="00C0491E">
            <w:pPr>
              <w:numPr>
                <w:ilvl w:val="0"/>
                <w:numId w:val="3"/>
              </w:numPr>
            </w:pPr>
            <w:r w:rsidRPr="00DB674F">
              <w:t xml:space="preserve">Die gewählte Codierung des PSP ist </w:t>
            </w:r>
            <w:r w:rsidR="0020755F">
              <w:t>im Text zu begründen.</w:t>
            </w:r>
          </w:p>
          <w:p w14:paraId="2BC2C2EC" w14:textId="77777777" w:rsidR="00131090" w:rsidRDefault="00131090" w:rsidP="00C0491E">
            <w:pPr>
              <w:pStyle w:val="Absatztextnormal"/>
              <w:numPr>
                <w:ilvl w:val="0"/>
                <w:numId w:val="3"/>
              </w:numPr>
              <w:rPr>
                <w:szCs w:val="16"/>
              </w:rPr>
            </w:pPr>
            <w:r>
              <w:t xml:space="preserve">Die </w:t>
            </w:r>
            <w:r w:rsidRPr="00AF2E34">
              <w:rPr>
                <w:szCs w:val="16"/>
              </w:rPr>
              <w:t xml:space="preserve">Codierung </w:t>
            </w:r>
            <w:r w:rsidR="00815355">
              <w:rPr>
                <w:szCs w:val="16"/>
              </w:rPr>
              <w:t>der</w:t>
            </w:r>
            <w:r w:rsidR="008017A7">
              <w:rPr>
                <w:szCs w:val="16"/>
              </w:rPr>
              <w:t xml:space="preserve"> Gesamt</w:t>
            </w:r>
            <w:r w:rsidR="00815355">
              <w:rPr>
                <w:szCs w:val="16"/>
              </w:rPr>
              <w:t xml:space="preserve">aufgabe, </w:t>
            </w:r>
            <w:r w:rsidR="008017A7">
              <w:rPr>
                <w:szCs w:val="16"/>
              </w:rPr>
              <w:t xml:space="preserve">Teilaufgaben </w:t>
            </w:r>
            <w:r w:rsidR="00815355">
              <w:rPr>
                <w:szCs w:val="16"/>
              </w:rPr>
              <w:t xml:space="preserve">und </w:t>
            </w:r>
            <w:r w:rsidR="008017A7">
              <w:rPr>
                <w:szCs w:val="16"/>
              </w:rPr>
              <w:t>Arbeitspakete muss die</w:t>
            </w:r>
            <w:r w:rsidRPr="00AF2E34">
              <w:rPr>
                <w:szCs w:val="16"/>
              </w:rPr>
              <w:t xml:space="preserve"> Projektnummer</w:t>
            </w:r>
            <w:r>
              <w:rPr>
                <w:szCs w:val="16"/>
              </w:rPr>
              <w:t xml:space="preserve"> aus dem Projektsteckbrief e</w:t>
            </w:r>
            <w:r w:rsidR="008017A7">
              <w:rPr>
                <w:szCs w:val="16"/>
              </w:rPr>
              <w:t>nthalten</w:t>
            </w:r>
            <w:r>
              <w:rPr>
                <w:szCs w:val="16"/>
              </w:rPr>
              <w:t>.</w:t>
            </w:r>
          </w:p>
          <w:p w14:paraId="69BC976C" w14:textId="77777777" w:rsidR="00131090" w:rsidRDefault="006D376E" w:rsidP="00C0491E">
            <w:pPr>
              <w:pStyle w:val="Absatztextnormal"/>
              <w:numPr>
                <w:ilvl w:val="0"/>
                <w:numId w:val="3"/>
              </w:numPr>
              <w:rPr>
                <w:szCs w:val="16"/>
              </w:rPr>
            </w:pPr>
            <w:r>
              <w:rPr>
                <w:szCs w:val="16"/>
              </w:rPr>
              <w:t>Je Teilaufgabe</w:t>
            </w:r>
            <w:r w:rsidR="00131090">
              <w:rPr>
                <w:szCs w:val="16"/>
              </w:rPr>
              <w:t xml:space="preserve"> immer mindestens 2 Arbeitspakete.</w:t>
            </w:r>
          </w:p>
          <w:p w14:paraId="0309F337" w14:textId="77777777" w:rsidR="00131090" w:rsidRPr="0046563D" w:rsidRDefault="00B2097D" w:rsidP="00C0491E">
            <w:pPr>
              <w:numPr>
                <w:ilvl w:val="0"/>
                <w:numId w:val="3"/>
              </w:numPr>
            </w:pPr>
            <w:r>
              <w:t>Verbindungslinien benutzen.</w:t>
            </w:r>
            <w:r w:rsidR="00131090">
              <w:t xml:space="preserve"> (</w:t>
            </w:r>
            <w:r>
              <w:t>k</w:t>
            </w:r>
            <w:r w:rsidR="00131090">
              <w:t>eine Pfeile)</w:t>
            </w:r>
          </w:p>
          <w:p w14:paraId="2FC42474" w14:textId="77777777" w:rsidR="00131090" w:rsidRPr="00FF5EE7" w:rsidRDefault="00131090" w:rsidP="00C0491E">
            <w:pPr>
              <w:pStyle w:val="Absatztextnormal"/>
              <w:numPr>
                <w:ilvl w:val="0"/>
                <w:numId w:val="3"/>
              </w:numPr>
            </w:pPr>
            <w:r w:rsidRPr="00FF5EE7">
              <w:t>Symbole</w:t>
            </w:r>
            <w:r w:rsidR="00B2097D" w:rsidRPr="00FF5EE7">
              <w:t>/</w:t>
            </w:r>
            <w:r w:rsidRPr="00FF5EE7">
              <w:t>Farben sollten in einer Legende dargestellt und erläutert werden</w:t>
            </w:r>
            <w:r w:rsidR="00B2097D" w:rsidRPr="00FF5EE7">
              <w:t>.</w:t>
            </w:r>
          </w:p>
          <w:p w14:paraId="12B734B6" w14:textId="77777777" w:rsidR="00FF5EE7" w:rsidRPr="00FF5EE7" w:rsidRDefault="00FF5EE7" w:rsidP="00FF5EE7">
            <w:pPr>
              <w:pStyle w:val="Absatztextnormal"/>
              <w:numPr>
                <w:ilvl w:val="0"/>
                <w:numId w:val="3"/>
              </w:numPr>
              <w:jc w:val="both"/>
            </w:pPr>
            <w:r w:rsidRPr="00FF5EE7">
              <w:t>Die Teilaufgabe Projektmanagement muss auf der rechten oder linken Seite des PSP aufgeführt sein.</w:t>
            </w:r>
          </w:p>
          <w:p w14:paraId="196DE7F0" w14:textId="77777777" w:rsidR="00FF5EE7" w:rsidRPr="00FF5EE7" w:rsidRDefault="00FF5EE7" w:rsidP="00FF5EE7">
            <w:pPr>
              <w:pStyle w:val="Absatztextnormal"/>
              <w:numPr>
                <w:ilvl w:val="0"/>
                <w:numId w:val="3"/>
              </w:numPr>
              <w:jc w:val="both"/>
            </w:pPr>
            <w:r w:rsidRPr="00FF5EE7">
              <w:t>Die Teilaufgabe Projektmanagement muss zumindest die Arbeitspakete Projektplanung, Projektüberwachung und -steuerung und Projektabschluss beinhalten. Sollten andere Arbeitspakete aufgeführt werden muss dies begründet werden, warum eine separate Erfassung in dem genannten Fall sinnvoll ist.</w:t>
            </w:r>
          </w:p>
          <w:p w14:paraId="2867900C" w14:textId="77777777" w:rsidR="00255486" w:rsidRPr="00BE4376" w:rsidRDefault="00FF5EE7" w:rsidP="00FF5EE7">
            <w:pPr>
              <w:pStyle w:val="Default"/>
              <w:numPr>
                <w:ilvl w:val="0"/>
                <w:numId w:val="3"/>
              </w:numPr>
              <w:rPr>
                <w:rFonts w:cs="Times New Roman"/>
                <w:color w:val="auto"/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>Eine separate Teilaufgabe Projektabschluss darf nur fachliche / nicht PM-methodische Elemente beinhalten.</w:t>
            </w:r>
          </w:p>
        </w:tc>
      </w:tr>
    </w:tbl>
    <w:p w14:paraId="35DC8B8D" w14:textId="77777777" w:rsidR="00255486" w:rsidRPr="00226C02" w:rsidRDefault="00255486" w:rsidP="0025548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255486" w:rsidRPr="00B50BFC" w14:paraId="533DCBD0" w14:textId="77777777" w:rsidTr="00881021">
        <w:tc>
          <w:tcPr>
            <w:tcW w:w="8930" w:type="dxa"/>
            <w:shd w:val="clear" w:color="auto" w:fill="FFFF00"/>
          </w:tcPr>
          <w:p w14:paraId="68E278B6" w14:textId="77777777" w:rsidR="00255486" w:rsidRPr="00B50BFC" w:rsidRDefault="00255486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255486" w:rsidRPr="00B50BFC" w14:paraId="27CB3068" w14:textId="77777777" w:rsidTr="00881021">
        <w:tc>
          <w:tcPr>
            <w:tcW w:w="8930" w:type="dxa"/>
          </w:tcPr>
          <w:p w14:paraId="04C0C169" w14:textId="77777777" w:rsidR="00255486" w:rsidRPr="00B50BFC" w:rsidRDefault="00255486" w:rsidP="00881021">
            <w:pPr>
              <w:pStyle w:val="Default"/>
              <w:rPr>
                <w:sz w:val="20"/>
                <w:szCs w:val="20"/>
              </w:rPr>
            </w:pPr>
          </w:p>
          <w:p w14:paraId="71C87A43" w14:textId="77777777" w:rsidR="00FF5EE7" w:rsidRPr="00FF5EE7" w:rsidRDefault="00FF5EE7" w:rsidP="00FF5EE7">
            <w:pPr>
              <w:autoSpaceDE w:val="0"/>
              <w:autoSpaceDN w:val="0"/>
              <w:adjustRightInd w:val="0"/>
            </w:pPr>
            <w:r w:rsidRPr="00FF5EE7">
              <w:t>Darstellung eines codierten Projektstrukturplan</w:t>
            </w:r>
          </w:p>
          <w:p w14:paraId="3307411F" w14:textId="77777777" w:rsidR="00FF5EE7" w:rsidRPr="00FF5EE7" w:rsidRDefault="00FF5EE7" w:rsidP="00FF5EE7">
            <w:pPr>
              <w:autoSpaceDE w:val="0"/>
              <w:autoSpaceDN w:val="0"/>
              <w:adjustRightInd w:val="0"/>
            </w:pPr>
            <w:r w:rsidRPr="00FF5EE7">
              <w:t>alternativ:</w:t>
            </w:r>
          </w:p>
          <w:p w14:paraId="385A0194" w14:textId="77777777" w:rsidR="00FF5EE7" w:rsidRPr="00FF5EE7" w:rsidRDefault="00FF5EE7" w:rsidP="00FF5EE7">
            <w:pPr>
              <w:pStyle w:val="Default"/>
              <w:rPr>
                <w:rFonts w:cs="Times New Roman"/>
                <w:b/>
                <w:bCs/>
                <w:color w:val="FF0000"/>
                <w:sz w:val="20"/>
                <w:szCs w:val="20"/>
              </w:rPr>
            </w:pPr>
            <w:r w:rsidRPr="00FF5EE7">
              <w:rPr>
                <w:rFonts w:cs="Times New Roman"/>
                <w:color w:val="auto"/>
                <w:sz w:val="20"/>
                <w:szCs w:val="20"/>
              </w:rPr>
              <w:t>Darstellung eines Product-Backlogs</w:t>
            </w:r>
            <w:r w:rsidR="00255486" w:rsidRPr="00FF5EE7">
              <w:rPr>
                <w:rFonts w:cs="Times New Roman"/>
                <w:color w:val="auto"/>
                <w:sz w:val="20"/>
                <w:szCs w:val="20"/>
              </w:rPr>
              <w:t xml:space="preserve"> – </w:t>
            </w:r>
            <w:r w:rsidRPr="00FF5EE7">
              <w:rPr>
                <w:rFonts w:cs="Times New Roman"/>
                <w:b/>
                <w:bCs/>
                <w:color w:val="FF0000"/>
                <w:sz w:val="20"/>
                <w:szCs w:val="20"/>
              </w:rPr>
              <w:t>Planbasiert: PSP als Grafik.</w:t>
            </w:r>
          </w:p>
          <w:p w14:paraId="6FFB50E5" w14:textId="77777777" w:rsidR="00255486" w:rsidRPr="00FF5EE7" w:rsidRDefault="00FF5EE7" w:rsidP="00FF5EE7">
            <w:pPr>
              <w:pStyle w:val="Default"/>
              <w:rPr>
                <w:rFonts w:cs="Times New Roman"/>
                <w:b/>
                <w:bCs/>
                <w:color w:val="FF0000"/>
                <w:sz w:val="20"/>
                <w:szCs w:val="20"/>
              </w:rPr>
            </w:pPr>
            <w:r w:rsidRPr="00FF5EE7">
              <w:rPr>
                <w:rFonts w:cs="Times New Roman"/>
                <w:b/>
                <w:bCs/>
                <w:color w:val="FF0000"/>
                <w:sz w:val="20"/>
                <w:szCs w:val="20"/>
              </w:rPr>
              <w:t>Agil: Backlog als Tabelle</w:t>
            </w:r>
            <w:r w:rsidR="006B5E22">
              <w:rPr>
                <w:rFonts w:cs="Times New Roman"/>
                <w:b/>
                <w:bCs/>
                <w:color w:val="FF0000"/>
                <w:sz w:val="20"/>
                <w:szCs w:val="20"/>
              </w:rPr>
              <w:t>, k</w:t>
            </w:r>
            <w:r w:rsidRPr="00FF5EE7">
              <w:rPr>
                <w:rFonts w:cs="Times New Roman"/>
                <w:b/>
                <w:bCs/>
                <w:color w:val="FF0000"/>
                <w:sz w:val="20"/>
                <w:szCs w:val="20"/>
              </w:rPr>
              <w:t>ann planbasiert oder agil</w:t>
            </w:r>
            <w:r w:rsidR="00EE675C">
              <w:rPr>
                <w:rFonts w:cs="Times New Roman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FF5EE7">
              <w:rPr>
                <w:rFonts w:cs="Times New Roman"/>
                <w:b/>
                <w:bCs/>
                <w:color w:val="FF0000"/>
                <w:sz w:val="20"/>
                <w:szCs w:val="20"/>
              </w:rPr>
              <w:t>beschrieben werden</w:t>
            </w:r>
          </w:p>
          <w:p w14:paraId="175B61FF" w14:textId="77777777" w:rsidR="00255486" w:rsidRPr="00B50BFC" w:rsidRDefault="00255486" w:rsidP="0088102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90CC52C" w14:textId="77777777" w:rsidR="002A7EFE" w:rsidRPr="00226C02" w:rsidRDefault="002A7EFE" w:rsidP="002A7EFE">
      <w:pPr>
        <w:rPr>
          <w:sz w:val="22"/>
          <w:szCs w:val="22"/>
        </w:rPr>
      </w:pPr>
    </w:p>
    <w:p w14:paraId="39F4F616" w14:textId="77777777" w:rsidR="002A7EFE" w:rsidRPr="00226C02" w:rsidRDefault="006B5E22" w:rsidP="002A7EFE">
      <w:pPr>
        <w:pStyle w:val="Absatztextnormal"/>
        <w:ind w:left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2A7EFE" w:rsidRPr="00226C02">
        <w:rPr>
          <w:b/>
          <w:sz w:val="22"/>
          <w:szCs w:val="22"/>
        </w:rPr>
        <w:lastRenderedPageBreak/>
        <w:t>Hierarchische Gliederung des PSP als Baumstruktur:</w:t>
      </w:r>
    </w:p>
    <w:p w14:paraId="05918050" w14:textId="77777777" w:rsidR="002A7EFE" w:rsidRPr="00226C02" w:rsidRDefault="002A7EFE" w:rsidP="002A7EFE">
      <w:pPr>
        <w:pStyle w:val="Absatztextnormal"/>
        <w:ind w:left="0"/>
        <w:jc w:val="both"/>
        <w:rPr>
          <w:sz w:val="22"/>
          <w:szCs w:val="22"/>
        </w:rPr>
      </w:pPr>
    </w:p>
    <w:p w14:paraId="39F43A21" w14:textId="77777777" w:rsidR="008F07BE" w:rsidRDefault="003A3423" w:rsidP="008F07BE">
      <w:pPr>
        <w:rPr>
          <w:noProof/>
        </w:rPr>
      </w:pPr>
      <w:r w:rsidRPr="009B4CEE">
        <w:rPr>
          <w:noProof/>
        </w:rPr>
        <w:drawing>
          <wp:inline distT="0" distB="0" distL="0" distR="0" wp14:anchorId="7FA0FC54" wp14:editId="5DFD29AF">
            <wp:extent cx="6654800" cy="4145915"/>
            <wp:effectExtent l="0" t="38100" r="0" b="921385"/>
            <wp:docPr id="10" name="Diagram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966DF40" w14:textId="77777777" w:rsidR="0016769F" w:rsidRDefault="0016769F" w:rsidP="008F07BE">
      <w:pPr>
        <w:rPr>
          <w:noProof/>
        </w:rPr>
      </w:pPr>
    </w:p>
    <w:p w14:paraId="2A8F7D3B" w14:textId="77777777" w:rsidR="002A7EFE" w:rsidRPr="00F547B9" w:rsidRDefault="002A7EFE" w:rsidP="002A7EFE">
      <w:pPr>
        <w:pStyle w:val="Descripcin"/>
      </w:pPr>
      <w:bookmarkStart w:id="80" w:name="_Toc142565816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Projektstrukturplan</w:t>
      </w:r>
      <w:bookmarkEnd w:id="80"/>
    </w:p>
    <w:p w14:paraId="5DC41840" w14:textId="77777777" w:rsidR="007E2629" w:rsidRDefault="00F230F2" w:rsidP="007E2629">
      <w:pPr>
        <w:pStyle w:val="Ttulo2"/>
      </w:pPr>
      <w:r>
        <w:br w:type="page"/>
      </w:r>
      <w:bookmarkStart w:id="81" w:name="_Toc142565878"/>
      <w:r w:rsidR="007E2629">
        <w:lastRenderedPageBreak/>
        <w:t>Begründung der gewählten Gliederung</w:t>
      </w:r>
      <w:bookmarkEnd w:id="81"/>
    </w:p>
    <w:p w14:paraId="46E32498" w14:textId="77777777" w:rsidR="007E2629" w:rsidRPr="00226C02" w:rsidRDefault="007E2629" w:rsidP="007E262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7E2629" w:rsidRPr="00CC0488" w14:paraId="762DF97D" w14:textId="77777777" w:rsidTr="009C278B">
        <w:tc>
          <w:tcPr>
            <w:tcW w:w="8857" w:type="dxa"/>
            <w:shd w:val="clear" w:color="auto" w:fill="FFC000"/>
          </w:tcPr>
          <w:p w14:paraId="12FFB0CA" w14:textId="77777777" w:rsidR="007E2629" w:rsidRPr="00CC0488" w:rsidRDefault="007E2629" w:rsidP="009C278B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7E2629" w:rsidRPr="00CC0488" w14:paraId="67141DE7" w14:textId="77777777" w:rsidTr="009C278B">
        <w:tc>
          <w:tcPr>
            <w:tcW w:w="8857" w:type="dxa"/>
          </w:tcPr>
          <w:p w14:paraId="5CC934E2" w14:textId="77777777" w:rsidR="007E2629" w:rsidRDefault="007E2629" w:rsidP="009C278B">
            <w:pPr>
              <w:pStyle w:val="Absatztextnormal"/>
              <w:ind w:left="0"/>
            </w:pPr>
          </w:p>
          <w:p w14:paraId="2DFEA156" w14:textId="77777777" w:rsidR="007E2629" w:rsidRDefault="00CA4079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Begründung der gewählten Gliederungsart für den gesamten PSP</w:t>
            </w:r>
          </w:p>
          <w:p w14:paraId="1C8034EA" w14:textId="77777777" w:rsidR="00CA4079" w:rsidRPr="00CA4079" w:rsidRDefault="00CA4079" w:rsidP="00C35D98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 xml:space="preserve">Bei gemischtorientierter Gliederung zusätzlich die Gliederungsart je Ebene </w:t>
            </w:r>
            <w:r w:rsidR="00213157">
              <w:t xml:space="preserve">unterhalb des Wurzelelementes </w:t>
            </w:r>
            <w:r>
              <w:t>begründen.</w:t>
            </w:r>
          </w:p>
          <w:p w14:paraId="7D7AB239" w14:textId="77777777" w:rsidR="007E2629" w:rsidRPr="00BE4376" w:rsidRDefault="007E2629" w:rsidP="009C278B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09CC2806" w14:textId="77777777" w:rsidR="00C150E7" w:rsidRPr="00226C02" w:rsidRDefault="00C150E7" w:rsidP="007E2629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7E2629" w:rsidRPr="00B50BFC" w14:paraId="366F1DE7" w14:textId="77777777" w:rsidTr="009C278B">
        <w:tc>
          <w:tcPr>
            <w:tcW w:w="8930" w:type="dxa"/>
            <w:shd w:val="clear" w:color="auto" w:fill="FFFF00"/>
          </w:tcPr>
          <w:p w14:paraId="78282061" w14:textId="77777777" w:rsidR="007E2629" w:rsidRPr="00B50BFC" w:rsidRDefault="007E2629" w:rsidP="009C278B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7E2629" w:rsidRPr="00B50BFC" w14:paraId="0E3FF94B" w14:textId="77777777" w:rsidTr="009C278B">
        <w:tc>
          <w:tcPr>
            <w:tcW w:w="8930" w:type="dxa"/>
          </w:tcPr>
          <w:p w14:paraId="5FDAF9B6" w14:textId="77777777" w:rsidR="007E2629" w:rsidRPr="00B50BFC" w:rsidRDefault="007E2629" w:rsidP="009C278B">
            <w:pPr>
              <w:pStyle w:val="Default"/>
              <w:rPr>
                <w:sz w:val="20"/>
                <w:szCs w:val="20"/>
              </w:rPr>
            </w:pPr>
          </w:p>
          <w:p w14:paraId="6EAAB04D" w14:textId="77777777" w:rsidR="00FF5EE7" w:rsidRPr="00FF5EE7" w:rsidRDefault="00FF5EE7" w:rsidP="00FF5EE7">
            <w:pPr>
              <w:pStyle w:val="Default"/>
              <w:rPr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>Benennung und Erläuterung der gewählten</w:t>
            </w:r>
            <w:r>
              <w:rPr>
                <w:sz w:val="20"/>
                <w:szCs w:val="20"/>
              </w:rPr>
              <w:t xml:space="preserve"> </w:t>
            </w:r>
            <w:r w:rsidRPr="00FF5EE7">
              <w:rPr>
                <w:sz w:val="20"/>
                <w:szCs w:val="20"/>
              </w:rPr>
              <w:t>Gliederungsform auf der Ebene der Teilaufgaben.</w:t>
            </w:r>
          </w:p>
          <w:p w14:paraId="253A7D79" w14:textId="77777777" w:rsidR="00FF5EE7" w:rsidRPr="00FF5EE7" w:rsidRDefault="00FF5EE7" w:rsidP="00FF5EE7">
            <w:pPr>
              <w:pStyle w:val="Default"/>
              <w:rPr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>alternativ:</w:t>
            </w:r>
            <w:r>
              <w:rPr>
                <w:sz w:val="20"/>
                <w:szCs w:val="20"/>
              </w:rPr>
              <w:t xml:space="preserve"> </w:t>
            </w:r>
          </w:p>
          <w:p w14:paraId="4FEC5C67" w14:textId="77777777" w:rsidR="007E2629" w:rsidRPr="00B50BFC" w:rsidRDefault="00FF5EE7" w:rsidP="00FF5EE7">
            <w:pPr>
              <w:pStyle w:val="Default"/>
              <w:rPr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>Begründung der Art und Weise der Priorisierung und</w:t>
            </w:r>
            <w:r w:rsidR="006B5E22">
              <w:rPr>
                <w:sz w:val="20"/>
                <w:szCs w:val="20"/>
              </w:rPr>
              <w:t xml:space="preserve"> </w:t>
            </w:r>
            <w:r w:rsidRPr="00FF5EE7">
              <w:rPr>
                <w:sz w:val="20"/>
                <w:szCs w:val="20"/>
              </w:rPr>
              <w:t>Detaillierung der Backlogeinträge</w:t>
            </w:r>
            <w:r w:rsidR="007E2629">
              <w:rPr>
                <w:sz w:val="20"/>
                <w:szCs w:val="20"/>
              </w:rPr>
              <w:t xml:space="preserve">– </w:t>
            </w:r>
            <w:r w:rsidR="002A7EFE">
              <w:rPr>
                <w:b/>
                <w:color w:val="FF0000"/>
                <w:sz w:val="20"/>
                <w:szCs w:val="20"/>
              </w:rPr>
              <w:t>Text</w:t>
            </w:r>
            <w:r>
              <w:rPr>
                <w:b/>
                <w:color w:val="FF0000"/>
                <w:sz w:val="20"/>
                <w:szCs w:val="20"/>
              </w:rPr>
              <w:t xml:space="preserve">, </w:t>
            </w:r>
            <w:r w:rsidR="006B5E22">
              <w:rPr>
                <w:b/>
                <w:color w:val="FF0000"/>
                <w:sz w:val="20"/>
                <w:szCs w:val="20"/>
              </w:rPr>
              <w:t>k</w:t>
            </w:r>
            <w:r w:rsidRPr="00FF5EE7">
              <w:rPr>
                <w:b/>
                <w:color w:val="FF0000"/>
                <w:sz w:val="20"/>
                <w:szCs w:val="20"/>
              </w:rPr>
              <w:t>ann planbasiert oder agil</w:t>
            </w:r>
            <w:r w:rsidR="006B5E22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FF5EE7">
              <w:rPr>
                <w:b/>
                <w:color w:val="FF0000"/>
                <w:sz w:val="20"/>
                <w:szCs w:val="20"/>
              </w:rPr>
              <w:t>beschrieben werden</w:t>
            </w:r>
          </w:p>
          <w:p w14:paraId="39A1C644" w14:textId="77777777" w:rsidR="007E2629" w:rsidRPr="00B50BFC" w:rsidRDefault="007E2629" w:rsidP="009C278B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74B7CE0" w14:textId="77777777" w:rsidR="007E2629" w:rsidRPr="00226C02" w:rsidRDefault="007E2629" w:rsidP="007E2629">
      <w:pPr>
        <w:pStyle w:val="Absatztextnormal"/>
        <w:ind w:left="0"/>
        <w:jc w:val="both"/>
        <w:rPr>
          <w:sz w:val="22"/>
          <w:szCs w:val="22"/>
        </w:rPr>
      </w:pPr>
    </w:p>
    <w:p w14:paraId="360273EB" w14:textId="77777777" w:rsidR="007E2629" w:rsidRPr="00226C02" w:rsidRDefault="00CA4079" w:rsidP="00C27846">
      <w:pPr>
        <w:pStyle w:val="Absatztextnormal"/>
        <w:ind w:left="0"/>
        <w:jc w:val="both"/>
        <w:rPr>
          <w:sz w:val="22"/>
          <w:szCs w:val="22"/>
        </w:rPr>
      </w:pPr>
      <w:r w:rsidRPr="00226C02">
        <w:rPr>
          <w:sz w:val="22"/>
          <w:szCs w:val="22"/>
        </w:rPr>
        <w:t xml:space="preserve">Für den Projektstrukturplan wurde eine </w:t>
      </w:r>
      <w:r w:rsidRPr="00226C02">
        <w:rPr>
          <w:sz w:val="22"/>
          <w:szCs w:val="22"/>
        </w:rPr>
        <w:fldChar w:fldCharType="begin">
          <w:ffData>
            <w:name w:val="Text262"/>
            <w:enabled/>
            <w:calcOnExit w:val="0"/>
            <w:textInput/>
          </w:ffData>
        </w:fldChar>
      </w:r>
      <w:r w:rsidRPr="00226C02">
        <w:rPr>
          <w:sz w:val="22"/>
          <w:szCs w:val="22"/>
        </w:rPr>
        <w:instrText xml:space="preserve"> FORMTEXT </w:instrText>
      </w:r>
      <w:r w:rsidRPr="00226C02">
        <w:rPr>
          <w:sz w:val="22"/>
          <w:szCs w:val="22"/>
        </w:rPr>
      </w:r>
      <w:r w:rsidRPr="00226C02">
        <w:rPr>
          <w:sz w:val="22"/>
          <w:szCs w:val="22"/>
        </w:rPr>
        <w:fldChar w:fldCharType="separate"/>
      </w:r>
      <w:r w:rsidRPr="00226C02">
        <w:rPr>
          <w:noProof/>
          <w:sz w:val="22"/>
          <w:szCs w:val="22"/>
        </w:rPr>
        <w:t> </w:t>
      </w:r>
      <w:r w:rsidRPr="00226C02">
        <w:rPr>
          <w:noProof/>
          <w:sz w:val="22"/>
          <w:szCs w:val="22"/>
        </w:rPr>
        <w:t> </w:t>
      </w:r>
      <w:r w:rsidRPr="00226C02">
        <w:rPr>
          <w:noProof/>
          <w:sz w:val="22"/>
          <w:szCs w:val="22"/>
        </w:rPr>
        <w:t> </w:t>
      </w:r>
      <w:r w:rsidRPr="00226C02">
        <w:rPr>
          <w:noProof/>
          <w:sz w:val="22"/>
          <w:szCs w:val="22"/>
        </w:rPr>
        <w:t> </w:t>
      </w:r>
      <w:r w:rsidRPr="00226C02">
        <w:rPr>
          <w:noProof/>
          <w:sz w:val="22"/>
          <w:szCs w:val="22"/>
        </w:rPr>
        <w:t> </w:t>
      </w:r>
      <w:r w:rsidRPr="00226C02">
        <w:rPr>
          <w:sz w:val="22"/>
          <w:szCs w:val="22"/>
        </w:rPr>
        <w:fldChar w:fldCharType="end"/>
      </w:r>
      <w:r w:rsidRPr="00226C02">
        <w:rPr>
          <w:sz w:val="22"/>
          <w:szCs w:val="22"/>
        </w:rPr>
        <w:t xml:space="preserve"> Gliederung gewählt.</w:t>
      </w:r>
    </w:p>
    <w:p w14:paraId="1725D058" w14:textId="77777777" w:rsidR="007E2629" w:rsidRPr="00226C02" w:rsidRDefault="007E2629" w:rsidP="007E2629">
      <w:pPr>
        <w:rPr>
          <w:sz w:val="22"/>
          <w:szCs w:val="22"/>
        </w:rPr>
      </w:pPr>
    </w:p>
    <w:p w14:paraId="20B68EDF" w14:textId="77777777" w:rsidR="00DB674F" w:rsidRPr="00226C02" w:rsidRDefault="00DB674F" w:rsidP="00DB674F">
      <w:pPr>
        <w:rPr>
          <w:sz w:val="22"/>
          <w:szCs w:val="22"/>
        </w:rPr>
      </w:pPr>
    </w:p>
    <w:p w14:paraId="1693BEC1" w14:textId="77777777" w:rsidR="0087717E" w:rsidRDefault="00C27846" w:rsidP="00D95E87">
      <w:pPr>
        <w:pStyle w:val="Ttulo2"/>
      </w:pPr>
      <w:r>
        <w:br w:type="page"/>
      </w:r>
      <w:bookmarkStart w:id="82" w:name="_Toc142565879"/>
      <w:r w:rsidR="00D95E87">
        <w:lastRenderedPageBreak/>
        <w:t>Arbeitspaketbeschreibung</w:t>
      </w:r>
      <w:bookmarkEnd w:id="82"/>
    </w:p>
    <w:p w14:paraId="3D09BF5D" w14:textId="77777777" w:rsidR="00902104" w:rsidRPr="009B3C8A" w:rsidRDefault="00902104" w:rsidP="00902104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02104" w:rsidRPr="00CC0488" w14:paraId="0EEF55D3" w14:textId="77777777" w:rsidTr="001F6BFC">
        <w:tc>
          <w:tcPr>
            <w:tcW w:w="8857" w:type="dxa"/>
            <w:shd w:val="clear" w:color="auto" w:fill="FFC000"/>
          </w:tcPr>
          <w:p w14:paraId="39FF370A" w14:textId="77777777" w:rsidR="00902104" w:rsidRPr="00CC0488" w:rsidRDefault="00902104" w:rsidP="001F6BFC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902104" w:rsidRPr="00CC0488" w14:paraId="6FC5AB8C" w14:textId="77777777" w:rsidTr="001F6BFC">
        <w:tc>
          <w:tcPr>
            <w:tcW w:w="8857" w:type="dxa"/>
          </w:tcPr>
          <w:p w14:paraId="0EBC354E" w14:textId="77777777" w:rsidR="00902104" w:rsidRDefault="00902104" w:rsidP="001F6BFC">
            <w:pPr>
              <w:pStyle w:val="Absatztextnormal"/>
              <w:ind w:left="0"/>
            </w:pPr>
          </w:p>
          <w:p w14:paraId="6555A6E8" w14:textId="77777777" w:rsidR="00D15AED" w:rsidRDefault="00D15AED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 xml:space="preserve">Das hier beschriebene Arbeitspaket muss in Kap. </w:t>
            </w:r>
            <w:r w:rsidR="00FF5EE7">
              <w:t>13</w:t>
            </w:r>
            <w:r>
              <w:t xml:space="preserve"> (Kostenplanung) und 1</w:t>
            </w:r>
            <w:r w:rsidR="00FF5EE7">
              <w:t>4</w:t>
            </w:r>
            <w:r>
              <w:t xml:space="preserve"> (Statusbericht) wieder verwendet werden.</w:t>
            </w:r>
          </w:p>
          <w:p w14:paraId="21F10D9E" w14:textId="77777777" w:rsidR="003962A4" w:rsidRDefault="003962A4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Auftraggeber des Arbeitspaketes soll der </w:t>
            </w:r>
            <w:r w:rsidR="00DB674F">
              <w:t xml:space="preserve">(Teil-) </w:t>
            </w:r>
            <w:r>
              <w:t>Projektleiter sein</w:t>
            </w:r>
            <w:r w:rsidR="00B2097D">
              <w:t>.</w:t>
            </w:r>
          </w:p>
          <w:p w14:paraId="37A41920" w14:textId="77777777" w:rsidR="003962A4" w:rsidRDefault="003962A4" w:rsidP="00C0491E">
            <w:pPr>
              <w:pStyle w:val="Absatztextnormal"/>
              <w:numPr>
                <w:ilvl w:val="0"/>
                <w:numId w:val="3"/>
              </w:numPr>
            </w:pPr>
            <w:r>
              <w:t>Je Ziel sind ein oder mehrere Ergebnisse zu definieren.</w:t>
            </w:r>
          </w:p>
          <w:p w14:paraId="2D64B957" w14:textId="77777777" w:rsidR="003962A4" w:rsidRDefault="00DB674F" w:rsidP="00C0491E">
            <w:pPr>
              <w:pStyle w:val="Absatztextnormal"/>
              <w:numPr>
                <w:ilvl w:val="0"/>
                <w:numId w:val="3"/>
              </w:numPr>
            </w:pPr>
            <w:r>
              <w:t>Die AP-</w:t>
            </w:r>
            <w:r w:rsidR="003962A4">
              <w:t>Dauer ist die geplante Zeit in Tagen/Wochen/Monaten aus der Vorgangsliste.</w:t>
            </w:r>
          </w:p>
          <w:p w14:paraId="0C271AD8" w14:textId="77777777" w:rsidR="003962A4" w:rsidRDefault="003962A4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Eine </w:t>
            </w:r>
            <w:r w:rsidRPr="00A816B1">
              <w:t>Fortschrittsgradmessung</w:t>
            </w:r>
            <w:r>
              <w:t xml:space="preserve"> ist zwingend anzugeben.</w:t>
            </w:r>
          </w:p>
          <w:p w14:paraId="533D9AF2" w14:textId="77777777" w:rsidR="00042C4A" w:rsidRPr="00042C4A" w:rsidRDefault="00042C4A" w:rsidP="00C0491E">
            <w:pPr>
              <w:numPr>
                <w:ilvl w:val="0"/>
                <w:numId w:val="3"/>
              </w:numPr>
            </w:pPr>
            <w:r>
              <w:t xml:space="preserve">Risiko ggf. mit Referenz auf Risiko aus Kap. </w:t>
            </w:r>
            <w:r w:rsidR="00FF5EE7">
              <w:t>6</w:t>
            </w:r>
            <w:r>
              <w:t>.</w:t>
            </w:r>
          </w:p>
          <w:p w14:paraId="7D6E24E1" w14:textId="77777777" w:rsidR="00AA3348" w:rsidRDefault="00AA3348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Es sollten Ressourcen wie Maschinen, Räume, Sachmittel, Reisen, Meetings etc. mit eingeplant und angegeben werden.</w:t>
            </w:r>
          </w:p>
          <w:p w14:paraId="0589CC52" w14:textId="77777777" w:rsidR="00AA3348" w:rsidRPr="00AA3348" w:rsidRDefault="00AA3348" w:rsidP="00AA3348"/>
          <w:p w14:paraId="12700D94" w14:textId="77777777" w:rsidR="00902104" w:rsidRPr="00BE4376" w:rsidRDefault="00902104" w:rsidP="001F6BFC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0D531053" w14:textId="77777777" w:rsidR="00902104" w:rsidRPr="009B3C8A" w:rsidRDefault="00902104" w:rsidP="00902104">
      <w:pPr>
        <w:rPr>
          <w:sz w:val="22"/>
          <w:szCs w:val="22"/>
        </w:rPr>
      </w:pPr>
    </w:p>
    <w:p w14:paraId="46A5FA5F" w14:textId="77777777" w:rsidR="00902104" w:rsidRPr="009B3C8A" w:rsidRDefault="00902104" w:rsidP="00902104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02104" w:rsidRPr="00B50BFC" w14:paraId="01DEED73" w14:textId="77777777" w:rsidTr="001F6BFC">
        <w:tc>
          <w:tcPr>
            <w:tcW w:w="8930" w:type="dxa"/>
            <w:shd w:val="clear" w:color="auto" w:fill="FFFF00"/>
          </w:tcPr>
          <w:p w14:paraId="6882ED85" w14:textId="77777777" w:rsidR="00902104" w:rsidRPr="00B50BFC" w:rsidRDefault="00902104" w:rsidP="001F6BFC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902104" w:rsidRPr="00B50BFC" w14:paraId="191ECCBC" w14:textId="77777777" w:rsidTr="001F6BFC">
        <w:tc>
          <w:tcPr>
            <w:tcW w:w="8930" w:type="dxa"/>
          </w:tcPr>
          <w:p w14:paraId="6047F7FE" w14:textId="77777777" w:rsidR="00902104" w:rsidRPr="00B50BFC" w:rsidRDefault="00902104" w:rsidP="001F6BFC">
            <w:pPr>
              <w:pStyle w:val="Default"/>
              <w:rPr>
                <w:sz w:val="20"/>
                <w:szCs w:val="20"/>
              </w:rPr>
            </w:pPr>
          </w:p>
          <w:p w14:paraId="4401B35A" w14:textId="77777777" w:rsidR="00FF5EE7" w:rsidRPr="00FF5EE7" w:rsidRDefault="00FF5EE7" w:rsidP="00FF5EE7">
            <w:pPr>
              <w:pStyle w:val="Default"/>
              <w:rPr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>Beschreibung eines Arbeitspakets</w:t>
            </w:r>
          </w:p>
          <w:p w14:paraId="104A59A4" w14:textId="77777777" w:rsidR="00FF5EE7" w:rsidRPr="00FF5EE7" w:rsidRDefault="00FF5EE7" w:rsidP="00FF5EE7">
            <w:pPr>
              <w:pStyle w:val="Default"/>
              <w:rPr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>alternativ:</w:t>
            </w:r>
          </w:p>
          <w:p w14:paraId="0F5DA92B" w14:textId="77777777" w:rsidR="00902104" w:rsidRPr="00B50BFC" w:rsidRDefault="00FF5EE7" w:rsidP="00FF5EE7">
            <w:pPr>
              <w:pStyle w:val="Default"/>
              <w:rPr>
                <w:sz w:val="20"/>
                <w:szCs w:val="20"/>
              </w:rPr>
            </w:pPr>
            <w:r w:rsidRPr="00FF5EE7">
              <w:rPr>
                <w:sz w:val="20"/>
                <w:szCs w:val="20"/>
              </w:rPr>
              <w:t xml:space="preserve">Beschreibung zweier </w:t>
            </w:r>
            <w:proofErr w:type="spellStart"/>
            <w:r w:rsidRPr="00FF5EE7">
              <w:rPr>
                <w:sz w:val="20"/>
                <w:szCs w:val="20"/>
              </w:rPr>
              <w:t>Userstories</w:t>
            </w:r>
            <w:proofErr w:type="spellEnd"/>
            <w:r w:rsidRPr="00FF5EE7">
              <w:rPr>
                <w:sz w:val="20"/>
                <w:szCs w:val="20"/>
              </w:rPr>
              <w:t xml:space="preserve"> inkl.</w:t>
            </w:r>
            <w:r w:rsidR="006B5E22">
              <w:rPr>
                <w:sz w:val="20"/>
                <w:szCs w:val="20"/>
              </w:rPr>
              <w:t xml:space="preserve"> </w:t>
            </w:r>
            <w:r w:rsidRPr="00FF5EE7">
              <w:rPr>
                <w:sz w:val="20"/>
                <w:szCs w:val="20"/>
              </w:rPr>
              <w:t xml:space="preserve">Akzeptanzkriterien und Definition </w:t>
            </w:r>
            <w:proofErr w:type="spellStart"/>
            <w:r w:rsidRPr="00FF5EE7">
              <w:rPr>
                <w:sz w:val="20"/>
                <w:szCs w:val="20"/>
              </w:rPr>
              <w:t>of</w:t>
            </w:r>
            <w:proofErr w:type="spellEnd"/>
            <w:r w:rsidRPr="00FF5EE7">
              <w:rPr>
                <w:sz w:val="20"/>
                <w:szCs w:val="20"/>
              </w:rPr>
              <w:t xml:space="preserve"> </w:t>
            </w:r>
            <w:proofErr w:type="spellStart"/>
            <w:r w:rsidRPr="00FF5EE7">
              <w:rPr>
                <w:sz w:val="20"/>
                <w:szCs w:val="20"/>
              </w:rPr>
              <w:t>Done</w:t>
            </w:r>
            <w:proofErr w:type="spellEnd"/>
            <w:r w:rsidRPr="00FF5EE7">
              <w:rPr>
                <w:sz w:val="20"/>
                <w:szCs w:val="20"/>
              </w:rPr>
              <w:t xml:space="preserve"> (evtl. nur</w:t>
            </w:r>
            <w:r w:rsidR="006B5E22">
              <w:rPr>
                <w:sz w:val="20"/>
                <w:szCs w:val="20"/>
              </w:rPr>
              <w:t xml:space="preserve"> </w:t>
            </w:r>
            <w:r w:rsidRPr="00FF5EE7">
              <w:rPr>
                <w:sz w:val="20"/>
                <w:szCs w:val="20"/>
              </w:rPr>
              <w:t>DOD, sofern diese bereits Akzeptanzkriterien</w:t>
            </w:r>
            <w:r w:rsidR="006B5E22">
              <w:rPr>
                <w:sz w:val="20"/>
                <w:szCs w:val="20"/>
              </w:rPr>
              <w:t xml:space="preserve"> </w:t>
            </w:r>
            <w:proofErr w:type="gramStart"/>
            <w:r w:rsidRPr="00FF5EE7">
              <w:rPr>
                <w:sz w:val="20"/>
                <w:szCs w:val="20"/>
              </w:rPr>
              <w:t>beinhaltet)</w:t>
            </w:r>
            <w:r w:rsidR="00902104">
              <w:rPr>
                <w:sz w:val="20"/>
                <w:szCs w:val="20"/>
              </w:rPr>
              <w:t>–</w:t>
            </w:r>
            <w:proofErr w:type="gramEnd"/>
            <w:r w:rsidR="00902104">
              <w:rPr>
                <w:sz w:val="20"/>
                <w:szCs w:val="20"/>
              </w:rPr>
              <w:t xml:space="preserve"> </w:t>
            </w:r>
            <w:r w:rsidR="00902104">
              <w:rPr>
                <w:b/>
                <w:color w:val="FF0000"/>
                <w:sz w:val="20"/>
                <w:szCs w:val="20"/>
              </w:rPr>
              <w:t>Formblatt</w:t>
            </w:r>
            <w:r>
              <w:rPr>
                <w:b/>
                <w:color w:val="FF0000"/>
                <w:sz w:val="20"/>
                <w:szCs w:val="20"/>
              </w:rPr>
              <w:t xml:space="preserve"> oder Text</w:t>
            </w:r>
          </w:p>
          <w:p w14:paraId="172FA021" w14:textId="77777777" w:rsidR="00902104" w:rsidRPr="00B50BFC" w:rsidRDefault="00902104" w:rsidP="001F6BFC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DA10B5B" w14:textId="77777777" w:rsidR="006B5E22" w:rsidRDefault="006B5E22" w:rsidP="00131090">
      <w:pPr>
        <w:rPr>
          <w:sz w:val="22"/>
          <w:szCs w:val="22"/>
        </w:rPr>
      </w:pPr>
    </w:p>
    <w:p w14:paraId="363D91B4" w14:textId="77777777" w:rsidR="00131090" w:rsidRPr="009B3C8A" w:rsidRDefault="006B5E22" w:rsidP="0013109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72"/>
        <w:gridCol w:w="6"/>
        <w:gridCol w:w="3162"/>
        <w:gridCol w:w="570"/>
        <w:gridCol w:w="1028"/>
        <w:gridCol w:w="2490"/>
      </w:tblGrid>
      <w:tr w:rsidR="00CB1A86" w:rsidRPr="009B3C8A" w14:paraId="147D821A" w14:textId="77777777" w:rsidTr="00B4649C">
        <w:trPr>
          <w:cantSplit/>
          <w:tblHeader/>
        </w:trPr>
        <w:tc>
          <w:tcPr>
            <w:tcW w:w="5627" w:type="dxa"/>
            <w:gridSpan w:val="3"/>
            <w:shd w:val="clear" w:color="auto" w:fill="A8D08D"/>
          </w:tcPr>
          <w:p w14:paraId="730B7297" w14:textId="77777777" w:rsidR="00CB1A86" w:rsidRPr="009B3C8A" w:rsidRDefault="00CB1A86" w:rsidP="00881021">
            <w:pPr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lastRenderedPageBreak/>
              <w:t>Arbeitspaketbeschreibung</w:t>
            </w:r>
          </w:p>
        </w:tc>
        <w:tc>
          <w:tcPr>
            <w:tcW w:w="4151" w:type="dxa"/>
            <w:gridSpan w:val="3"/>
            <w:shd w:val="clear" w:color="auto" w:fill="A8D08D"/>
          </w:tcPr>
          <w:p w14:paraId="193800A5" w14:textId="77777777" w:rsidR="00CB1A86" w:rsidRPr="009B3C8A" w:rsidRDefault="00CB1A86" w:rsidP="00881021">
            <w:pPr>
              <w:jc w:val="right"/>
              <w:rPr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 xml:space="preserve">Blatt 1 von 1  </w:t>
            </w:r>
          </w:p>
        </w:tc>
      </w:tr>
      <w:tr w:rsidR="00CB1A86" w:rsidRPr="009B3C8A" w14:paraId="7B936EA6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2DF4CFDA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Arbeitspaket-Titel</w:t>
            </w:r>
          </w:p>
        </w:tc>
        <w:tc>
          <w:tcPr>
            <w:tcW w:w="7363" w:type="dxa"/>
            <w:gridSpan w:val="4"/>
          </w:tcPr>
          <w:p w14:paraId="23D69EB6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6BE5ED1E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6208E1E5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AP- Verantwortlich</w:t>
            </w:r>
          </w:p>
        </w:tc>
        <w:tc>
          <w:tcPr>
            <w:tcW w:w="3212" w:type="dxa"/>
          </w:tcPr>
          <w:p w14:paraId="09CEF752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63F2B232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Erstell-Datum</w:t>
            </w:r>
          </w:p>
        </w:tc>
        <w:tc>
          <w:tcPr>
            <w:tcW w:w="2529" w:type="dxa"/>
          </w:tcPr>
          <w:p w14:paraId="70AB04D9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2B534A4F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6EC69480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Projektname</w:t>
            </w:r>
          </w:p>
        </w:tc>
        <w:tc>
          <w:tcPr>
            <w:tcW w:w="3212" w:type="dxa"/>
          </w:tcPr>
          <w:p w14:paraId="533BF566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3E42307B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PSP- Code</w:t>
            </w:r>
          </w:p>
        </w:tc>
        <w:tc>
          <w:tcPr>
            <w:tcW w:w="2529" w:type="dxa"/>
          </w:tcPr>
          <w:p w14:paraId="0C4AC424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403A4546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35567923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(Teil-)Projektleiter</w:t>
            </w:r>
          </w:p>
        </w:tc>
        <w:tc>
          <w:tcPr>
            <w:tcW w:w="3212" w:type="dxa"/>
          </w:tcPr>
          <w:p w14:paraId="517215A5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20B5444B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 xml:space="preserve">Version: </w:t>
            </w:r>
          </w:p>
        </w:tc>
        <w:tc>
          <w:tcPr>
            <w:tcW w:w="2529" w:type="dxa"/>
          </w:tcPr>
          <w:p w14:paraId="6509B38E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6A170FBF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16805D7B" w14:textId="77777777" w:rsidR="00CB1A86" w:rsidRPr="009B3C8A" w:rsidRDefault="00CB1A86" w:rsidP="00881021">
            <w:pPr>
              <w:spacing w:before="60" w:after="60"/>
              <w:ind w:left="1260" w:hanging="12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Ziele</w:t>
            </w:r>
          </w:p>
          <w:p w14:paraId="558F035C" w14:textId="77777777" w:rsidR="00CB1A86" w:rsidRPr="009B3C8A" w:rsidRDefault="00CB1A86" w:rsidP="00881021">
            <w:pPr>
              <w:spacing w:before="60" w:after="60"/>
              <w:ind w:left="1260" w:hanging="1260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7363" w:type="dxa"/>
            <w:gridSpan w:val="4"/>
          </w:tcPr>
          <w:p w14:paraId="6A80CBCB" w14:textId="77777777" w:rsidR="00CB1A86" w:rsidRPr="009B3C8A" w:rsidRDefault="00CB1A86" w:rsidP="00C0491E">
            <w:pPr>
              <w:numPr>
                <w:ilvl w:val="0"/>
                <w:numId w:val="5"/>
              </w:numPr>
              <w:tabs>
                <w:tab w:val="clear" w:pos="720"/>
                <w:tab w:val="num" w:pos="295"/>
              </w:tabs>
              <w:ind w:left="295" w:hanging="295"/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4954C124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11C40CE6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Ergebnisse</w:t>
            </w:r>
          </w:p>
          <w:p w14:paraId="292F865C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7363" w:type="dxa"/>
            <w:gridSpan w:val="4"/>
          </w:tcPr>
          <w:p w14:paraId="1F4230BF" w14:textId="77777777" w:rsidR="00CB1A86" w:rsidRPr="009B3C8A" w:rsidRDefault="00CB1A86" w:rsidP="00C0491E">
            <w:pPr>
              <w:numPr>
                <w:ilvl w:val="0"/>
                <w:numId w:val="5"/>
              </w:numPr>
              <w:tabs>
                <w:tab w:val="clear" w:pos="720"/>
                <w:tab w:val="num" w:pos="295"/>
              </w:tabs>
              <w:ind w:left="295" w:hanging="295"/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295D7D41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53824CEE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Aktivitäten/ Termine</w:t>
            </w:r>
          </w:p>
        </w:tc>
        <w:tc>
          <w:tcPr>
            <w:tcW w:w="7363" w:type="dxa"/>
            <w:gridSpan w:val="4"/>
          </w:tcPr>
          <w:p w14:paraId="48CE31E8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65B29C5C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029AF6A4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PSP-Code Vorgänger</w:t>
            </w:r>
          </w:p>
        </w:tc>
        <w:tc>
          <w:tcPr>
            <w:tcW w:w="3212" w:type="dxa"/>
          </w:tcPr>
          <w:p w14:paraId="0DF4A4C2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7D615C46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Start</w:t>
            </w:r>
          </w:p>
        </w:tc>
        <w:tc>
          <w:tcPr>
            <w:tcW w:w="2529" w:type="dxa"/>
          </w:tcPr>
          <w:p w14:paraId="1B1DEA4F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6C775175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10255017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PSP-Code Nachfolger</w:t>
            </w:r>
          </w:p>
        </w:tc>
        <w:tc>
          <w:tcPr>
            <w:tcW w:w="3212" w:type="dxa"/>
          </w:tcPr>
          <w:p w14:paraId="027E2D98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3DA7CC47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Ende</w:t>
            </w:r>
          </w:p>
        </w:tc>
        <w:tc>
          <w:tcPr>
            <w:tcW w:w="2529" w:type="dxa"/>
          </w:tcPr>
          <w:p w14:paraId="69549224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599AD5E5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387CE24D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Schnittstellen</w:t>
            </w:r>
          </w:p>
        </w:tc>
        <w:tc>
          <w:tcPr>
            <w:tcW w:w="3212" w:type="dxa"/>
          </w:tcPr>
          <w:p w14:paraId="2A0273EC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3B25F74E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Kosten</w:t>
            </w:r>
          </w:p>
        </w:tc>
        <w:tc>
          <w:tcPr>
            <w:tcW w:w="2529" w:type="dxa"/>
          </w:tcPr>
          <w:p w14:paraId="3A8D4B9F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512CE6EC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240CA8CE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Aufwand</w:t>
            </w:r>
          </w:p>
        </w:tc>
        <w:tc>
          <w:tcPr>
            <w:tcW w:w="3212" w:type="dxa"/>
          </w:tcPr>
          <w:p w14:paraId="14B4AEEC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  <w:tc>
          <w:tcPr>
            <w:tcW w:w="1622" w:type="dxa"/>
            <w:gridSpan w:val="2"/>
            <w:shd w:val="clear" w:color="auto" w:fill="A8D08D"/>
          </w:tcPr>
          <w:p w14:paraId="72A73D2B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Dauer</w:t>
            </w:r>
          </w:p>
        </w:tc>
        <w:tc>
          <w:tcPr>
            <w:tcW w:w="2529" w:type="dxa"/>
          </w:tcPr>
          <w:p w14:paraId="14E2859F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7B01B6" w:rsidRPr="009B3C8A" w14:paraId="11B18489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42A3D47C" w14:textId="77777777" w:rsidR="007B01B6" w:rsidRPr="009B3C8A" w:rsidRDefault="007B01B6" w:rsidP="007B01B6">
            <w:pPr>
              <w:spacing w:before="60" w:after="60"/>
              <w:ind w:left="1260" w:hanging="12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Ressourcen</w:t>
            </w:r>
          </w:p>
        </w:tc>
        <w:tc>
          <w:tcPr>
            <w:tcW w:w="7363" w:type="dxa"/>
            <w:gridSpan w:val="4"/>
          </w:tcPr>
          <w:p w14:paraId="221B7057" w14:textId="77777777" w:rsidR="007B01B6" w:rsidRPr="009B3C8A" w:rsidRDefault="007B01B6" w:rsidP="00C0491E">
            <w:pPr>
              <w:numPr>
                <w:ilvl w:val="0"/>
                <w:numId w:val="5"/>
              </w:numPr>
              <w:tabs>
                <w:tab w:val="clear" w:pos="720"/>
                <w:tab w:val="num" w:pos="295"/>
              </w:tabs>
              <w:ind w:left="295" w:hanging="295"/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3879D47A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623647D2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Anlagen</w:t>
            </w:r>
          </w:p>
        </w:tc>
        <w:tc>
          <w:tcPr>
            <w:tcW w:w="7363" w:type="dxa"/>
            <w:gridSpan w:val="4"/>
          </w:tcPr>
          <w:p w14:paraId="576E2B23" w14:textId="77777777" w:rsidR="00CB1A86" w:rsidRPr="009B3C8A" w:rsidRDefault="00CB1A86" w:rsidP="00881021">
            <w:pPr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730FAFA3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34D92257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Risiken</w:t>
            </w:r>
          </w:p>
        </w:tc>
        <w:tc>
          <w:tcPr>
            <w:tcW w:w="7363" w:type="dxa"/>
            <w:gridSpan w:val="4"/>
          </w:tcPr>
          <w:p w14:paraId="09072B2A" w14:textId="77777777" w:rsidR="00CB1A86" w:rsidRPr="009B3C8A" w:rsidRDefault="00CB1A86" w:rsidP="00C0491E">
            <w:pPr>
              <w:numPr>
                <w:ilvl w:val="0"/>
                <w:numId w:val="4"/>
              </w:numPr>
              <w:tabs>
                <w:tab w:val="clear" w:pos="720"/>
                <w:tab w:val="num" w:pos="295"/>
              </w:tabs>
              <w:ind w:left="295" w:hanging="295"/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2C7A3444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3BD2080F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Fortschrittsgradmessung</w:t>
            </w:r>
          </w:p>
          <w:p w14:paraId="038C0D6E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7363" w:type="dxa"/>
            <w:gridSpan w:val="4"/>
          </w:tcPr>
          <w:p w14:paraId="2EEBF09B" w14:textId="77777777" w:rsidR="00CB1A86" w:rsidRPr="009B3C8A" w:rsidRDefault="00CB1A86" w:rsidP="00C0491E">
            <w:pPr>
              <w:numPr>
                <w:ilvl w:val="0"/>
                <w:numId w:val="5"/>
              </w:numPr>
              <w:tabs>
                <w:tab w:val="clear" w:pos="720"/>
                <w:tab w:val="num" w:pos="295"/>
                <w:tab w:val="left" w:pos="3175"/>
              </w:tabs>
              <w:ind w:left="295" w:hanging="295"/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4C1EE17E" w14:textId="77777777" w:rsidTr="00B4649C">
        <w:trPr>
          <w:cantSplit/>
        </w:trPr>
        <w:tc>
          <w:tcPr>
            <w:tcW w:w="2415" w:type="dxa"/>
            <w:gridSpan w:val="2"/>
            <w:shd w:val="clear" w:color="auto" w:fill="A8D08D"/>
          </w:tcPr>
          <w:p w14:paraId="6733D2E4" w14:textId="77777777" w:rsidR="007B01B6" w:rsidRPr="009B3C8A" w:rsidRDefault="00DA2945" w:rsidP="007B01B6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Vor</w:t>
            </w:r>
            <w:r w:rsidR="00CB1A86" w:rsidRPr="009B3C8A">
              <w:rPr>
                <w:rFonts w:cs="Arial"/>
                <w:b/>
                <w:sz w:val="22"/>
                <w:szCs w:val="22"/>
              </w:rPr>
              <w:t>aus</w:t>
            </w:r>
            <w:r w:rsidRPr="009B3C8A">
              <w:rPr>
                <w:rFonts w:cs="Arial"/>
                <w:b/>
                <w:sz w:val="22"/>
                <w:szCs w:val="22"/>
              </w:rPr>
              <w:t>s</w:t>
            </w:r>
            <w:r w:rsidR="00CB1A86" w:rsidRPr="009B3C8A">
              <w:rPr>
                <w:rFonts w:cs="Arial"/>
                <w:b/>
                <w:sz w:val="22"/>
                <w:szCs w:val="22"/>
              </w:rPr>
              <w:t>etzungen und notwendige Zulieferungen</w:t>
            </w:r>
          </w:p>
          <w:p w14:paraId="4A2E6BE4" w14:textId="77777777" w:rsidR="00CB1A86" w:rsidRPr="009B3C8A" w:rsidRDefault="00CB1A86" w:rsidP="00881021">
            <w:pPr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7363" w:type="dxa"/>
            <w:gridSpan w:val="4"/>
          </w:tcPr>
          <w:p w14:paraId="71EDD55A" w14:textId="77777777" w:rsidR="00CB1A86" w:rsidRPr="009B3C8A" w:rsidRDefault="00CB1A86" w:rsidP="00C0491E">
            <w:pPr>
              <w:numPr>
                <w:ilvl w:val="0"/>
                <w:numId w:val="5"/>
              </w:numPr>
              <w:tabs>
                <w:tab w:val="clear" w:pos="720"/>
                <w:tab w:val="num" w:pos="295"/>
                <w:tab w:val="left" w:pos="3175"/>
              </w:tabs>
              <w:ind w:left="295" w:hanging="295"/>
              <w:jc w:val="both"/>
              <w:rPr>
                <w:rFonts w:cs="Arial"/>
                <w:sz w:val="22"/>
                <w:szCs w:val="22"/>
              </w:rPr>
            </w:pPr>
          </w:p>
        </w:tc>
      </w:tr>
      <w:tr w:rsidR="00CB1A86" w:rsidRPr="009B3C8A" w14:paraId="1BE9DE08" w14:textId="77777777" w:rsidTr="00B4649C">
        <w:trPr>
          <w:cantSplit/>
        </w:trPr>
        <w:tc>
          <w:tcPr>
            <w:tcW w:w="2409" w:type="dxa"/>
            <w:shd w:val="clear" w:color="auto" w:fill="A8D08D"/>
          </w:tcPr>
          <w:p w14:paraId="57BD8C18" w14:textId="77777777" w:rsidR="00CB1A86" w:rsidRPr="009B3C8A" w:rsidRDefault="00CB1A86" w:rsidP="00881021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 xml:space="preserve">Unterschrift </w:t>
            </w:r>
          </w:p>
        </w:tc>
        <w:tc>
          <w:tcPr>
            <w:tcW w:w="3796" w:type="dxa"/>
            <w:gridSpan w:val="3"/>
          </w:tcPr>
          <w:p w14:paraId="1DB44F16" w14:textId="77777777" w:rsidR="00CB1A86" w:rsidRPr="009B3C8A" w:rsidRDefault="003A3423" w:rsidP="00881021">
            <w:pPr>
              <w:jc w:val="both"/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noProof/>
                <w:sz w:val="22"/>
                <w:szCs w:val="22"/>
              </w:rPr>
              <w:drawing>
                <wp:inline distT="0" distB="0" distL="0" distR="0" wp14:anchorId="5435127D" wp14:editId="7B3E4A3E">
                  <wp:extent cx="1511300" cy="241300"/>
                  <wp:effectExtent l="0" t="0" r="0" b="0"/>
                  <wp:docPr id="11" name="Bild 11" descr="unterschrift-max-mustermann (002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unterschrift-max-mustermann (002)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4AB4B8" w14:textId="77777777" w:rsidR="00CB1A86" w:rsidRPr="009B3C8A" w:rsidRDefault="00CB1A86" w:rsidP="00881021">
            <w:pPr>
              <w:ind w:left="113"/>
              <w:jc w:val="center"/>
              <w:rPr>
                <w:rFonts w:cs="Arial"/>
                <w:bCs/>
                <w:sz w:val="22"/>
                <w:szCs w:val="22"/>
              </w:rPr>
            </w:pPr>
            <w:r w:rsidRPr="009B3C8A">
              <w:rPr>
                <w:rFonts w:cs="Arial"/>
                <w:bCs/>
                <w:sz w:val="22"/>
                <w:szCs w:val="22"/>
              </w:rPr>
              <w:t>Teil-Projektleiter</w:t>
            </w:r>
          </w:p>
        </w:tc>
        <w:tc>
          <w:tcPr>
            <w:tcW w:w="3573" w:type="dxa"/>
            <w:gridSpan w:val="2"/>
          </w:tcPr>
          <w:p w14:paraId="3203B363" w14:textId="77777777" w:rsidR="00CB1A86" w:rsidRPr="009B3C8A" w:rsidRDefault="003A3423" w:rsidP="00881021">
            <w:pPr>
              <w:jc w:val="both"/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noProof/>
                <w:sz w:val="22"/>
                <w:szCs w:val="22"/>
              </w:rPr>
              <w:drawing>
                <wp:inline distT="0" distB="0" distL="0" distR="0" wp14:anchorId="5F9FCC0D" wp14:editId="7F2CF84B">
                  <wp:extent cx="1333500" cy="292100"/>
                  <wp:effectExtent l="0" t="0" r="0" b="0"/>
                  <wp:docPr id="12" name="Bild 12" descr="Martina_Musterfrau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rtina_Musterfrau"/>
                          <pic:cNvPicPr>
                            <a:picLocks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5ADD0" w14:textId="77777777" w:rsidR="00CB1A86" w:rsidRPr="009B3C8A" w:rsidRDefault="00CB1A86" w:rsidP="00881021">
            <w:pPr>
              <w:jc w:val="center"/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t>AP-Verantwortliche</w:t>
            </w:r>
          </w:p>
        </w:tc>
      </w:tr>
    </w:tbl>
    <w:p w14:paraId="75F787BC" w14:textId="77777777" w:rsidR="00CB1A86" w:rsidRPr="00CB1A86" w:rsidRDefault="001D1510" w:rsidP="001D1510">
      <w:pPr>
        <w:pStyle w:val="Descripcin"/>
      </w:pPr>
      <w:bookmarkStart w:id="83" w:name="_Toc142565838"/>
      <w:r>
        <w:t xml:space="preserve">Tabelle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Tabelle \* ARABIC </w:instrText>
      </w:r>
      <w:r>
        <w:fldChar w:fldCharType="separate"/>
      </w:r>
      <w:r w:rsidR="001E2DC0">
        <w:rPr>
          <w:noProof/>
        </w:rPr>
        <w:t>18</w:t>
      </w:r>
      <w:r>
        <w:fldChar w:fldCharType="end"/>
      </w:r>
      <w:r>
        <w:t xml:space="preserve"> Arbeitspaketbeschreibung</w:t>
      </w:r>
      <w:bookmarkEnd w:id="83"/>
    </w:p>
    <w:p w14:paraId="341F254B" w14:textId="77777777" w:rsidR="00D95E87" w:rsidRDefault="006B5E22" w:rsidP="00D95E87">
      <w:pPr>
        <w:pStyle w:val="Ttulo1"/>
      </w:pPr>
      <w:r>
        <w:br w:type="page"/>
      </w:r>
      <w:bookmarkStart w:id="84" w:name="_Toc142565880"/>
      <w:r w:rsidR="00D95E87">
        <w:lastRenderedPageBreak/>
        <w:t>Ablauf und Termin</w:t>
      </w:r>
      <w:r w:rsidR="00CB1A86">
        <w:t>e 4.5.4</w:t>
      </w:r>
      <w:r w:rsidR="008224D6">
        <w:t>. Teil 2</w:t>
      </w:r>
      <w:bookmarkEnd w:id="84"/>
    </w:p>
    <w:p w14:paraId="29E67A9A" w14:textId="77777777" w:rsidR="00E0113F" w:rsidRDefault="00E0113F" w:rsidP="00E0113F">
      <w:pPr>
        <w:pStyle w:val="Ttulo2"/>
      </w:pPr>
      <w:bookmarkStart w:id="85" w:name="_Toc142565881"/>
      <w:r>
        <w:t>Vernetzter Balkenplan</w:t>
      </w:r>
      <w:bookmarkEnd w:id="85"/>
    </w:p>
    <w:p w14:paraId="09FA1CF2" w14:textId="77777777" w:rsidR="003962A4" w:rsidRPr="009B3C8A" w:rsidRDefault="003962A4" w:rsidP="003962A4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3962A4" w:rsidRPr="00CC0488" w14:paraId="2278AF89" w14:textId="77777777" w:rsidTr="00543424">
        <w:tc>
          <w:tcPr>
            <w:tcW w:w="9854" w:type="dxa"/>
            <w:shd w:val="clear" w:color="auto" w:fill="FFC000"/>
          </w:tcPr>
          <w:p w14:paraId="5B352FD4" w14:textId="77777777" w:rsidR="003962A4" w:rsidRPr="00CC0488" w:rsidRDefault="003962A4" w:rsidP="001F6BFC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3962A4" w:rsidRPr="00CC0488" w14:paraId="20B271E0" w14:textId="77777777" w:rsidTr="00543424">
        <w:tc>
          <w:tcPr>
            <w:tcW w:w="9854" w:type="dxa"/>
          </w:tcPr>
          <w:p w14:paraId="0AF2D43E" w14:textId="77777777" w:rsidR="003962A4" w:rsidRDefault="003962A4" w:rsidP="001F6BFC">
            <w:pPr>
              <w:pStyle w:val="Absatztextnormal"/>
              <w:ind w:left="0"/>
            </w:pPr>
          </w:p>
          <w:p w14:paraId="20C50E37" w14:textId="77777777" w:rsidR="00714AF8" w:rsidRDefault="00714AF8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Nicht alle Vorgänge auf den kritischen Pfad. Parallele Aktivitäten und möglichst auch Anfangs- oder </w:t>
            </w:r>
            <w:proofErr w:type="spellStart"/>
            <w:r>
              <w:t>Endfolge</w:t>
            </w:r>
            <w:proofErr w:type="spellEnd"/>
            <w:r>
              <w:t xml:space="preserve"> einbauen.</w:t>
            </w:r>
          </w:p>
          <w:p w14:paraId="42BF1698" w14:textId="77777777" w:rsidR="00A0720E" w:rsidRPr="00A0720E" w:rsidRDefault="00A0720E" w:rsidP="00C0491E">
            <w:pPr>
              <w:pStyle w:val="Absatztextnormal"/>
              <w:numPr>
                <w:ilvl w:val="0"/>
                <w:numId w:val="3"/>
              </w:numPr>
            </w:pPr>
            <w:r>
              <w:t>Dauer</w:t>
            </w:r>
            <w:r w:rsidR="00765C43">
              <w:t xml:space="preserve"> einheitlich in </w:t>
            </w:r>
            <w:r>
              <w:t>Tage</w:t>
            </w:r>
            <w:r w:rsidR="00765C43">
              <w:t>n oder</w:t>
            </w:r>
            <w:r>
              <w:t xml:space="preserve"> Wochen angeben.</w:t>
            </w:r>
          </w:p>
          <w:p w14:paraId="37D28B0E" w14:textId="77777777" w:rsidR="003B1628" w:rsidRDefault="003B1628" w:rsidP="00C0491E">
            <w:pPr>
              <w:pStyle w:val="Absatztextnormal"/>
              <w:numPr>
                <w:ilvl w:val="0"/>
                <w:numId w:val="3"/>
              </w:numPr>
            </w:pPr>
            <w:r>
              <w:t>Sind die Anordnungsbeziehungen im Text erklärt worden?</w:t>
            </w:r>
            <w:r w:rsidRPr="003411E1">
              <w:rPr>
                <w:sz w:val="16"/>
                <w:szCs w:val="16"/>
              </w:rPr>
              <w:t xml:space="preserve"> </w:t>
            </w:r>
            <w:r w:rsidR="005B6A84">
              <w:rPr>
                <w:sz w:val="16"/>
                <w:szCs w:val="16"/>
              </w:rPr>
              <w:t>(</w:t>
            </w:r>
            <w:r w:rsidRPr="002808DA">
              <w:t>*</w:t>
            </w:r>
            <w:r w:rsidR="005B6A84">
              <w:t>:</w:t>
            </w:r>
            <w:r w:rsidRPr="002808DA">
              <w:t>NF=Normalfolge, AA=Anfangsfolge, EE=</w:t>
            </w:r>
            <w:proofErr w:type="spellStart"/>
            <w:r w:rsidRPr="002808DA">
              <w:t>Endfolge</w:t>
            </w:r>
            <w:proofErr w:type="spellEnd"/>
            <w:r w:rsidRPr="002808DA">
              <w:t>, SF=Sprungfolge</w:t>
            </w:r>
            <w:r w:rsidR="005B6A84">
              <w:t>)</w:t>
            </w:r>
          </w:p>
          <w:p w14:paraId="232D56A7" w14:textId="77777777" w:rsidR="003B1628" w:rsidRDefault="003B1628" w:rsidP="00C0491E">
            <w:pPr>
              <w:numPr>
                <w:ilvl w:val="0"/>
                <w:numId w:val="3"/>
              </w:numPr>
            </w:pPr>
            <w:r w:rsidRPr="00A00B07">
              <w:t xml:space="preserve">In der Vorgangsliste nur die Spalte „PSP-Code Vorgänger“ </w:t>
            </w:r>
            <w:r w:rsidRPr="00A00B07">
              <w:rPr>
                <w:u w:val="single"/>
              </w:rPr>
              <w:t>oder</w:t>
            </w:r>
            <w:r w:rsidRPr="00A00B07">
              <w:t xml:space="preserve"> „PSP-Code Nachfolger“ zeigen.</w:t>
            </w:r>
          </w:p>
          <w:p w14:paraId="1D6211D9" w14:textId="77777777" w:rsidR="003B1628" w:rsidRDefault="003B1628" w:rsidP="00C0491E">
            <w:pPr>
              <w:numPr>
                <w:ilvl w:val="0"/>
                <w:numId w:val="3"/>
              </w:numPr>
            </w:pPr>
            <w:r>
              <w:t>Sind die Meilensteine eingetragen worden?</w:t>
            </w:r>
          </w:p>
          <w:p w14:paraId="565368C1" w14:textId="77777777" w:rsidR="003962A4" w:rsidRDefault="003B1628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Wurde bei den Sammelvorgängen keine Dauer angegeben?</w:t>
            </w:r>
          </w:p>
          <w:p w14:paraId="58E6936C" w14:textId="77777777" w:rsidR="003962A4" w:rsidRPr="00BE4376" w:rsidRDefault="003962A4" w:rsidP="00543424">
            <w:pPr>
              <w:pStyle w:val="Absatztextnormal"/>
              <w:numPr>
                <w:ilvl w:val="0"/>
                <w:numId w:val="3"/>
              </w:numPr>
              <w:jc w:val="both"/>
            </w:pPr>
          </w:p>
        </w:tc>
      </w:tr>
    </w:tbl>
    <w:p w14:paraId="78C75778" w14:textId="77777777" w:rsidR="003962A4" w:rsidRPr="009B3C8A" w:rsidRDefault="003962A4" w:rsidP="003962A4">
      <w:pPr>
        <w:rPr>
          <w:sz w:val="22"/>
          <w:szCs w:val="22"/>
        </w:rPr>
      </w:pPr>
    </w:p>
    <w:p w14:paraId="1273802C" w14:textId="77777777" w:rsidR="003962A4" w:rsidRPr="009B3C8A" w:rsidRDefault="003962A4" w:rsidP="003962A4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3962A4" w:rsidRPr="00B50BFC" w14:paraId="101083F0" w14:textId="77777777" w:rsidTr="001F6BFC">
        <w:tc>
          <w:tcPr>
            <w:tcW w:w="8930" w:type="dxa"/>
            <w:shd w:val="clear" w:color="auto" w:fill="FFFF00"/>
          </w:tcPr>
          <w:p w14:paraId="7408C8E9" w14:textId="77777777" w:rsidR="003962A4" w:rsidRPr="00B50BFC" w:rsidRDefault="003962A4" w:rsidP="001F6BFC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3962A4" w:rsidRPr="00B50BFC" w14:paraId="68989520" w14:textId="77777777" w:rsidTr="001F6BFC">
        <w:tc>
          <w:tcPr>
            <w:tcW w:w="8930" w:type="dxa"/>
          </w:tcPr>
          <w:p w14:paraId="64A25A3D" w14:textId="77777777" w:rsidR="003962A4" w:rsidRPr="00B50BFC" w:rsidRDefault="003962A4" w:rsidP="001F6BFC">
            <w:pPr>
              <w:pStyle w:val="Default"/>
              <w:rPr>
                <w:sz w:val="20"/>
                <w:szCs w:val="20"/>
              </w:rPr>
            </w:pPr>
          </w:p>
          <w:p w14:paraId="436CBE03" w14:textId="77777777" w:rsidR="00543424" w:rsidRPr="00543424" w:rsidRDefault="00543424" w:rsidP="00543424">
            <w:pPr>
              <w:pStyle w:val="Default"/>
              <w:rPr>
                <w:sz w:val="20"/>
                <w:szCs w:val="20"/>
              </w:rPr>
            </w:pPr>
            <w:r w:rsidRPr="00543424">
              <w:rPr>
                <w:sz w:val="20"/>
                <w:szCs w:val="20"/>
              </w:rPr>
              <w:t>Darstellung eines vollständigen Ablaufplans für das</w:t>
            </w:r>
            <w:r>
              <w:rPr>
                <w:sz w:val="20"/>
                <w:szCs w:val="20"/>
              </w:rPr>
              <w:t xml:space="preserve"> </w:t>
            </w:r>
            <w:r w:rsidRPr="00543424">
              <w:rPr>
                <w:sz w:val="20"/>
                <w:szCs w:val="20"/>
              </w:rPr>
              <w:t>Gesamtprojekt als vernetzten Balkenplan.</w:t>
            </w:r>
            <w:r w:rsidR="006B5E22">
              <w:rPr>
                <w:sz w:val="20"/>
                <w:szCs w:val="20"/>
              </w:rPr>
              <w:t xml:space="preserve"> </w:t>
            </w:r>
            <w:r w:rsidRPr="00543424">
              <w:rPr>
                <w:sz w:val="20"/>
                <w:szCs w:val="20"/>
              </w:rPr>
              <w:t>Auszüge werden nur mit Begründung akzeptiert, z.B.</w:t>
            </w:r>
            <w:r w:rsidR="006B5E22">
              <w:rPr>
                <w:sz w:val="20"/>
                <w:szCs w:val="20"/>
              </w:rPr>
              <w:t xml:space="preserve"> </w:t>
            </w:r>
            <w:r w:rsidRPr="00543424">
              <w:rPr>
                <w:sz w:val="20"/>
                <w:szCs w:val="20"/>
              </w:rPr>
              <w:t>Anzahl der Vorgänge.</w:t>
            </w:r>
          </w:p>
          <w:p w14:paraId="3DC2497D" w14:textId="77777777" w:rsidR="00543424" w:rsidRPr="00543424" w:rsidRDefault="00543424" w:rsidP="00543424">
            <w:pPr>
              <w:pStyle w:val="Default"/>
              <w:rPr>
                <w:sz w:val="20"/>
                <w:szCs w:val="20"/>
              </w:rPr>
            </w:pPr>
            <w:r w:rsidRPr="00543424">
              <w:rPr>
                <w:sz w:val="20"/>
                <w:szCs w:val="20"/>
              </w:rPr>
              <w:t>alternativ:</w:t>
            </w:r>
          </w:p>
          <w:p w14:paraId="618A166D" w14:textId="77777777" w:rsidR="00543424" w:rsidRPr="00543424" w:rsidRDefault="00543424" w:rsidP="00543424">
            <w:pPr>
              <w:pStyle w:val="Default"/>
              <w:rPr>
                <w:b/>
                <w:color w:val="FF0000"/>
                <w:sz w:val="20"/>
                <w:szCs w:val="20"/>
              </w:rPr>
            </w:pPr>
            <w:r w:rsidRPr="00543424">
              <w:rPr>
                <w:sz w:val="20"/>
                <w:szCs w:val="20"/>
              </w:rPr>
              <w:t>Darstellung eines KANBAN-Boards</w:t>
            </w:r>
            <w:r w:rsidR="003962A4">
              <w:rPr>
                <w:sz w:val="20"/>
                <w:szCs w:val="20"/>
              </w:rPr>
              <w:t xml:space="preserve"> – </w:t>
            </w:r>
            <w:r w:rsidRPr="00543424">
              <w:rPr>
                <w:b/>
                <w:color w:val="FF0000"/>
                <w:sz w:val="20"/>
                <w:szCs w:val="20"/>
              </w:rPr>
              <w:t>Planbasiert: Grafik</w:t>
            </w:r>
          </w:p>
          <w:p w14:paraId="098B4185" w14:textId="77777777" w:rsidR="00543424" w:rsidRPr="00543424" w:rsidRDefault="00543424" w:rsidP="00543424">
            <w:pPr>
              <w:pStyle w:val="Default"/>
              <w:rPr>
                <w:b/>
                <w:color w:val="FF0000"/>
                <w:sz w:val="20"/>
                <w:szCs w:val="20"/>
              </w:rPr>
            </w:pPr>
            <w:r w:rsidRPr="00543424">
              <w:rPr>
                <w:b/>
                <w:color w:val="FF0000"/>
                <w:sz w:val="20"/>
                <w:szCs w:val="20"/>
              </w:rPr>
              <w:t>Agil: Grafik oder Tabelle</w:t>
            </w:r>
          </w:p>
          <w:p w14:paraId="3E5D50B3" w14:textId="77777777" w:rsidR="003962A4" w:rsidRPr="00B50BFC" w:rsidRDefault="00EE675C" w:rsidP="00543424">
            <w:pPr>
              <w:pStyle w:val="Default"/>
              <w:rPr>
                <w:sz w:val="20"/>
                <w:szCs w:val="20"/>
              </w:rPr>
            </w:pPr>
            <w:proofErr w:type="gramStart"/>
            <w:r>
              <w:rPr>
                <w:b/>
                <w:color w:val="FF0000"/>
                <w:sz w:val="20"/>
                <w:szCs w:val="20"/>
              </w:rPr>
              <w:t>k</w:t>
            </w:r>
            <w:r w:rsidR="00543424" w:rsidRPr="00543424">
              <w:rPr>
                <w:b/>
                <w:color w:val="FF0000"/>
                <w:sz w:val="20"/>
                <w:szCs w:val="20"/>
              </w:rPr>
              <w:t>ann</w:t>
            </w:r>
            <w:proofErr w:type="gramEnd"/>
            <w:r w:rsidR="00543424" w:rsidRPr="00543424">
              <w:rPr>
                <w:b/>
                <w:color w:val="FF0000"/>
                <w:sz w:val="20"/>
                <w:szCs w:val="20"/>
              </w:rPr>
              <w:t xml:space="preserve"> planbasiert oder agil</w:t>
            </w:r>
            <w:r w:rsidR="006B5E22">
              <w:rPr>
                <w:b/>
                <w:color w:val="FF0000"/>
                <w:sz w:val="20"/>
                <w:szCs w:val="20"/>
              </w:rPr>
              <w:t xml:space="preserve"> </w:t>
            </w:r>
            <w:r w:rsidR="00543424" w:rsidRPr="00543424">
              <w:rPr>
                <w:b/>
                <w:color w:val="FF0000"/>
                <w:sz w:val="20"/>
                <w:szCs w:val="20"/>
              </w:rPr>
              <w:t>beschrieben werden</w:t>
            </w:r>
          </w:p>
          <w:p w14:paraId="1CEDC483" w14:textId="77777777" w:rsidR="003962A4" w:rsidRPr="00B50BFC" w:rsidRDefault="003962A4" w:rsidP="001F6BFC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09DEE07" w14:textId="77777777" w:rsidR="003962A4" w:rsidRPr="009B3C8A" w:rsidRDefault="003962A4" w:rsidP="003962A4">
      <w:pPr>
        <w:rPr>
          <w:sz w:val="22"/>
          <w:szCs w:val="22"/>
        </w:rPr>
      </w:pPr>
    </w:p>
    <w:p w14:paraId="05C1509F" w14:textId="77777777" w:rsidR="003962A4" w:rsidRPr="009B3C8A" w:rsidRDefault="003962A4" w:rsidP="003962A4">
      <w:pPr>
        <w:rPr>
          <w:sz w:val="22"/>
          <w:szCs w:val="22"/>
        </w:rPr>
      </w:pPr>
    </w:p>
    <w:p w14:paraId="643EA193" w14:textId="77777777" w:rsidR="00E973E4" w:rsidRPr="009B3C8A" w:rsidRDefault="00620656" w:rsidP="00D95E87">
      <w:pPr>
        <w:rPr>
          <w:sz w:val="22"/>
          <w:szCs w:val="22"/>
        </w:rPr>
      </w:pPr>
      <w:r w:rsidRPr="009B3C8A">
        <w:rPr>
          <w:sz w:val="22"/>
          <w:szCs w:val="22"/>
        </w:rPr>
        <w:t>An dieser Stelle den vernetzten Balkenplan einfügen.</w:t>
      </w:r>
    </w:p>
    <w:p w14:paraId="51C97EFC" w14:textId="77777777" w:rsidR="00E973E4" w:rsidRDefault="00E973E4" w:rsidP="00D95E87">
      <w:pPr>
        <w:rPr>
          <w:sz w:val="22"/>
          <w:szCs w:val="22"/>
        </w:rPr>
      </w:pPr>
    </w:p>
    <w:p w14:paraId="3A1969AE" w14:textId="77777777" w:rsidR="003769F3" w:rsidRDefault="003769F3" w:rsidP="00D95E87">
      <w:pPr>
        <w:rPr>
          <w:sz w:val="22"/>
          <w:szCs w:val="22"/>
        </w:rPr>
      </w:pPr>
    </w:p>
    <w:p w14:paraId="7BF813C5" w14:textId="77777777" w:rsidR="003769F3" w:rsidRDefault="003769F3" w:rsidP="00D95E87">
      <w:pPr>
        <w:rPr>
          <w:sz w:val="22"/>
          <w:szCs w:val="22"/>
        </w:rPr>
      </w:pPr>
    </w:p>
    <w:p w14:paraId="771B6B6B" w14:textId="77777777" w:rsidR="003769F3" w:rsidRPr="009B3C8A" w:rsidRDefault="003769F3" w:rsidP="00D95E87">
      <w:pPr>
        <w:rPr>
          <w:sz w:val="22"/>
          <w:szCs w:val="22"/>
        </w:rPr>
      </w:pPr>
    </w:p>
    <w:p w14:paraId="71F4D5A3" w14:textId="77777777" w:rsidR="00E973E4" w:rsidRDefault="00E973E4" w:rsidP="00E973E4">
      <w:pPr>
        <w:pStyle w:val="Descripcin"/>
      </w:pPr>
      <w:bookmarkStart w:id="86" w:name="_Toc142565817"/>
      <w:r>
        <w:t xml:space="preserve">Abbildung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Abbildung \* ARABIC </w:instrText>
      </w:r>
      <w:r>
        <w:fldChar w:fldCharType="separate"/>
      </w:r>
      <w:r w:rsidR="00D70707">
        <w:rPr>
          <w:noProof/>
        </w:rPr>
        <w:t>4</w:t>
      </w:r>
      <w:r>
        <w:fldChar w:fldCharType="end"/>
      </w:r>
      <w:r>
        <w:t xml:space="preserve"> vernetzter Balkenplan</w:t>
      </w:r>
      <w:bookmarkEnd w:id="86"/>
    </w:p>
    <w:p w14:paraId="58B4D276" w14:textId="77777777" w:rsidR="008054CD" w:rsidRDefault="008054CD" w:rsidP="008054CD">
      <w:pPr>
        <w:jc w:val="center"/>
      </w:pPr>
    </w:p>
    <w:p w14:paraId="2BFAE9A3" w14:textId="77777777" w:rsidR="008224D6" w:rsidRDefault="00582DD9" w:rsidP="008224D6">
      <w:pPr>
        <w:pStyle w:val="Ttulo1"/>
      </w:pPr>
      <w:r>
        <w:br w:type="page"/>
      </w:r>
      <w:bookmarkStart w:id="87" w:name="_Toc142565882"/>
      <w:r w:rsidR="008224D6">
        <w:lastRenderedPageBreak/>
        <w:t>Ressourcen 4.5.8.</w:t>
      </w:r>
      <w:bookmarkEnd w:id="87"/>
    </w:p>
    <w:p w14:paraId="53E1D3DA" w14:textId="77777777" w:rsidR="00866D8F" w:rsidRDefault="00D51B2F" w:rsidP="00866D8F">
      <w:pPr>
        <w:pStyle w:val="Ttulo2"/>
      </w:pPr>
      <w:bookmarkStart w:id="88" w:name="_Ref520114487"/>
      <w:bookmarkStart w:id="89" w:name="_Toc142565883"/>
      <w:r>
        <w:t>Personalr</w:t>
      </w:r>
      <w:r w:rsidR="00866D8F">
        <w:t>essourcen</w:t>
      </w:r>
      <w:bookmarkEnd w:id="88"/>
      <w:bookmarkEnd w:id="89"/>
    </w:p>
    <w:p w14:paraId="19893088" w14:textId="77777777" w:rsidR="00866D8F" w:rsidRPr="009B3C8A" w:rsidRDefault="00866D8F" w:rsidP="00866D8F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66D8F" w:rsidRPr="00CC0488" w14:paraId="08429662" w14:textId="77777777" w:rsidTr="009C278B">
        <w:tc>
          <w:tcPr>
            <w:tcW w:w="8857" w:type="dxa"/>
            <w:shd w:val="clear" w:color="auto" w:fill="FFC000"/>
          </w:tcPr>
          <w:p w14:paraId="3F179F2F" w14:textId="77777777" w:rsidR="00866D8F" w:rsidRPr="00CC0488" w:rsidRDefault="00866D8F" w:rsidP="009C278B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866D8F" w:rsidRPr="00CC0488" w14:paraId="59AFF9E6" w14:textId="77777777" w:rsidTr="009C278B">
        <w:tc>
          <w:tcPr>
            <w:tcW w:w="8857" w:type="dxa"/>
          </w:tcPr>
          <w:p w14:paraId="7D8FEBF0" w14:textId="77777777" w:rsidR="00866D8F" w:rsidRDefault="00866D8F" w:rsidP="009C278B">
            <w:pPr>
              <w:pStyle w:val="Absatztextnormal"/>
              <w:ind w:left="0"/>
            </w:pPr>
          </w:p>
          <w:p w14:paraId="155B5B30" w14:textId="77777777" w:rsidR="00866D8F" w:rsidRPr="008964F9" w:rsidRDefault="009735AD" w:rsidP="00C0491E">
            <w:pPr>
              <w:numPr>
                <w:ilvl w:val="0"/>
                <w:numId w:val="3"/>
              </w:numPr>
            </w:pPr>
            <w:r>
              <w:t>Liste mit Aufzählungspunkten</w:t>
            </w:r>
            <w:r w:rsidR="002C58C3">
              <w:t xml:space="preserve"> des im Projekt benötigten Personals </w:t>
            </w:r>
            <w:r w:rsidR="00D93D40">
              <w:t>mit aus Projektsicht erforderlicher Qualifikation</w:t>
            </w:r>
            <w:r w:rsidR="00F3622D">
              <w:t>.</w:t>
            </w:r>
          </w:p>
          <w:p w14:paraId="6CC603CC" w14:textId="77777777" w:rsidR="00F3622D" w:rsidRDefault="00F3622D" w:rsidP="00F3622D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notwendige Qualifikationen sind gegeben</w:t>
            </w:r>
          </w:p>
          <w:p w14:paraId="038C8E44" w14:textId="77777777" w:rsidR="00F3622D" w:rsidRDefault="00F3622D" w:rsidP="00F3622D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notwendige Erfahrung angeben</w:t>
            </w:r>
          </w:p>
          <w:p w14:paraId="423A8292" w14:textId="77777777" w:rsidR="00866D8F" w:rsidRPr="00BE4376" w:rsidRDefault="00F3622D" w:rsidP="00F3622D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Zeitpunkt und Dauer des Einsatzes sind angegeben (eine Mengenangabe ist nur für die Ressource notwendig, für die eine Ressourcenganglinie dargestellt wird (siehe 8.3)"</w:t>
            </w:r>
          </w:p>
        </w:tc>
      </w:tr>
    </w:tbl>
    <w:p w14:paraId="4F12C4BF" w14:textId="77777777" w:rsidR="00866D8F" w:rsidRPr="009B3C8A" w:rsidRDefault="00866D8F" w:rsidP="00866D8F">
      <w:pPr>
        <w:rPr>
          <w:sz w:val="22"/>
          <w:szCs w:val="22"/>
        </w:rPr>
      </w:pPr>
    </w:p>
    <w:p w14:paraId="1E12A536" w14:textId="77777777" w:rsidR="00866D8F" w:rsidRPr="009B3C8A" w:rsidRDefault="00866D8F" w:rsidP="00866D8F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66D8F" w:rsidRPr="00B50BFC" w14:paraId="053A1F1E" w14:textId="77777777" w:rsidTr="009C278B">
        <w:tc>
          <w:tcPr>
            <w:tcW w:w="8930" w:type="dxa"/>
            <w:shd w:val="clear" w:color="auto" w:fill="FFFF00"/>
          </w:tcPr>
          <w:p w14:paraId="4C58C994" w14:textId="77777777" w:rsidR="00866D8F" w:rsidRPr="00B50BFC" w:rsidRDefault="00866D8F" w:rsidP="009C278B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866D8F" w:rsidRPr="00B50BFC" w14:paraId="1C600265" w14:textId="77777777" w:rsidTr="009C278B">
        <w:tc>
          <w:tcPr>
            <w:tcW w:w="8930" w:type="dxa"/>
          </w:tcPr>
          <w:p w14:paraId="21C8680A" w14:textId="77777777" w:rsidR="00866D8F" w:rsidRPr="00B50BFC" w:rsidRDefault="00866D8F" w:rsidP="009C278B">
            <w:pPr>
              <w:pStyle w:val="Default"/>
              <w:rPr>
                <w:sz w:val="20"/>
                <w:szCs w:val="20"/>
              </w:rPr>
            </w:pPr>
          </w:p>
          <w:p w14:paraId="204C0C92" w14:textId="77777777" w:rsidR="00F3622D" w:rsidRPr="00F3622D" w:rsidRDefault="00F3622D" w:rsidP="00F3622D">
            <w:pPr>
              <w:pStyle w:val="Default"/>
              <w:rPr>
                <w:sz w:val="20"/>
                <w:szCs w:val="20"/>
              </w:rPr>
            </w:pPr>
            <w:r w:rsidRPr="00F3622D">
              <w:rPr>
                <w:sz w:val="20"/>
                <w:szCs w:val="20"/>
              </w:rPr>
              <w:t>Nennung von mindestens drei relevanten Personal-</w:t>
            </w:r>
            <w:r>
              <w:rPr>
                <w:sz w:val="20"/>
                <w:szCs w:val="20"/>
              </w:rPr>
              <w:t>R</w:t>
            </w:r>
            <w:r w:rsidRPr="00F3622D">
              <w:rPr>
                <w:sz w:val="20"/>
                <w:szCs w:val="20"/>
              </w:rPr>
              <w:t>essourcen inkl. erforderliche Qualifikation für das</w:t>
            </w:r>
          </w:p>
          <w:p w14:paraId="208AF4B7" w14:textId="77777777" w:rsidR="00866D8F" w:rsidRPr="00B50BFC" w:rsidRDefault="00F3622D" w:rsidP="00F3622D">
            <w:pPr>
              <w:pStyle w:val="Default"/>
              <w:rPr>
                <w:sz w:val="20"/>
                <w:szCs w:val="20"/>
              </w:rPr>
            </w:pPr>
            <w:r w:rsidRPr="00F3622D">
              <w:rPr>
                <w:sz w:val="20"/>
                <w:szCs w:val="20"/>
              </w:rPr>
              <w:t>Projekt</w:t>
            </w:r>
            <w:r w:rsidR="00866D8F">
              <w:rPr>
                <w:sz w:val="20"/>
                <w:szCs w:val="20"/>
              </w:rPr>
              <w:t xml:space="preserve">– </w:t>
            </w:r>
            <w:r w:rsidR="00866D8F" w:rsidRPr="00866D8F">
              <w:rPr>
                <w:b/>
                <w:color w:val="FF0000"/>
                <w:sz w:val="20"/>
                <w:szCs w:val="20"/>
              </w:rPr>
              <w:t>Text</w:t>
            </w:r>
            <w:r>
              <w:rPr>
                <w:b/>
                <w:color w:val="FF0000"/>
                <w:sz w:val="20"/>
                <w:szCs w:val="20"/>
              </w:rPr>
              <w:t xml:space="preserve"> oder Tabelle</w:t>
            </w:r>
          </w:p>
          <w:p w14:paraId="0DDAC263" w14:textId="77777777" w:rsidR="00866D8F" w:rsidRPr="00B50BFC" w:rsidRDefault="00866D8F" w:rsidP="009C278B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2A489989" w14:textId="77777777" w:rsidR="00866D8F" w:rsidRDefault="00866D8F" w:rsidP="00866D8F">
      <w:pPr>
        <w:rPr>
          <w:sz w:val="22"/>
          <w:szCs w:val="22"/>
        </w:rPr>
      </w:pPr>
    </w:p>
    <w:p w14:paraId="3E36E321" w14:textId="77777777" w:rsidR="00D51B2F" w:rsidRDefault="00D51B2F" w:rsidP="00D51B2F">
      <w:pPr>
        <w:pStyle w:val="Ttulo2"/>
      </w:pPr>
      <w:bookmarkStart w:id="90" w:name="_Toc142565884"/>
      <w:r>
        <w:t>Sachmittel</w:t>
      </w:r>
      <w:bookmarkEnd w:id="90"/>
    </w:p>
    <w:p w14:paraId="5AB431F8" w14:textId="77777777" w:rsidR="00F3622D" w:rsidRPr="009B3C8A" w:rsidRDefault="00F3622D" w:rsidP="00F3622D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3622D" w:rsidRPr="00CC0488" w14:paraId="36FC77EE" w14:textId="77777777">
        <w:tc>
          <w:tcPr>
            <w:tcW w:w="8857" w:type="dxa"/>
            <w:shd w:val="clear" w:color="auto" w:fill="FFC000"/>
          </w:tcPr>
          <w:p w14:paraId="4DEDCDC9" w14:textId="77777777" w:rsidR="00F3622D" w:rsidRPr="00CC0488" w:rsidRDefault="00F3622D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F3622D" w:rsidRPr="00CC0488" w14:paraId="78A0EC31" w14:textId="77777777">
        <w:tc>
          <w:tcPr>
            <w:tcW w:w="8857" w:type="dxa"/>
          </w:tcPr>
          <w:p w14:paraId="0E91AC1F" w14:textId="77777777" w:rsidR="00F3622D" w:rsidRDefault="00F3622D">
            <w:pPr>
              <w:pStyle w:val="Absatztextnormal"/>
              <w:ind w:left="0"/>
            </w:pPr>
          </w:p>
          <w:p w14:paraId="0584DFC1" w14:textId="77777777" w:rsidR="00F3622D" w:rsidRPr="008964F9" w:rsidRDefault="00F3622D">
            <w:pPr>
              <w:numPr>
                <w:ilvl w:val="0"/>
                <w:numId w:val="3"/>
              </w:numPr>
            </w:pPr>
            <w:r>
              <w:t>Liste mit Aufzählungspunkten des im Projekt benötigten Personals mit aus Projektsicht erforderlicher Qualifikation und der Sachmittel (z. B. Maschine, Besprechungsraum.</w:t>
            </w:r>
          </w:p>
          <w:p w14:paraId="5588B552" w14:textId="77777777" w:rsidR="00F3622D" w:rsidRPr="00BE4376" w:rsidRDefault="00F3622D" w:rsidP="00F3622D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Spezifikationen sind anzugeben.</w:t>
            </w:r>
          </w:p>
        </w:tc>
      </w:tr>
    </w:tbl>
    <w:p w14:paraId="50921919" w14:textId="77777777" w:rsidR="00F3622D" w:rsidRPr="009B3C8A" w:rsidRDefault="00F3622D" w:rsidP="00F3622D">
      <w:pPr>
        <w:rPr>
          <w:sz w:val="22"/>
          <w:szCs w:val="22"/>
        </w:rPr>
      </w:pPr>
    </w:p>
    <w:p w14:paraId="0FD9B352" w14:textId="77777777" w:rsidR="00F3622D" w:rsidRPr="009B3C8A" w:rsidRDefault="00F3622D" w:rsidP="00F3622D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F3622D" w:rsidRPr="00B50BFC" w14:paraId="60071F4C" w14:textId="77777777">
        <w:tc>
          <w:tcPr>
            <w:tcW w:w="8930" w:type="dxa"/>
            <w:shd w:val="clear" w:color="auto" w:fill="FFFF00"/>
          </w:tcPr>
          <w:p w14:paraId="2DC0FF19" w14:textId="77777777" w:rsidR="00F3622D" w:rsidRPr="00B50BFC" w:rsidRDefault="00F3622D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F3622D" w:rsidRPr="00B50BFC" w14:paraId="1ED6CF6A" w14:textId="77777777">
        <w:tc>
          <w:tcPr>
            <w:tcW w:w="8930" w:type="dxa"/>
          </w:tcPr>
          <w:p w14:paraId="0C488FD0" w14:textId="77777777" w:rsidR="00F3622D" w:rsidRPr="00B50BFC" w:rsidRDefault="00F3622D">
            <w:pPr>
              <w:pStyle w:val="Default"/>
              <w:rPr>
                <w:sz w:val="20"/>
                <w:szCs w:val="20"/>
              </w:rPr>
            </w:pPr>
          </w:p>
          <w:p w14:paraId="56C1D2F0" w14:textId="77777777" w:rsidR="00F3622D" w:rsidRPr="00B50BFC" w:rsidRDefault="00F3622D" w:rsidP="00F3622D">
            <w:pPr>
              <w:pStyle w:val="Default"/>
              <w:rPr>
                <w:sz w:val="20"/>
                <w:szCs w:val="20"/>
              </w:rPr>
            </w:pPr>
            <w:r w:rsidRPr="00F3622D">
              <w:rPr>
                <w:sz w:val="20"/>
                <w:szCs w:val="20"/>
              </w:rPr>
              <w:t>Nennung von mindestens drei relevanten</w:t>
            </w:r>
            <w:r>
              <w:rPr>
                <w:sz w:val="20"/>
                <w:szCs w:val="20"/>
              </w:rPr>
              <w:t xml:space="preserve"> </w:t>
            </w:r>
            <w:r w:rsidRPr="00F3622D">
              <w:rPr>
                <w:sz w:val="20"/>
                <w:szCs w:val="20"/>
              </w:rPr>
              <w:t>Sachmitteln inkl. Spezifikation für das Projekt</w:t>
            </w:r>
            <w:r>
              <w:rPr>
                <w:sz w:val="20"/>
                <w:szCs w:val="20"/>
              </w:rPr>
              <w:t xml:space="preserve">– </w:t>
            </w:r>
            <w:r w:rsidRPr="00866D8F">
              <w:rPr>
                <w:b/>
                <w:color w:val="FF0000"/>
                <w:sz w:val="20"/>
                <w:szCs w:val="20"/>
              </w:rPr>
              <w:t>Text</w:t>
            </w:r>
            <w:r>
              <w:rPr>
                <w:b/>
                <w:color w:val="FF0000"/>
                <w:sz w:val="20"/>
                <w:szCs w:val="20"/>
              </w:rPr>
              <w:t xml:space="preserve"> oder Tabelle</w:t>
            </w:r>
          </w:p>
          <w:p w14:paraId="64C619C0" w14:textId="77777777" w:rsidR="00F3622D" w:rsidRPr="00B50BFC" w:rsidRDefault="00F3622D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1DFE83B" w14:textId="77777777" w:rsidR="00F3622D" w:rsidRDefault="00F3622D" w:rsidP="00F3622D">
      <w:pPr>
        <w:rPr>
          <w:sz w:val="22"/>
          <w:szCs w:val="22"/>
        </w:rPr>
      </w:pPr>
    </w:p>
    <w:p w14:paraId="75DCE749" w14:textId="77777777" w:rsidR="00F3622D" w:rsidRDefault="00F3622D" w:rsidP="00866D8F">
      <w:pPr>
        <w:rPr>
          <w:sz w:val="22"/>
          <w:szCs w:val="22"/>
        </w:rPr>
      </w:pPr>
    </w:p>
    <w:p w14:paraId="36A1E324" w14:textId="77777777" w:rsidR="00D51B2F" w:rsidRPr="009B3C8A" w:rsidRDefault="00D51B2F" w:rsidP="00866D8F">
      <w:pPr>
        <w:rPr>
          <w:sz w:val="22"/>
          <w:szCs w:val="22"/>
        </w:rPr>
      </w:pPr>
    </w:p>
    <w:p w14:paraId="7B93AD39" w14:textId="77777777" w:rsidR="008224D6" w:rsidRDefault="006B5E22" w:rsidP="008224D6">
      <w:pPr>
        <w:pStyle w:val="Ttulo2"/>
      </w:pPr>
      <w:r>
        <w:br w:type="page"/>
      </w:r>
      <w:bookmarkStart w:id="91" w:name="_Toc142565885"/>
      <w:r w:rsidR="00D51B2F">
        <w:lastRenderedPageBreak/>
        <w:t>Ressourcenganglinie</w:t>
      </w:r>
      <w:bookmarkEnd w:id="91"/>
    </w:p>
    <w:p w14:paraId="6B69590B" w14:textId="77777777" w:rsidR="008224D6" w:rsidRPr="009B3C8A" w:rsidRDefault="008224D6" w:rsidP="008224D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224D6" w:rsidRPr="00CC0488" w14:paraId="1C51C97D" w14:textId="77777777" w:rsidTr="00B5150F">
        <w:tc>
          <w:tcPr>
            <w:tcW w:w="8857" w:type="dxa"/>
            <w:shd w:val="clear" w:color="auto" w:fill="FFC000"/>
          </w:tcPr>
          <w:p w14:paraId="4389E638" w14:textId="77777777" w:rsidR="008224D6" w:rsidRPr="00CC0488" w:rsidRDefault="008224D6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8224D6" w:rsidRPr="00CC0488" w14:paraId="7AF41D07" w14:textId="77777777" w:rsidTr="00B5150F">
        <w:tc>
          <w:tcPr>
            <w:tcW w:w="8857" w:type="dxa"/>
          </w:tcPr>
          <w:p w14:paraId="08AB7D68" w14:textId="77777777" w:rsidR="008224D6" w:rsidRDefault="008224D6" w:rsidP="00B5150F">
            <w:pPr>
              <w:pStyle w:val="Absatztextnormal"/>
              <w:ind w:left="0"/>
            </w:pPr>
          </w:p>
          <w:p w14:paraId="35F6ACB7" w14:textId="77777777" w:rsidR="00D93D40" w:rsidRDefault="00D93D40" w:rsidP="00C0491E">
            <w:pPr>
              <w:numPr>
                <w:ilvl w:val="0"/>
                <w:numId w:val="3"/>
              </w:numPr>
            </w:pPr>
            <w:r>
              <w:t>eindeutige Benennung der dargestellten Ressource</w:t>
            </w:r>
          </w:p>
          <w:p w14:paraId="534CA938" w14:textId="77777777" w:rsidR="00B46B3B" w:rsidRPr="00B46B3B" w:rsidRDefault="00B46B3B" w:rsidP="00B46B3B">
            <w:pPr>
              <w:numPr>
                <w:ilvl w:val="0"/>
                <w:numId w:val="3"/>
              </w:numPr>
            </w:pPr>
            <w:r w:rsidRPr="00B46B3B">
              <w:t xml:space="preserve">In der Grafik ist eine lineare und durchgehende Zeitachse </w:t>
            </w:r>
            <w:r w:rsidR="007965D3">
              <w:t xml:space="preserve">zu </w:t>
            </w:r>
            <w:r w:rsidRPr="00B46B3B">
              <w:t>verwenden.</w:t>
            </w:r>
          </w:p>
          <w:p w14:paraId="3F04A0C9" w14:textId="77777777" w:rsidR="00D93D40" w:rsidRDefault="00B46B3B" w:rsidP="00C0491E">
            <w:pPr>
              <w:numPr>
                <w:ilvl w:val="0"/>
                <w:numId w:val="3"/>
              </w:numPr>
            </w:pPr>
            <w:r>
              <w:t>Benennung der Kapazität auf der Ordinate</w:t>
            </w:r>
          </w:p>
          <w:p w14:paraId="2F9917E3" w14:textId="77777777" w:rsidR="008224D6" w:rsidRPr="008964F9" w:rsidRDefault="008224D6" w:rsidP="00C0491E">
            <w:pPr>
              <w:numPr>
                <w:ilvl w:val="0"/>
                <w:numId w:val="3"/>
              </w:numPr>
            </w:pPr>
            <w:r>
              <w:t>Die Grafik muss die Verfügbarkeit der Ressource anzeigen (Kapazitätsgrenze).</w:t>
            </w:r>
          </w:p>
          <w:p w14:paraId="1F362347" w14:textId="77777777" w:rsidR="008224D6" w:rsidRPr="00BE4376" w:rsidRDefault="008224D6" w:rsidP="00C0491E">
            <w:pPr>
              <w:pStyle w:val="Absatztextnormal"/>
              <w:numPr>
                <w:ilvl w:val="0"/>
                <w:numId w:val="16"/>
              </w:numPr>
              <w:jc w:val="both"/>
            </w:pPr>
            <w:r>
              <w:t>Die Einsatzmittelganglinie beginnt im Nullpunkt und endet auf der Abszisse.</w:t>
            </w:r>
          </w:p>
        </w:tc>
      </w:tr>
    </w:tbl>
    <w:p w14:paraId="020A8544" w14:textId="77777777" w:rsidR="008224D6" w:rsidRPr="009B3C8A" w:rsidRDefault="008224D6" w:rsidP="008224D6">
      <w:pPr>
        <w:rPr>
          <w:sz w:val="22"/>
          <w:szCs w:val="22"/>
        </w:rPr>
      </w:pPr>
    </w:p>
    <w:p w14:paraId="68A72E95" w14:textId="77777777" w:rsidR="008224D6" w:rsidRPr="009B3C8A" w:rsidRDefault="008224D6" w:rsidP="008224D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224D6" w:rsidRPr="00B50BFC" w14:paraId="1E7DF49E" w14:textId="77777777" w:rsidTr="00B5150F">
        <w:tc>
          <w:tcPr>
            <w:tcW w:w="8930" w:type="dxa"/>
            <w:shd w:val="clear" w:color="auto" w:fill="FFFF00"/>
          </w:tcPr>
          <w:p w14:paraId="70B302C3" w14:textId="77777777" w:rsidR="008224D6" w:rsidRPr="00B50BFC" w:rsidRDefault="008224D6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8224D6" w:rsidRPr="00B50BFC" w14:paraId="034F873A" w14:textId="77777777" w:rsidTr="00B5150F">
        <w:tc>
          <w:tcPr>
            <w:tcW w:w="8930" w:type="dxa"/>
          </w:tcPr>
          <w:p w14:paraId="611E1BF3" w14:textId="77777777" w:rsidR="008224D6" w:rsidRPr="00B50BFC" w:rsidRDefault="008224D6" w:rsidP="00B5150F">
            <w:pPr>
              <w:pStyle w:val="Default"/>
              <w:rPr>
                <w:sz w:val="20"/>
                <w:szCs w:val="20"/>
              </w:rPr>
            </w:pPr>
          </w:p>
          <w:p w14:paraId="5B232F37" w14:textId="77777777" w:rsidR="00F3622D" w:rsidRPr="00F3622D" w:rsidRDefault="00F3622D" w:rsidP="00F3622D">
            <w:pPr>
              <w:pStyle w:val="Default"/>
              <w:rPr>
                <w:sz w:val="20"/>
                <w:szCs w:val="20"/>
              </w:rPr>
            </w:pPr>
            <w:r w:rsidRPr="00F3622D">
              <w:rPr>
                <w:sz w:val="20"/>
                <w:szCs w:val="20"/>
              </w:rPr>
              <w:t>Darstellung einer Ressourcenganglinie mit</w:t>
            </w:r>
            <w:r>
              <w:rPr>
                <w:sz w:val="20"/>
                <w:szCs w:val="20"/>
              </w:rPr>
              <w:t xml:space="preserve"> </w:t>
            </w:r>
            <w:r w:rsidRPr="00F3622D">
              <w:rPr>
                <w:sz w:val="20"/>
                <w:szCs w:val="20"/>
              </w:rPr>
              <w:t>Kapazitätsgrenze für eine Ressource (wenn möglich:</w:t>
            </w:r>
          </w:p>
          <w:p w14:paraId="6FD72712" w14:textId="77777777" w:rsidR="008224D6" w:rsidRPr="00B50BFC" w:rsidRDefault="00F3622D" w:rsidP="00F3622D">
            <w:pPr>
              <w:pStyle w:val="Default"/>
              <w:rPr>
                <w:sz w:val="20"/>
                <w:szCs w:val="20"/>
              </w:rPr>
            </w:pPr>
            <w:r w:rsidRPr="00F3622D">
              <w:rPr>
                <w:sz w:val="20"/>
                <w:szCs w:val="20"/>
              </w:rPr>
              <w:t xml:space="preserve">für eine </w:t>
            </w:r>
            <w:proofErr w:type="gramStart"/>
            <w:r w:rsidRPr="00F3622D">
              <w:rPr>
                <w:sz w:val="20"/>
                <w:szCs w:val="20"/>
              </w:rPr>
              <w:t>Engpassressource)</w:t>
            </w:r>
            <w:r w:rsidR="008224D6">
              <w:rPr>
                <w:sz w:val="20"/>
                <w:szCs w:val="20"/>
              </w:rPr>
              <w:t>–</w:t>
            </w:r>
            <w:proofErr w:type="gramEnd"/>
            <w:r w:rsidR="008224D6">
              <w:rPr>
                <w:sz w:val="20"/>
                <w:szCs w:val="20"/>
              </w:rPr>
              <w:t xml:space="preserve"> </w:t>
            </w:r>
            <w:r w:rsidR="008224D6">
              <w:rPr>
                <w:b/>
                <w:color w:val="FF0000"/>
                <w:sz w:val="20"/>
                <w:szCs w:val="20"/>
              </w:rPr>
              <w:t>Grafik</w:t>
            </w:r>
          </w:p>
          <w:p w14:paraId="2C02D26E" w14:textId="77777777" w:rsidR="008224D6" w:rsidRPr="00B50BFC" w:rsidRDefault="008224D6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1D037791" w14:textId="77777777" w:rsidR="008224D6" w:rsidRPr="009B3C8A" w:rsidRDefault="008224D6" w:rsidP="008224D6">
      <w:pPr>
        <w:rPr>
          <w:sz w:val="22"/>
          <w:szCs w:val="22"/>
        </w:rPr>
      </w:pPr>
    </w:p>
    <w:p w14:paraId="290EB1B3" w14:textId="77777777" w:rsidR="008224D6" w:rsidRPr="009B3C8A" w:rsidRDefault="008224D6" w:rsidP="008224D6">
      <w:pPr>
        <w:rPr>
          <w:sz w:val="22"/>
          <w:szCs w:val="22"/>
        </w:rPr>
      </w:pPr>
    </w:p>
    <w:p w14:paraId="33C3D71A" w14:textId="77777777" w:rsidR="008224D6" w:rsidRDefault="00181752" w:rsidP="008224D6">
      <w:pPr>
        <w:jc w:val="both"/>
      </w:pPr>
      <w:r>
        <w:rPr>
          <w:noProof/>
        </w:rPr>
        <w:object w:dxaOrig="7796" w:dyaOrig="3589" w14:anchorId="646A87A5">
          <v:shape id="_x0000_i1031" type="#_x0000_t75" alt="" style="width:390.75pt;height:177.75pt;mso-width-percent:0;mso-height-percent:0;mso-width-percent:0;mso-height-percent:0" o:ole="">
            <v:imagedata r:id="rId31" o:title=""/>
          </v:shape>
          <o:OLEObject Type="Embed" ProgID="Excel.Sheet.8" ShapeID="_x0000_i1031" DrawAspect="Content" ObjectID="_1770211986" r:id="rId32"/>
        </w:object>
      </w:r>
    </w:p>
    <w:p w14:paraId="7B1FC753" w14:textId="77777777" w:rsidR="008224D6" w:rsidRDefault="008224D6" w:rsidP="008224D6">
      <w:pPr>
        <w:pStyle w:val="Descripcin"/>
      </w:pPr>
      <w:bookmarkStart w:id="92" w:name="_Toc142565818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Einsatzmittelganglinie</w:t>
      </w:r>
      <w:bookmarkEnd w:id="92"/>
    </w:p>
    <w:p w14:paraId="0D2EB4EA" w14:textId="77777777" w:rsidR="008224D6" w:rsidRDefault="00582DD9" w:rsidP="008224D6">
      <w:pPr>
        <w:pStyle w:val="Ttulo1"/>
      </w:pPr>
      <w:r>
        <w:br w:type="page"/>
      </w:r>
      <w:bookmarkStart w:id="93" w:name="_Toc142565886"/>
      <w:r w:rsidR="008224D6">
        <w:lastRenderedPageBreak/>
        <w:t>Kosten und Finanzierung 4.5.7.</w:t>
      </w:r>
      <w:bookmarkEnd w:id="93"/>
    </w:p>
    <w:p w14:paraId="53DF2EED" w14:textId="77777777" w:rsidR="00666FD3" w:rsidRPr="00666FD3" w:rsidRDefault="00666FD3" w:rsidP="00666FD3">
      <w:pPr>
        <w:pStyle w:val="Ttulo2"/>
      </w:pPr>
      <w:bookmarkStart w:id="94" w:name="_Toc142565887"/>
      <w:r>
        <w:t>Aufwandsermittlung</w:t>
      </w:r>
      <w:bookmarkEnd w:id="94"/>
    </w:p>
    <w:p w14:paraId="34182399" w14:textId="77777777" w:rsidR="008224D6" w:rsidRPr="009B3C8A" w:rsidRDefault="008224D6" w:rsidP="008224D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224D6" w:rsidRPr="00CC0488" w14:paraId="1B00D776" w14:textId="77777777" w:rsidTr="00B5150F">
        <w:tc>
          <w:tcPr>
            <w:tcW w:w="8857" w:type="dxa"/>
            <w:shd w:val="clear" w:color="auto" w:fill="FFC000"/>
          </w:tcPr>
          <w:p w14:paraId="1D1A74D5" w14:textId="77777777" w:rsidR="008224D6" w:rsidRPr="00CC0488" w:rsidRDefault="008224D6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8224D6" w:rsidRPr="00CC0488" w14:paraId="6F788039" w14:textId="77777777" w:rsidTr="00B5150F">
        <w:tc>
          <w:tcPr>
            <w:tcW w:w="8857" w:type="dxa"/>
          </w:tcPr>
          <w:p w14:paraId="0A5699AB" w14:textId="77777777" w:rsidR="008224D6" w:rsidRDefault="008224D6" w:rsidP="00B5150F">
            <w:pPr>
              <w:pStyle w:val="Absatztextnormal"/>
              <w:ind w:left="0"/>
            </w:pPr>
          </w:p>
          <w:p w14:paraId="3751F9C2" w14:textId="77777777" w:rsidR="0059433D" w:rsidRDefault="0059433D" w:rsidP="00C0491E">
            <w:pPr>
              <w:pStyle w:val="Absatztextnormal"/>
              <w:numPr>
                <w:ilvl w:val="0"/>
                <w:numId w:val="3"/>
              </w:numPr>
            </w:pPr>
            <w:r>
              <w:t xml:space="preserve">Welche Verfahren zur Kostenermittlung für das unter </w:t>
            </w:r>
            <w:r w:rsidR="00351045">
              <w:t>10</w:t>
            </w:r>
            <w:r>
              <w:t xml:space="preserve">.3 beschriebene Arbeitspaket wurden verwendet? </w:t>
            </w:r>
          </w:p>
          <w:p w14:paraId="5EE749A3" w14:textId="77777777" w:rsidR="0059433D" w:rsidRPr="0059433D" w:rsidRDefault="0059433D" w:rsidP="00C0491E">
            <w:pPr>
              <w:pStyle w:val="Absatztextnormal"/>
              <w:numPr>
                <w:ilvl w:val="0"/>
                <w:numId w:val="3"/>
              </w:numPr>
            </w:pPr>
            <w:r>
              <w:t>Welche Kostenarten gibt es, welche Ressource verursacht welche Kosten?</w:t>
            </w:r>
          </w:p>
          <w:p w14:paraId="6A00DAF6" w14:textId="77777777" w:rsidR="00EC0084" w:rsidRPr="00EC0084" w:rsidRDefault="008224D6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Herkunft der verwendeten Kostensätze begründen</w:t>
            </w:r>
            <w:r w:rsidR="00EC0084">
              <w:t xml:space="preserve"> und a</w:t>
            </w:r>
            <w:r w:rsidR="00CC4AF5">
              <w:t>n</w:t>
            </w:r>
            <w:r w:rsidR="00EC0084">
              <w:t>geben</w:t>
            </w:r>
            <w:r w:rsidR="00EC0084" w:rsidRPr="00EC0084">
              <w:t xml:space="preserve">, wie </w:t>
            </w:r>
            <w:r w:rsidR="00351045">
              <w:t xml:space="preserve">der Aufwand </w:t>
            </w:r>
            <w:r w:rsidR="00EC0084" w:rsidRPr="00EC0084">
              <w:t xml:space="preserve">ermittelt wurde (z.B. Delphi, Schätzklausur, Expertenschätzung, </w:t>
            </w:r>
            <w:proofErr w:type="spellStart"/>
            <w:r w:rsidR="00EC0084" w:rsidRPr="00EC0084">
              <w:t>Function</w:t>
            </w:r>
            <w:proofErr w:type="spellEnd"/>
            <w:r w:rsidR="00EC0084" w:rsidRPr="00EC0084">
              <w:t xml:space="preserve"> Point</w:t>
            </w:r>
            <w:r w:rsidR="004C7615">
              <w:t>, Kennzahlen,</w:t>
            </w:r>
            <w:r w:rsidR="00EC0084" w:rsidRPr="00EC0084">
              <w:t xml:space="preserve"> etc.).</w:t>
            </w:r>
          </w:p>
          <w:p w14:paraId="3DDD0D06" w14:textId="77777777" w:rsidR="008224D6" w:rsidRPr="00BE4376" w:rsidRDefault="00351045" w:rsidP="00C0491E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Mindestens zwei Kostenarten ansetzen.</w:t>
            </w:r>
          </w:p>
          <w:p w14:paraId="64496A1B" w14:textId="77777777" w:rsidR="008224D6" w:rsidRPr="00BE4376" w:rsidRDefault="008224D6" w:rsidP="00B5150F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7CDBF28E" w14:textId="77777777" w:rsidR="008224D6" w:rsidRPr="009B3C8A" w:rsidRDefault="008224D6" w:rsidP="008224D6">
      <w:pPr>
        <w:rPr>
          <w:sz w:val="22"/>
          <w:szCs w:val="22"/>
        </w:rPr>
      </w:pPr>
    </w:p>
    <w:p w14:paraId="1CF52880" w14:textId="77777777" w:rsidR="008224D6" w:rsidRPr="009B3C8A" w:rsidRDefault="008224D6" w:rsidP="008224D6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8224D6" w:rsidRPr="00B50BFC" w14:paraId="45B85BE7" w14:textId="77777777" w:rsidTr="00B5150F">
        <w:tc>
          <w:tcPr>
            <w:tcW w:w="8930" w:type="dxa"/>
            <w:shd w:val="clear" w:color="auto" w:fill="FFFF00"/>
          </w:tcPr>
          <w:p w14:paraId="041F742C" w14:textId="77777777" w:rsidR="008224D6" w:rsidRPr="00B50BFC" w:rsidRDefault="008224D6" w:rsidP="00B5150F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8224D6" w:rsidRPr="00B50BFC" w14:paraId="388434BA" w14:textId="77777777" w:rsidTr="00B5150F">
        <w:tc>
          <w:tcPr>
            <w:tcW w:w="8930" w:type="dxa"/>
          </w:tcPr>
          <w:p w14:paraId="4CAA954B" w14:textId="77777777" w:rsidR="008224D6" w:rsidRPr="00B50BFC" w:rsidRDefault="008224D6" w:rsidP="00B5150F">
            <w:pPr>
              <w:pStyle w:val="Default"/>
              <w:rPr>
                <w:sz w:val="20"/>
                <w:szCs w:val="20"/>
              </w:rPr>
            </w:pPr>
          </w:p>
          <w:p w14:paraId="472E390F" w14:textId="77777777" w:rsidR="008224D6" w:rsidRPr="00B50BFC" w:rsidRDefault="00351045" w:rsidP="00351045">
            <w:pPr>
              <w:pStyle w:val="Default"/>
              <w:rPr>
                <w:sz w:val="20"/>
                <w:szCs w:val="20"/>
              </w:rPr>
            </w:pPr>
            <w:r w:rsidRPr="00351045">
              <w:rPr>
                <w:sz w:val="20"/>
                <w:szCs w:val="20"/>
              </w:rPr>
              <w:t>Erläuterung des Vorgehens der</w:t>
            </w:r>
            <w:r>
              <w:rPr>
                <w:sz w:val="20"/>
                <w:szCs w:val="20"/>
              </w:rPr>
              <w:t xml:space="preserve"> </w:t>
            </w:r>
            <w:r w:rsidRPr="00351045">
              <w:rPr>
                <w:sz w:val="20"/>
                <w:szCs w:val="20"/>
              </w:rPr>
              <w:t>Aufwandsermittlung für das Arbeitspaket / für die</w:t>
            </w:r>
            <w:r>
              <w:rPr>
                <w:sz w:val="20"/>
                <w:szCs w:val="20"/>
              </w:rPr>
              <w:t xml:space="preserve"> </w:t>
            </w:r>
            <w:r w:rsidRPr="00351045">
              <w:rPr>
                <w:sz w:val="20"/>
                <w:szCs w:val="20"/>
              </w:rPr>
              <w:t>Userstory aus 10.3 und</w:t>
            </w:r>
            <w:r>
              <w:rPr>
                <w:sz w:val="20"/>
                <w:szCs w:val="20"/>
              </w:rPr>
              <w:t xml:space="preserve"> </w:t>
            </w:r>
            <w:r w:rsidRPr="00351045">
              <w:rPr>
                <w:sz w:val="20"/>
                <w:szCs w:val="20"/>
              </w:rPr>
              <w:t>Auflistung der Gesamtkosten (Personal- und</w:t>
            </w:r>
            <w:r>
              <w:rPr>
                <w:sz w:val="20"/>
                <w:szCs w:val="20"/>
              </w:rPr>
              <w:t xml:space="preserve"> </w:t>
            </w:r>
            <w:r w:rsidRPr="00351045">
              <w:rPr>
                <w:sz w:val="20"/>
                <w:szCs w:val="20"/>
              </w:rPr>
              <w:t>Sachkosten) des Arbeitspakets / der Userstory</w:t>
            </w:r>
            <w:r w:rsidR="008224D6">
              <w:rPr>
                <w:sz w:val="20"/>
                <w:szCs w:val="20"/>
              </w:rPr>
              <w:t xml:space="preserve">– </w:t>
            </w:r>
            <w:r w:rsidR="008224D6">
              <w:rPr>
                <w:b/>
                <w:color w:val="FF0000"/>
                <w:sz w:val="20"/>
                <w:szCs w:val="20"/>
              </w:rPr>
              <w:t xml:space="preserve">strukturierter Text </w:t>
            </w:r>
            <w:r w:rsidR="0086319D">
              <w:rPr>
                <w:b/>
                <w:color w:val="FF0000"/>
                <w:sz w:val="20"/>
                <w:szCs w:val="20"/>
              </w:rPr>
              <w:t>und</w:t>
            </w:r>
            <w:r w:rsidR="008224D6">
              <w:rPr>
                <w:b/>
                <w:color w:val="FF0000"/>
                <w:sz w:val="20"/>
                <w:szCs w:val="20"/>
              </w:rPr>
              <w:t xml:space="preserve"> Tabelle</w:t>
            </w:r>
            <w:r>
              <w:rPr>
                <w:b/>
                <w:color w:val="FF0000"/>
                <w:sz w:val="20"/>
                <w:szCs w:val="20"/>
              </w:rPr>
              <w:t xml:space="preserve">, </w:t>
            </w:r>
            <w:r w:rsidR="004954D9">
              <w:rPr>
                <w:b/>
                <w:color w:val="FF0000"/>
                <w:sz w:val="20"/>
                <w:szCs w:val="20"/>
              </w:rPr>
              <w:t>k</w:t>
            </w:r>
            <w:r w:rsidRPr="00351045">
              <w:rPr>
                <w:b/>
                <w:color w:val="FF0000"/>
                <w:sz w:val="20"/>
                <w:szCs w:val="20"/>
              </w:rPr>
              <w:t>ann planbasiert oder agil</w:t>
            </w:r>
            <w:r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351045">
              <w:rPr>
                <w:b/>
                <w:color w:val="FF0000"/>
                <w:sz w:val="20"/>
                <w:szCs w:val="20"/>
              </w:rPr>
              <w:t>beschrieben werden</w:t>
            </w:r>
          </w:p>
          <w:p w14:paraId="534FD3FB" w14:textId="77777777" w:rsidR="008224D6" w:rsidRPr="00B50BFC" w:rsidRDefault="008224D6" w:rsidP="00B5150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42E796AA" w14:textId="77777777" w:rsidR="008224D6" w:rsidRPr="009B3C8A" w:rsidRDefault="008224D6" w:rsidP="008224D6">
      <w:pPr>
        <w:rPr>
          <w:sz w:val="22"/>
          <w:szCs w:val="22"/>
        </w:rPr>
      </w:pPr>
    </w:p>
    <w:p w14:paraId="498BE275" w14:textId="77777777" w:rsidR="008224D6" w:rsidRPr="009B3C8A" w:rsidRDefault="008224D6" w:rsidP="008224D6">
      <w:pPr>
        <w:pStyle w:val="Absatztextnormal"/>
        <w:ind w:left="0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3"/>
        <w:gridCol w:w="7095"/>
      </w:tblGrid>
      <w:tr w:rsidR="008224D6" w:rsidRPr="009B3C8A" w14:paraId="54D55936" w14:textId="77777777" w:rsidTr="000C6C36">
        <w:trPr>
          <w:cantSplit/>
          <w:tblHeader/>
        </w:trPr>
        <w:tc>
          <w:tcPr>
            <w:tcW w:w="2518" w:type="dxa"/>
            <w:tcBorders>
              <w:bottom w:val="single" w:sz="4" w:space="0" w:color="auto"/>
            </w:tcBorders>
            <w:shd w:val="clear" w:color="auto" w:fill="A8D08D"/>
          </w:tcPr>
          <w:p w14:paraId="167B6F29" w14:textId="77777777" w:rsidR="008224D6" w:rsidRPr="009B3C8A" w:rsidRDefault="008224D6" w:rsidP="0059433D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t>Kostenart</w:t>
            </w:r>
          </w:p>
        </w:tc>
        <w:tc>
          <w:tcPr>
            <w:tcW w:w="7052" w:type="dxa"/>
            <w:tcBorders>
              <w:bottom w:val="single" w:sz="4" w:space="0" w:color="auto"/>
            </w:tcBorders>
            <w:shd w:val="clear" w:color="auto" w:fill="A8D08D"/>
          </w:tcPr>
          <w:p w14:paraId="18642468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t>Beschreibung</w:t>
            </w:r>
          </w:p>
        </w:tc>
      </w:tr>
      <w:tr w:rsidR="008224D6" w:rsidRPr="009B3C8A" w14:paraId="7280B2F0" w14:textId="77777777" w:rsidTr="000C6C36">
        <w:trPr>
          <w:cantSplit/>
          <w:tblHeader/>
        </w:trPr>
        <w:tc>
          <w:tcPr>
            <w:tcW w:w="2518" w:type="dxa"/>
          </w:tcPr>
          <w:p w14:paraId="17CC45A3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59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7052" w:type="dxa"/>
          </w:tcPr>
          <w:p w14:paraId="1298299A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59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</w:tr>
      <w:tr w:rsidR="008224D6" w:rsidRPr="009B3C8A" w14:paraId="655B1B38" w14:textId="77777777" w:rsidTr="000C6C36">
        <w:trPr>
          <w:cantSplit/>
          <w:tblHeader/>
        </w:trPr>
        <w:tc>
          <w:tcPr>
            <w:tcW w:w="2518" w:type="dxa"/>
          </w:tcPr>
          <w:p w14:paraId="4E5D91A8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60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7052" w:type="dxa"/>
          </w:tcPr>
          <w:p w14:paraId="76A9A63B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60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</w:tr>
      <w:tr w:rsidR="008224D6" w:rsidRPr="009B3C8A" w14:paraId="6545C3BF" w14:textId="77777777" w:rsidTr="000C6C36">
        <w:trPr>
          <w:cantSplit/>
          <w:tblHeader/>
        </w:trPr>
        <w:tc>
          <w:tcPr>
            <w:tcW w:w="2518" w:type="dxa"/>
          </w:tcPr>
          <w:p w14:paraId="733021DC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61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7052" w:type="dxa"/>
          </w:tcPr>
          <w:p w14:paraId="188FF20E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61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</w:tr>
      <w:tr w:rsidR="008224D6" w:rsidRPr="009B3C8A" w14:paraId="44517019" w14:textId="77777777" w:rsidTr="000C6C36">
        <w:trPr>
          <w:cantSplit/>
          <w:tblHeader/>
        </w:trPr>
        <w:tc>
          <w:tcPr>
            <w:tcW w:w="2518" w:type="dxa"/>
          </w:tcPr>
          <w:p w14:paraId="40736D39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62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7052" w:type="dxa"/>
          </w:tcPr>
          <w:p w14:paraId="273200B2" w14:textId="77777777" w:rsidR="008224D6" w:rsidRPr="009B3C8A" w:rsidRDefault="008224D6" w:rsidP="00B5150F">
            <w:pPr>
              <w:pStyle w:val="Absatztextnormal"/>
              <w:ind w:left="0"/>
              <w:rPr>
                <w:b/>
                <w:sz w:val="22"/>
                <w:szCs w:val="22"/>
              </w:rPr>
            </w:pPr>
            <w:r w:rsidRPr="009B3C8A">
              <w:rPr>
                <w:b/>
                <w:sz w:val="22"/>
                <w:szCs w:val="22"/>
              </w:rPr>
              <w:fldChar w:fldCharType="begin">
                <w:ffData>
                  <w:name w:val="Text362"/>
                  <w:enabled/>
                  <w:calcOnExit w:val="0"/>
                  <w:textInput/>
                </w:ffData>
              </w:fldChar>
            </w:r>
            <w:r w:rsidRPr="009B3C8A">
              <w:rPr>
                <w:b/>
                <w:sz w:val="22"/>
                <w:szCs w:val="22"/>
              </w:rPr>
              <w:instrText xml:space="preserve"> FORMTEXT </w:instrText>
            </w:r>
            <w:r w:rsidRPr="009B3C8A">
              <w:rPr>
                <w:b/>
                <w:sz w:val="22"/>
                <w:szCs w:val="22"/>
              </w:rPr>
            </w:r>
            <w:r w:rsidRPr="009B3C8A">
              <w:rPr>
                <w:b/>
                <w:sz w:val="22"/>
                <w:szCs w:val="22"/>
              </w:rPr>
              <w:fldChar w:fldCharType="separate"/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noProof/>
                <w:sz w:val="22"/>
                <w:szCs w:val="22"/>
              </w:rPr>
              <w:t> </w:t>
            </w:r>
            <w:r w:rsidRPr="009B3C8A">
              <w:rPr>
                <w:b/>
                <w:sz w:val="22"/>
                <w:szCs w:val="22"/>
              </w:rPr>
              <w:fldChar w:fldCharType="end"/>
            </w:r>
          </w:p>
        </w:tc>
      </w:tr>
    </w:tbl>
    <w:p w14:paraId="03465B35" w14:textId="77777777" w:rsidR="008224D6" w:rsidRPr="009B3C8A" w:rsidRDefault="008224D6" w:rsidP="008224D6">
      <w:pPr>
        <w:pStyle w:val="Descripcin"/>
      </w:pPr>
      <w:bookmarkStart w:id="95" w:name="_Toc142565839"/>
      <w:r w:rsidRPr="009B3C8A"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19</w:t>
      </w:r>
      <w:r w:rsidR="00000000">
        <w:rPr>
          <w:noProof/>
        </w:rPr>
        <w:fldChar w:fldCharType="end"/>
      </w:r>
      <w:r w:rsidRPr="009B3C8A">
        <w:t xml:space="preserve"> Kostenart</w:t>
      </w:r>
      <w:bookmarkEnd w:id="95"/>
    </w:p>
    <w:p w14:paraId="3D25B7DA" w14:textId="77777777" w:rsidR="008224D6" w:rsidRPr="009B3C8A" w:rsidRDefault="008224D6" w:rsidP="008224D6">
      <w:pPr>
        <w:pStyle w:val="Absatztextnormal"/>
        <w:ind w:left="0"/>
        <w:rPr>
          <w:sz w:val="22"/>
          <w:szCs w:val="22"/>
        </w:rPr>
      </w:pPr>
    </w:p>
    <w:p w14:paraId="6B0AF77E" w14:textId="77777777" w:rsidR="008224D6" w:rsidRPr="009B3C8A" w:rsidRDefault="008224D6" w:rsidP="008224D6">
      <w:pPr>
        <w:pStyle w:val="Absatztextnormal"/>
        <w:ind w:left="0"/>
        <w:rPr>
          <w:sz w:val="22"/>
          <w:szCs w:val="22"/>
          <w:lang w:val="fr-F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5" w:color="FFFFFF" w:fill="auto"/>
        <w:tblLayout w:type="fixed"/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8224D6" w:rsidRPr="009B3C8A" w14:paraId="1254647D" w14:textId="77777777" w:rsidTr="000C6C36">
        <w:trPr>
          <w:cantSplit/>
          <w:trHeight w:val="204"/>
          <w:tblHeader/>
        </w:trPr>
        <w:tc>
          <w:tcPr>
            <w:tcW w:w="1771" w:type="dxa"/>
            <w:shd w:val="clear" w:color="auto" w:fill="A8D08D"/>
          </w:tcPr>
          <w:p w14:paraId="1EC590B1" w14:textId="77777777" w:rsidR="008224D6" w:rsidRPr="009B3C8A" w:rsidRDefault="008224D6" w:rsidP="00B5150F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Ressource</w:t>
            </w:r>
          </w:p>
        </w:tc>
        <w:tc>
          <w:tcPr>
            <w:tcW w:w="1772" w:type="dxa"/>
            <w:shd w:val="clear" w:color="auto" w:fill="A8D08D"/>
          </w:tcPr>
          <w:p w14:paraId="1C4C89C7" w14:textId="77777777" w:rsidR="008224D6" w:rsidRPr="009B3C8A" w:rsidRDefault="008224D6" w:rsidP="00B5150F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Kostensatz je Ressource</w:t>
            </w:r>
          </w:p>
        </w:tc>
        <w:tc>
          <w:tcPr>
            <w:tcW w:w="1772" w:type="dxa"/>
            <w:shd w:val="clear" w:color="auto" w:fill="A8D08D"/>
          </w:tcPr>
          <w:p w14:paraId="3F4E68F7" w14:textId="77777777" w:rsidR="008224D6" w:rsidRPr="009B3C8A" w:rsidRDefault="008224D6" w:rsidP="00B5150F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Aufwand je Ressource</w:t>
            </w:r>
          </w:p>
        </w:tc>
        <w:tc>
          <w:tcPr>
            <w:tcW w:w="1772" w:type="dxa"/>
            <w:shd w:val="clear" w:color="auto" w:fill="A8D08D"/>
          </w:tcPr>
          <w:p w14:paraId="3E1DA51F" w14:textId="77777777" w:rsidR="008224D6" w:rsidRPr="009B3C8A" w:rsidRDefault="008224D6" w:rsidP="00B5150F">
            <w:pPr>
              <w:rPr>
                <w:rFonts w:cs="Arial"/>
                <w:b/>
                <w:sz w:val="22"/>
                <w:szCs w:val="22"/>
              </w:rPr>
            </w:pPr>
            <w:r w:rsidRPr="009B3C8A">
              <w:rPr>
                <w:rFonts w:cs="Arial"/>
                <w:b/>
                <w:sz w:val="22"/>
                <w:szCs w:val="22"/>
              </w:rPr>
              <w:t>Gesamtkosten je Ressource</w:t>
            </w:r>
          </w:p>
        </w:tc>
      </w:tr>
      <w:tr w:rsidR="008224D6" w:rsidRPr="009B3C8A" w14:paraId="4D9F3272" w14:textId="77777777" w:rsidTr="000C6C36">
        <w:trPr>
          <w:cantSplit/>
          <w:trHeight w:val="202"/>
          <w:tblHeader/>
        </w:trPr>
        <w:tc>
          <w:tcPr>
            <w:tcW w:w="1771" w:type="dxa"/>
            <w:shd w:val="pct15" w:color="FFFFFF" w:fill="auto"/>
          </w:tcPr>
          <w:p w14:paraId="4A9FDB2A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19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71A7A63B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0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47A12CAE" w14:textId="77777777" w:rsidR="008224D6" w:rsidRPr="009B3C8A" w:rsidRDefault="008224D6" w:rsidP="00B5150F">
            <w:pPr>
              <w:tabs>
                <w:tab w:val="decimal" w:pos="1493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1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0D3BE3CF" w14:textId="77777777" w:rsidR="008224D6" w:rsidRPr="009B3C8A" w:rsidRDefault="008224D6" w:rsidP="00B5150F">
            <w:pPr>
              <w:tabs>
                <w:tab w:val="decimal" w:pos="1615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2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8224D6" w:rsidRPr="009B3C8A" w14:paraId="48A8A37C" w14:textId="77777777" w:rsidTr="000C6C36">
        <w:trPr>
          <w:cantSplit/>
          <w:trHeight w:val="202"/>
          <w:tblHeader/>
        </w:trPr>
        <w:tc>
          <w:tcPr>
            <w:tcW w:w="1771" w:type="dxa"/>
            <w:shd w:val="pct15" w:color="FFFFFF" w:fill="auto"/>
          </w:tcPr>
          <w:p w14:paraId="6F5F2CBB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4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314402A9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5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1926E9A2" w14:textId="77777777" w:rsidR="008224D6" w:rsidRPr="009B3C8A" w:rsidRDefault="008224D6" w:rsidP="00B5150F">
            <w:pPr>
              <w:tabs>
                <w:tab w:val="decimal" w:pos="1493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6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04DDB656" w14:textId="77777777" w:rsidR="008224D6" w:rsidRPr="009B3C8A" w:rsidRDefault="008224D6" w:rsidP="00B5150F">
            <w:pPr>
              <w:tabs>
                <w:tab w:val="decimal" w:pos="1615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2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8224D6" w:rsidRPr="009B3C8A" w14:paraId="077246DF" w14:textId="77777777" w:rsidTr="000C6C36">
        <w:trPr>
          <w:cantSplit/>
          <w:trHeight w:val="202"/>
          <w:tblHeader/>
        </w:trPr>
        <w:tc>
          <w:tcPr>
            <w:tcW w:w="1771" w:type="dxa"/>
            <w:tcBorders>
              <w:bottom w:val="single" w:sz="4" w:space="0" w:color="auto"/>
            </w:tcBorders>
            <w:shd w:val="pct15" w:color="FFFFFF" w:fill="auto"/>
          </w:tcPr>
          <w:p w14:paraId="0894A644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4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tcBorders>
              <w:bottom w:val="single" w:sz="4" w:space="0" w:color="auto"/>
            </w:tcBorders>
            <w:shd w:val="pct15" w:color="FFFFFF" w:fill="auto"/>
          </w:tcPr>
          <w:p w14:paraId="49BB267D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5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2BC0748F" w14:textId="77777777" w:rsidR="008224D6" w:rsidRPr="009B3C8A" w:rsidRDefault="008224D6" w:rsidP="00B5150F">
            <w:pPr>
              <w:tabs>
                <w:tab w:val="decimal" w:pos="1493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6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1144620D" w14:textId="77777777" w:rsidR="008224D6" w:rsidRPr="009B3C8A" w:rsidRDefault="008224D6" w:rsidP="00B5150F">
            <w:pPr>
              <w:tabs>
                <w:tab w:val="decimal" w:pos="1615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2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8224D6" w:rsidRPr="009B3C8A" w14:paraId="6A7E1AE4" w14:textId="77777777" w:rsidTr="000C6C36">
        <w:trPr>
          <w:cantSplit/>
          <w:trHeight w:val="202"/>
          <w:tblHeader/>
        </w:trPr>
        <w:tc>
          <w:tcPr>
            <w:tcW w:w="1771" w:type="dxa"/>
            <w:tcBorders>
              <w:bottom w:val="single" w:sz="4" w:space="0" w:color="auto"/>
            </w:tcBorders>
            <w:shd w:val="pct15" w:color="FFFFFF" w:fill="auto"/>
          </w:tcPr>
          <w:p w14:paraId="46158AB0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9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tcBorders>
              <w:bottom w:val="single" w:sz="4" w:space="0" w:color="auto"/>
            </w:tcBorders>
            <w:shd w:val="pct15" w:color="FFFFFF" w:fill="auto"/>
          </w:tcPr>
          <w:p w14:paraId="43766C30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30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312136A5" w14:textId="77777777" w:rsidR="008224D6" w:rsidRPr="009B3C8A" w:rsidRDefault="008224D6" w:rsidP="00B5150F">
            <w:pPr>
              <w:tabs>
                <w:tab w:val="decimal" w:pos="1493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31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623A1D2C" w14:textId="77777777" w:rsidR="008224D6" w:rsidRPr="009B3C8A" w:rsidRDefault="008224D6" w:rsidP="00B5150F">
            <w:pPr>
              <w:tabs>
                <w:tab w:val="decimal" w:pos="1615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fldChar w:fldCharType="begin">
                <w:ffData>
                  <w:name w:val="Text322"/>
                  <w:enabled/>
                  <w:calcOnExit w:val="0"/>
                  <w:textInput/>
                </w:ffData>
              </w:fldChar>
            </w:r>
            <w:r w:rsidRPr="009B3C8A">
              <w:rPr>
                <w:rFonts w:cs="Arial"/>
                <w:sz w:val="22"/>
                <w:szCs w:val="22"/>
              </w:rPr>
              <w:instrText xml:space="preserve"> FORMTEXT </w:instrText>
            </w:r>
            <w:r w:rsidRPr="009B3C8A">
              <w:rPr>
                <w:rFonts w:cs="Arial"/>
                <w:sz w:val="22"/>
                <w:szCs w:val="22"/>
              </w:rPr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noProof/>
                <w:sz w:val="22"/>
                <w:szCs w:val="22"/>
              </w:rPr>
              <w:t> 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8224D6" w:rsidRPr="009B3C8A" w14:paraId="150472C0" w14:textId="77777777" w:rsidTr="00B5150F">
        <w:trPr>
          <w:trHeight w:val="202"/>
          <w:tblHeader/>
        </w:trPr>
        <w:tc>
          <w:tcPr>
            <w:tcW w:w="1771" w:type="dxa"/>
            <w:tcBorders>
              <w:left w:val="nil"/>
              <w:bottom w:val="nil"/>
              <w:right w:val="nil"/>
            </w:tcBorders>
            <w:shd w:val="pct15" w:color="FFFFFF" w:fill="auto"/>
          </w:tcPr>
          <w:p w14:paraId="02DA8AFA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772" w:type="dxa"/>
            <w:tcBorders>
              <w:left w:val="nil"/>
              <w:bottom w:val="nil"/>
            </w:tcBorders>
            <w:shd w:val="pct15" w:color="FFFFFF" w:fill="auto"/>
          </w:tcPr>
          <w:p w14:paraId="15124CC0" w14:textId="77777777" w:rsidR="008224D6" w:rsidRPr="009B3C8A" w:rsidRDefault="008224D6" w:rsidP="00B5150F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1772" w:type="dxa"/>
            <w:shd w:val="pct15" w:color="FFFFFF" w:fill="auto"/>
          </w:tcPr>
          <w:p w14:paraId="7A171081" w14:textId="77777777" w:rsidR="008224D6" w:rsidRPr="009B3C8A" w:rsidRDefault="008224D6" w:rsidP="00B5150F">
            <w:pPr>
              <w:tabs>
                <w:tab w:val="decimal" w:pos="1493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t>∑</w:t>
            </w:r>
            <w:r w:rsidRPr="009B3C8A">
              <w:rPr>
                <w:rFonts w:cs="Arial"/>
                <w:sz w:val="22"/>
                <w:szCs w:val="22"/>
              </w:rPr>
              <w:fldChar w:fldCharType="begin"/>
            </w:r>
            <w:r w:rsidRPr="009B3C8A">
              <w:rPr>
                <w:rFonts w:cs="Arial"/>
                <w:sz w:val="22"/>
                <w:szCs w:val="22"/>
              </w:rPr>
              <w:instrText xml:space="preserve"> =SUM(above) \# "#.##0,00 ;(#.##0,00 )" </w:instrText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 xml:space="preserve">   0,00 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1772" w:type="dxa"/>
            <w:shd w:val="pct15" w:color="FFFFFF" w:fill="auto"/>
          </w:tcPr>
          <w:p w14:paraId="61E122E4" w14:textId="77777777" w:rsidR="008224D6" w:rsidRPr="009B3C8A" w:rsidRDefault="008224D6" w:rsidP="00B5150F">
            <w:pPr>
              <w:tabs>
                <w:tab w:val="decimal" w:pos="1615"/>
              </w:tabs>
              <w:rPr>
                <w:rFonts w:cs="Arial"/>
                <w:sz w:val="22"/>
                <w:szCs w:val="22"/>
              </w:rPr>
            </w:pPr>
            <w:r w:rsidRPr="009B3C8A">
              <w:rPr>
                <w:rFonts w:cs="Arial"/>
                <w:sz w:val="22"/>
                <w:szCs w:val="22"/>
              </w:rPr>
              <w:t xml:space="preserve">∑ </w:t>
            </w:r>
            <w:r w:rsidRPr="009B3C8A">
              <w:rPr>
                <w:rFonts w:cs="Arial"/>
                <w:sz w:val="22"/>
                <w:szCs w:val="22"/>
              </w:rPr>
              <w:fldChar w:fldCharType="begin"/>
            </w:r>
            <w:r w:rsidRPr="009B3C8A">
              <w:rPr>
                <w:rFonts w:cs="Arial"/>
                <w:sz w:val="22"/>
                <w:szCs w:val="22"/>
              </w:rPr>
              <w:instrText xml:space="preserve"> =SUM(above) \# "#.##0,00 €;(#.##0,00 €)" </w:instrText>
            </w:r>
            <w:r w:rsidRPr="009B3C8A">
              <w:rPr>
                <w:rFonts w:cs="Arial"/>
                <w:sz w:val="22"/>
                <w:szCs w:val="22"/>
              </w:rPr>
              <w:fldChar w:fldCharType="separate"/>
            </w:r>
            <w:r w:rsidRPr="009B3C8A">
              <w:rPr>
                <w:rFonts w:cs="Arial"/>
                <w:noProof/>
                <w:sz w:val="22"/>
                <w:szCs w:val="22"/>
              </w:rPr>
              <w:t xml:space="preserve">   0,00 €</w:t>
            </w:r>
            <w:r w:rsidRPr="009B3C8A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66B2F522" w14:textId="77777777" w:rsidR="008224D6" w:rsidRDefault="008224D6" w:rsidP="008224D6">
      <w:pPr>
        <w:pStyle w:val="Descripcin"/>
        <w:rPr>
          <w:lang w:val="fr-FR"/>
        </w:rPr>
      </w:pPr>
      <w:bookmarkStart w:id="96" w:name="_Toc142565840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1E2DC0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</w:t>
      </w:r>
      <w:r w:rsidRPr="000414BB">
        <w:t>Kostentabelle</w:t>
      </w:r>
      <w:bookmarkEnd w:id="96"/>
    </w:p>
    <w:p w14:paraId="7A72FAD4" w14:textId="77777777" w:rsidR="008224D6" w:rsidRPr="009B3C8A" w:rsidRDefault="008224D6" w:rsidP="008224D6">
      <w:pPr>
        <w:rPr>
          <w:sz w:val="22"/>
          <w:szCs w:val="22"/>
        </w:rPr>
      </w:pPr>
    </w:p>
    <w:p w14:paraId="280DA348" w14:textId="77777777" w:rsidR="008224D6" w:rsidRPr="009B3C8A" w:rsidRDefault="0059433D" w:rsidP="008224D6">
      <w:pPr>
        <w:pStyle w:val="Absatztextnormal"/>
        <w:ind w:left="0"/>
        <w:rPr>
          <w:noProof/>
          <w:sz w:val="22"/>
          <w:szCs w:val="22"/>
        </w:rPr>
      </w:pPr>
      <w:r w:rsidRPr="009B3C8A">
        <w:rPr>
          <w:noProof/>
          <w:sz w:val="22"/>
          <w:szCs w:val="22"/>
        </w:rPr>
        <w:t>Für das Arbeitspaket</w:t>
      </w:r>
      <w:r w:rsidR="008224D6" w:rsidRPr="009B3C8A">
        <w:rPr>
          <w:noProof/>
          <w:sz w:val="22"/>
          <w:szCs w:val="22"/>
        </w:rPr>
        <w:t xml:space="preserve"> </w:t>
      </w:r>
      <w:r w:rsidR="008224D6" w:rsidRPr="009B3C8A">
        <w:rPr>
          <w:noProof/>
          <w:sz w:val="22"/>
          <w:szCs w:val="22"/>
        </w:rPr>
        <w:fldChar w:fldCharType="begin">
          <w:ffData>
            <w:name w:val="Text318"/>
            <w:enabled/>
            <w:calcOnExit w:val="0"/>
            <w:textInput/>
          </w:ffData>
        </w:fldChar>
      </w:r>
      <w:r w:rsidR="008224D6" w:rsidRPr="009B3C8A">
        <w:rPr>
          <w:noProof/>
          <w:sz w:val="22"/>
          <w:szCs w:val="22"/>
        </w:rPr>
        <w:instrText xml:space="preserve"> FORMTEXT </w:instrText>
      </w:r>
      <w:r w:rsidR="008224D6" w:rsidRPr="009B3C8A">
        <w:rPr>
          <w:noProof/>
          <w:sz w:val="22"/>
          <w:szCs w:val="22"/>
        </w:rPr>
      </w:r>
      <w:r w:rsidR="008224D6" w:rsidRPr="009B3C8A">
        <w:rPr>
          <w:noProof/>
          <w:sz w:val="22"/>
          <w:szCs w:val="22"/>
        </w:rPr>
        <w:fldChar w:fldCharType="separate"/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fldChar w:fldCharType="end"/>
      </w:r>
      <w:r w:rsidR="008224D6" w:rsidRPr="009B3C8A">
        <w:rPr>
          <w:noProof/>
          <w:sz w:val="22"/>
          <w:szCs w:val="22"/>
        </w:rPr>
        <w:t xml:space="preserve"> </w:t>
      </w:r>
      <w:r w:rsidRPr="009B3C8A">
        <w:rPr>
          <w:noProof/>
          <w:sz w:val="22"/>
          <w:szCs w:val="22"/>
        </w:rPr>
        <w:t>ergeben sich Plankosten</w:t>
      </w:r>
      <w:r w:rsidR="008224D6" w:rsidRPr="009B3C8A">
        <w:rPr>
          <w:noProof/>
          <w:sz w:val="22"/>
          <w:szCs w:val="22"/>
        </w:rPr>
        <w:t xml:space="preserve"> in Höhe von </w:t>
      </w:r>
      <w:r w:rsidR="008224D6" w:rsidRPr="009B3C8A">
        <w:rPr>
          <w:noProof/>
          <w:sz w:val="22"/>
          <w:szCs w:val="22"/>
        </w:rPr>
        <w:fldChar w:fldCharType="begin">
          <w:ffData>
            <w:name w:val="Text318"/>
            <w:enabled/>
            <w:calcOnExit w:val="0"/>
            <w:textInput/>
          </w:ffData>
        </w:fldChar>
      </w:r>
      <w:r w:rsidR="008224D6" w:rsidRPr="009B3C8A">
        <w:rPr>
          <w:noProof/>
          <w:sz w:val="22"/>
          <w:szCs w:val="22"/>
        </w:rPr>
        <w:instrText xml:space="preserve"> FORMTEXT </w:instrText>
      </w:r>
      <w:r w:rsidR="008224D6" w:rsidRPr="009B3C8A">
        <w:rPr>
          <w:noProof/>
          <w:sz w:val="22"/>
          <w:szCs w:val="22"/>
        </w:rPr>
      </w:r>
      <w:r w:rsidR="008224D6" w:rsidRPr="009B3C8A">
        <w:rPr>
          <w:noProof/>
          <w:sz w:val="22"/>
          <w:szCs w:val="22"/>
        </w:rPr>
        <w:fldChar w:fldCharType="separate"/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t> </w:t>
      </w:r>
      <w:r w:rsidR="008224D6" w:rsidRPr="009B3C8A">
        <w:rPr>
          <w:noProof/>
          <w:sz w:val="22"/>
          <w:szCs w:val="22"/>
        </w:rPr>
        <w:fldChar w:fldCharType="end"/>
      </w:r>
      <w:r w:rsidRPr="009B3C8A">
        <w:rPr>
          <w:noProof/>
          <w:sz w:val="22"/>
          <w:szCs w:val="22"/>
        </w:rPr>
        <w:t xml:space="preserve"> </w:t>
      </w:r>
      <w:r w:rsidR="008224D6" w:rsidRPr="009B3C8A">
        <w:rPr>
          <w:noProof/>
          <w:sz w:val="22"/>
          <w:szCs w:val="22"/>
        </w:rPr>
        <w:t>.</w:t>
      </w:r>
    </w:p>
    <w:p w14:paraId="2E3DDC32" w14:textId="77777777" w:rsidR="008224D6" w:rsidRPr="00666FD3" w:rsidRDefault="008224D6" w:rsidP="008224D6">
      <w:pPr>
        <w:rPr>
          <w:sz w:val="22"/>
          <w:szCs w:val="22"/>
        </w:rPr>
      </w:pPr>
    </w:p>
    <w:p w14:paraId="1635383E" w14:textId="77777777" w:rsidR="00666FD3" w:rsidRPr="00666FD3" w:rsidRDefault="00930F07" w:rsidP="00666FD3">
      <w:pPr>
        <w:pStyle w:val="Ttulo2"/>
      </w:pPr>
      <w:r>
        <w:br w:type="page"/>
      </w:r>
      <w:bookmarkStart w:id="97" w:name="_Toc142565888"/>
      <w:r w:rsidR="00666FD3">
        <w:lastRenderedPageBreak/>
        <w:t>Kostenganglinie</w:t>
      </w:r>
      <w:bookmarkEnd w:id="97"/>
    </w:p>
    <w:p w14:paraId="12BB6058" w14:textId="77777777" w:rsidR="00666FD3" w:rsidRDefault="00666FD3" w:rsidP="008224D6">
      <w:pPr>
        <w:rPr>
          <w:sz w:val="22"/>
          <w:szCs w:val="22"/>
        </w:rPr>
      </w:pPr>
    </w:p>
    <w:p w14:paraId="396BBDD3" w14:textId="77777777" w:rsidR="00930F07" w:rsidRPr="009B3C8A" w:rsidRDefault="00930F07" w:rsidP="00930F0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30F07" w:rsidRPr="00CC0488" w14:paraId="38292595" w14:textId="77777777" w:rsidTr="00C35D98">
        <w:tc>
          <w:tcPr>
            <w:tcW w:w="8857" w:type="dxa"/>
            <w:shd w:val="clear" w:color="auto" w:fill="FFC000"/>
          </w:tcPr>
          <w:p w14:paraId="755E27C8" w14:textId="77777777" w:rsidR="00930F07" w:rsidRPr="00CC0488" w:rsidRDefault="00930F07" w:rsidP="00C35D98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930F07" w:rsidRPr="00CC0488" w14:paraId="25F01219" w14:textId="77777777" w:rsidTr="00C35D98">
        <w:tc>
          <w:tcPr>
            <w:tcW w:w="8857" w:type="dxa"/>
          </w:tcPr>
          <w:p w14:paraId="1D939DC6" w14:textId="77777777" w:rsidR="00930F07" w:rsidRDefault="00930F07" w:rsidP="00C35D98">
            <w:pPr>
              <w:pStyle w:val="Absatztextnormal"/>
              <w:ind w:left="0"/>
            </w:pPr>
          </w:p>
          <w:p w14:paraId="431863D6" w14:textId="77777777" w:rsidR="00A46A1B" w:rsidRDefault="00A46A1B" w:rsidP="00C35D98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Start im Nullpunkt, Ende auf Abszisse</w:t>
            </w:r>
          </w:p>
          <w:p w14:paraId="19BAD758" w14:textId="77777777" w:rsidR="00A46A1B" w:rsidRDefault="00A46A1B" w:rsidP="00C35D98">
            <w:pPr>
              <w:pStyle w:val="Absatztextnormal"/>
              <w:numPr>
                <w:ilvl w:val="0"/>
                <w:numId w:val="3"/>
              </w:numPr>
              <w:jc w:val="both"/>
            </w:pPr>
            <w:r>
              <w:t>Liniere Skalierung auf der Abszisse</w:t>
            </w:r>
          </w:p>
          <w:p w14:paraId="2FE41333" w14:textId="77777777" w:rsidR="00A46A1B" w:rsidRPr="00A46A1B" w:rsidRDefault="00F956C6" w:rsidP="00C35D98">
            <w:pPr>
              <w:pStyle w:val="Absatztextnormal"/>
              <w:numPr>
                <w:ilvl w:val="0"/>
                <w:numId w:val="3"/>
              </w:numPr>
              <w:jc w:val="both"/>
            </w:pPr>
            <w:r w:rsidRPr="008C4479">
              <w:t>Erforderlich ist eine durchgezogene Liniendarstellung</w:t>
            </w:r>
            <w:r>
              <w:t xml:space="preserve"> (kein Histogramm)</w:t>
            </w:r>
            <w:r w:rsidRPr="008C4479">
              <w:t xml:space="preserve">, die Fläche unter der Linie darf nicht ausgefüllt sein </w:t>
            </w:r>
            <w:r>
              <w:t>(</w:t>
            </w:r>
            <w:r w:rsidRPr="008C4479">
              <w:t>zeitverteilter Wert</w:t>
            </w:r>
            <w:r>
              <w:t>)</w:t>
            </w:r>
            <w:r w:rsidR="00930F07">
              <w:t>.</w:t>
            </w:r>
          </w:p>
          <w:p w14:paraId="5BC16943" w14:textId="77777777" w:rsidR="00930F07" w:rsidRPr="00BE4376" w:rsidRDefault="00930F07" w:rsidP="00C35D98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05F30BFF" w14:textId="77777777" w:rsidR="00930F07" w:rsidRPr="009B3C8A" w:rsidRDefault="00930F07" w:rsidP="00930F07">
      <w:pPr>
        <w:rPr>
          <w:sz w:val="22"/>
          <w:szCs w:val="22"/>
        </w:rPr>
      </w:pPr>
    </w:p>
    <w:p w14:paraId="581FF0FB" w14:textId="77777777" w:rsidR="00930F07" w:rsidRPr="009B3C8A" w:rsidRDefault="00930F07" w:rsidP="00930F0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30F07" w:rsidRPr="00B50BFC" w14:paraId="4E816C2A" w14:textId="77777777" w:rsidTr="00C35D98">
        <w:tc>
          <w:tcPr>
            <w:tcW w:w="8930" w:type="dxa"/>
            <w:shd w:val="clear" w:color="auto" w:fill="FFFF00"/>
          </w:tcPr>
          <w:p w14:paraId="5C6CA1A0" w14:textId="77777777" w:rsidR="00930F07" w:rsidRPr="00B50BFC" w:rsidRDefault="00930F07" w:rsidP="00C35D98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930F07" w:rsidRPr="00B50BFC" w14:paraId="67EC2C4B" w14:textId="77777777" w:rsidTr="00C35D98">
        <w:tc>
          <w:tcPr>
            <w:tcW w:w="8930" w:type="dxa"/>
          </w:tcPr>
          <w:p w14:paraId="561F5675" w14:textId="77777777" w:rsidR="00930F07" w:rsidRPr="00B50BFC" w:rsidRDefault="00930F07" w:rsidP="00C35D98">
            <w:pPr>
              <w:pStyle w:val="Default"/>
              <w:rPr>
                <w:sz w:val="20"/>
                <w:szCs w:val="20"/>
              </w:rPr>
            </w:pPr>
          </w:p>
          <w:p w14:paraId="0B44A01F" w14:textId="77777777" w:rsidR="00930F07" w:rsidRPr="00B50BFC" w:rsidRDefault="00F956C6" w:rsidP="00F956C6">
            <w:pPr>
              <w:pStyle w:val="Default"/>
              <w:rPr>
                <w:sz w:val="20"/>
                <w:szCs w:val="20"/>
              </w:rPr>
            </w:pPr>
            <w:r w:rsidRPr="00F956C6">
              <w:rPr>
                <w:sz w:val="20"/>
                <w:szCs w:val="20"/>
              </w:rPr>
              <w:t>Darstellung der Kostenganglinie für das gesamte</w:t>
            </w:r>
            <w:r>
              <w:rPr>
                <w:sz w:val="20"/>
                <w:szCs w:val="20"/>
              </w:rPr>
              <w:t xml:space="preserve"> </w:t>
            </w:r>
            <w:r w:rsidRPr="00F956C6">
              <w:rPr>
                <w:sz w:val="20"/>
                <w:szCs w:val="20"/>
              </w:rPr>
              <w:t xml:space="preserve">Projekt oder das gewählte Arbeitspaket </w:t>
            </w:r>
            <w:r w:rsidR="00930F07">
              <w:rPr>
                <w:sz w:val="20"/>
                <w:szCs w:val="20"/>
              </w:rPr>
              <w:t xml:space="preserve">– </w:t>
            </w:r>
            <w:r>
              <w:rPr>
                <w:b/>
                <w:color w:val="FF0000"/>
                <w:sz w:val="20"/>
                <w:szCs w:val="20"/>
              </w:rPr>
              <w:t>Grafik</w:t>
            </w:r>
          </w:p>
          <w:p w14:paraId="62BF8207" w14:textId="77777777" w:rsidR="00930F07" w:rsidRPr="00B50BFC" w:rsidRDefault="00930F07" w:rsidP="00C35D98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6A6C2CB5" w14:textId="77777777" w:rsidR="00930F07" w:rsidRPr="009B3C8A" w:rsidRDefault="00930F07" w:rsidP="00930F07">
      <w:pPr>
        <w:rPr>
          <w:sz w:val="22"/>
          <w:szCs w:val="22"/>
        </w:rPr>
      </w:pPr>
    </w:p>
    <w:p w14:paraId="52FC186F" w14:textId="77777777" w:rsidR="00930F07" w:rsidRDefault="003A3423" w:rsidP="008224D6">
      <w:pPr>
        <w:rPr>
          <w:sz w:val="22"/>
          <w:szCs w:val="22"/>
        </w:rPr>
      </w:pPr>
      <w:r w:rsidRPr="00611BD1">
        <w:rPr>
          <w:noProof/>
        </w:rPr>
        <w:drawing>
          <wp:inline distT="0" distB="0" distL="0" distR="0" wp14:anchorId="461CA059" wp14:editId="53405557">
            <wp:extent cx="5619115" cy="3933190"/>
            <wp:effectExtent l="0" t="0" r="0" b="3810"/>
            <wp:docPr id="14" name="Diagram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C423DC1" w14:textId="77777777" w:rsidR="00A46A1B" w:rsidRDefault="00A46A1B" w:rsidP="00A46A1B">
      <w:pPr>
        <w:pStyle w:val="Descripcin"/>
      </w:pPr>
      <w:bookmarkStart w:id="98" w:name="_Toc142565819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Kostenganglinie</w:t>
      </w:r>
      <w:bookmarkEnd w:id="98"/>
    </w:p>
    <w:p w14:paraId="0447F061" w14:textId="77777777" w:rsidR="00930F07" w:rsidRPr="00666FD3" w:rsidRDefault="00930F07" w:rsidP="008224D6">
      <w:pPr>
        <w:rPr>
          <w:sz w:val="22"/>
          <w:szCs w:val="22"/>
        </w:rPr>
      </w:pPr>
    </w:p>
    <w:p w14:paraId="56DD75DB" w14:textId="77777777" w:rsidR="00666FD3" w:rsidRPr="00666FD3" w:rsidRDefault="00666FD3" w:rsidP="008224D6">
      <w:pPr>
        <w:rPr>
          <w:sz w:val="22"/>
          <w:szCs w:val="22"/>
        </w:rPr>
      </w:pPr>
    </w:p>
    <w:p w14:paraId="08FF2A61" w14:textId="77777777" w:rsidR="00666FD3" w:rsidRPr="00666FD3" w:rsidRDefault="00666FD3" w:rsidP="00666FD3">
      <w:pPr>
        <w:pStyle w:val="Ttulo2"/>
      </w:pPr>
      <w:bookmarkStart w:id="99" w:name="_Toc142565889"/>
      <w:r>
        <w:t>Kostensummenlinie</w:t>
      </w:r>
      <w:bookmarkEnd w:id="99"/>
    </w:p>
    <w:p w14:paraId="40097A38" w14:textId="77777777" w:rsidR="00666FD3" w:rsidRPr="00666FD3" w:rsidRDefault="00666FD3" w:rsidP="008224D6">
      <w:pPr>
        <w:rPr>
          <w:sz w:val="22"/>
          <w:szCs w:val="22"/>
        </w:rPr>
      </w:pPr>
    </w:p>
    <w:p w14:paraId="46A28BE9" w14:textId="77777777" w:rsidR="00930F07" w:rsidRPr="009B3C8A" w:rsidRDefault="00930F07" w:rsidP="00930F0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30F07" w:rsidRPr="00CC0488" w14:paraId="404DE102" w14:textId="77777777" w:rsidTr="00C35D98">
        <w:tc>
          <w:tcPr>
            <w:tcW w:w="8857" w:type="dxa"/>
            <w:shd w:val="clear" w:color="auto" w:fill="FFC000"/>
          </w:tcPr>
          <w:p w14:paraId="64DE541E" w14:textId="77777777" w:rsidR="00930F07" w:rsidRPr="00CC0488" w:rsidRDefault="00930F07" w:rsidP="00C35D98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930F07" w:rsidRPr="00CC0488" w14:paraId="37C701A5" w14:textId="77777777" w:rsidTr="00C35D98">
        <w:tc>
          <w:tcPr>
            <w:tcW w:w="8857" w:type="dxa"/>
          </w:tcPr>
          <w:p w14:paraId="06BDE8F7" w14:textId="77777777" w:rsidR="00930F07" w:rsidRDefault="00930F07" w:rsidP="00C35D98">
            <w:pPr>
              <w:pStyle w:val="Absatztextnormal"/>
              <w:ind w:left="0"/>
            </w:pPr>
          </w:p>
          <w:p w14:paraId="3E9EFA09" w14:textId="77777777" w:rsidR="00D05051" w:rsidRPr="00D05051" w:rsidRDefault="00D05051" w:rsidP="00D05051">
            <w:pPr>
              <w:pStyle w:val="Default"/>
              <w:numPr>
                <w:ilvl w:val="0"/>
                <w:numId w:val="3"/>
              </w:numPr>
            </w:pPr>
            <w:r>
              <w:rPr>
                <w:sz w:val="20"/>
                <w:szCs w:val="20"/>
              </w:rPr>
              <w:t>Bei den beiden Grafiken unbedingt eine einheitliche/ gleiche Skalierung der Abszisse vornehmen. D.h. wenn in der Kostenganglinie die Zeit in Wochen genommen wurde, dann sollte bei der Kostensummenlinie auch die Zeit in Wochen dargestellt werden.</w:t>
            </w:r>
          </w:p>
          <w:p w14:paraId="73EB0ED9" w14:textId="77777777" w:rsidR="00D05051" w:rsidRPr="00D05051" w:rsidRDefault="00D05051" w:rsidP="00D05051">
            <w:pPr>
              <w:pStyle w:val="Default"/>
              <w:numPr>
                <w:ilvl w:val="0"/>
                <w:numId w:val="3"/>
              </w:numPr>
            </w:pPr>
          </w:p>
          <w:p w14:paraId="1BA58409" w14:textId="77777777" w:rsidR="00930F07" w:rsidRPr="00BE4376" w:rsidRDefault="00930F07" w:rsidP="00C35D98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6896EF81" w14:textId="77777777" w:rsidR="00930F07" w:rsidRPr="009B3C8A" w:rsidRDefault="00930F07" w:rsidP="00930F07">
      <w:pPr>
        <w:rPr>
          <w:sz w:val="22"/>
          <w:szCs w:val="22"/>
        </w:rPr>
      </w:pPr>
    </w:p>
    <w:p w14:paraId="016F1C88" w14:textId="77777777" w:rsidR="00930F07" w:rsidRPr="009B3C8A" w:rsidRDefault="00930F07" w:rsidP="00930F0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930F07" w:rsidRPr="00B50BFC" w14:paraId="6A02DC0F" w14:textId="77777777" w:rsidTr="00C35D98">
        <w:tc>
          <w:tcPr>
            <w:tcW w:w="8930" w:type="dxa"/>
            <w:shd w:val="clear" w:color="auto" w:fill="FFFF00"/>
          </w:tcPr>
          <w:p w14:paraId="1EA639C4" w14:textId="77777777" w:rsidR="00930F07" w:rsidRPr="00B50BFC" w:rsidRDefault="00930F07" w:rsidP="00C35D98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930F07" w:rsidRPr="00B50BFC" w14:paraId="1748AAD6" w14:textId="77777777" w:rsidTr="00C35D98">
        <w:tc>
          <w:tcPr>
            <w:tcW w:w="8930" w:type="dxa"/>
          </w:tcPr>
          <w:p w14:paraId="0AC11836" w14:textId="77777777" w:rsidR="00930F07" w:rsidRPr="00B50BFC" w:rsidRDefault="00930F07" w:rsidP="00C35D98">
            <w:pPr>
              <w:pStyle w:val="Default"/>
              <w:rPr>
                <w:sz w:val="20"/>
                <w:szCs w:val="20"/>
              </w:rPr>
            </w:pPr>
          </w:p>
          <w:p w14:paraId="2CCA88DD" w14:textId="77777777" w:rsidR="00D05051" w:rsidRPr="00D05051" w:rsidRDefault="00D05051" w:rsidP="00D05051">
            <w:pPr>
              <w:pStyle w:val="Default"/>
              <w:rPr>
                <w:sz w:val="20"/>
                <w:szCs w:val="20"/>
              </w:rPr>
            </w:pPr>
            <w:r w:rsidRPr="00D05051">
              <w:rPr>
                <w:sz w:val="20"/>
                <w:szCs w:val="20"/>
              </w:rPr>
              <w:t>Darstellung der Kostensummenlinie für das gesamte</w:t>
            </w:r>
            <w:r>
              <w:rPr>
                <w:sz w:val="20"/>
                <w:szCs w:val="20"/>
              </w:rPr>
              <w:t xml:space="preserve"> </w:t>
            </w:r>
            <w:r w:rsidRPr="00D05051">
              <w:rPr>
                <w:sz w:val="20"/>
                <w:szCs w:val="20"/>
              </w:rPr>
              <w:t>Projekt oder das gewählte Arbeitspaket mit der</w:t>
            </w:r>
          </w:p>
          <w:p w14:paraId="70F1576E" w14:textId="77777777" w:rsidR="00930F07" w:rsidRPr="00B50BFC" w:rsidRDefault="00D05051" w:rsidP="00D05051">
            <w:pPr>
              <w:pStyle w:val="Default"/>
              <w:rPr>
                <w:sz w:val="20"/>
                <w:szCs w:val="20"/>
              </w:rPr>
            </w:pPr>
            <w:r w:rsidRPr="00D05051">
              <w:rPr>
                <w:sz w:val="20"/>
                <w:szCs w:val="20"/>
              </w:rPr>
              <w:t xml:space="preserve">identischen </w:t>
            </w:r>
            <w:proofErr w:type="spellStart"/>
            <w:r w:rsidRPr="00D05051">
              <w:rPr>
                <w:sz w:val="20"/>
                <w:szCs w:val="20"/>
              </w:rPr>
              <w:t>Kalendrierung</w:t>
            </w:r>
            <w:proofErr w:type="spellEnd"/>
            <w:r w:rsidRPr="00D05051">
              <w:rPr>
                <w:sz w:val="20"/>
                <w:szCs w:val="20"/>
              </w:rPr>
              <w:t xml:space="preserve"> der Kostenganglinie</w:t>
            </w:r>
            <w:r>
              <w:rPr>
                <w:sz w:val="20"/>
                <w:szCs w:val="20"/>
              </w:rPr>
              <w:t xml:space="preserve"> </w:t>
            </w:r>
            <w:r w:rsidR="00930F07">
              <w:rPr>
                <w:sz w:val="20"/>
                <w:szCs w:val="20"/>
              </w:rPr>
              <w:t xml:space="preserve">– </w:t>
            </w:r>
            <w:r>
              <w:rPr>
                <w:b/>
                <w:color w:val="FF0000"/>
                <w:sz w:val="20"/>
                <w:szCs w:val="20"/>
              </w:rPr>
              <w:t>Grafik</w:t>
            </w:r>
          </w:p>
          <w:p w14:paraId="75B40C4C" w14:textId="77777777" w:rsidR="00930F07" w:rsidRPr="00B50BFC" w:rsidRDefault="00930F07" w:rsidP="00C35D98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9CE8485" w14:textId="77777777" w:rsidR="00930F07" w:rsidRPr="009B3C8A" w:rsidRDefault="00930F07" w:rsidP="00930F07">
      <w:pPr>
        <w:rPr>
          <w:sz w:val="22"/>
          <w:szCs w:val="22"/>
        </w:rPr>
      </w:pPr>
    </w:p>
    <w:p w14:paraId="62BEC5AB" w14:textId="77777777" w:rsidR="00666FD3" w:rsidRDefault="003A3423" w:rsidP="008224D6">
      <w:pPr>
        <w:rPr>
          <w:sz w:val="22"/>
          <w:szCs w:val="22"/>
        </w:rPr>
      </w:pPr>
      <w:r w:rsidRPr="00050A77">
        <w:rPr>
          <w:noProof/>
        </w:rPr>
        <w:drawing>
          <wp:inline distT="0" distB="0" distL="0" distR="0" wp14:anchorId="6616D0BB" wp14:editId="145285E1">
            <wp:extent cx="4958080" cy="3006090"/>
            <wp:effectExtent l="0" t="0" r="0" b="3810"/>
            <wp:docPr id="15" name="Diagram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BB22BC7" w14:textId="77777777" w:rsidR="00A46A1B" w:rsidRDefault="00A46A1B" w:rsidP="00A46A1B">
      <w:pPr>
        <w:pStyle w:val="Descripcin"/>
      </w:pPr>
      <w:bookmarkStart w:id="100" w:name="_Toc142565820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1B2A5B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Kostensummenlinie</w:t>
      </w:r>
      <w:bookmarkEnd w:id="100"/>
    </w:p>
    <w:p w14:paraId="0D465866" w14:textId="77777777" w:rsidR="00930F07" w:rsidRPr="00666FD3" w:rsidRDefault="00930F07" w:rsidP="008224D6">
      <w:pPr>
        <w:rPr>
          <w:sz w:val="22"/>
          <w:szCs w:val="22"/>
        </w:rPr>
      </w:pPr>
    </w:p>
    <w:p w14:paraId="5EB9F222" w14:textId="77777777" w:rsidR="00A46A1B" w:rsidRPr="0016769F" w:rsidRDefault="00A46A1B" w:rsidP="00A46A1B">
      <w:pPr>
        <w:pStyle w:val="Absatztextnormal"/>
        <w:ind w:left="0"/>
        <w:rPr>
          <w:noProof/>
          <w:sz w:val="22"/>
          <w:szCs w:val="22"/>
        </w:rPr>
      </w:pPr>
      <w:r w:rsidRPr="0016769F">
        <w:rPr>
          <w:noProof/>
          <w:sz w:val="22"/>
          <w:szCs w:val="22"/>
        </w:rPr>
        <w:t xml:space="preserve">Mit den geplanten Kosten in Höhe von </w:t>
      </w:r>
      <w:r w:rsidRPr="0016769F">
        <w:rPr>
          <w:noProof/>
          <w:sz w:val="22"/>
          <w:szCs w:val="22"/>
        </w:rPr>
        <w:fldChar w:fldCharType="begin">
          <w:ffData>
            <w:name w:val="Text318"/>
            <w:enabled/>
            <w:calcOnExit w:val="0"/>
            <w:textInput/>
          </w:ffData>
        </w:fldChar>
      </w:r>
      <w:r w:rsidRPr="0016769F">
        <w:rPr>
          <w:noProof/>
          <w:sz w:val="22"/>
          <w:szCs w:val="22"/>
        </w:rPr>
        <w:instrText xml:space="preserve"> FORMTEXT </w:instrText>
      </w:r>
      <w:r w:rsidRPr="0016769F">
        <w:rPr>
          <w:noProof/>
          <w:sz w:val="22"/>
          <w:szCs w:val="22"/>
        </w:rPr>
      </w:r>
      <w:r w:rsidRPr="0016769F">
        <w:rPr>
          <w:noProof/>
          <w:sz w:val="22"/>
          <w:szCs w:val="22"/>
        </w:rPr>
        <w:fldChar w:fldCharType="separate"/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fldChar w:fldCharType="end"/>
      </w:r>
      <w:r w:rsidRPr="0016769F">
        <w:rPr>
          <w:noProof/>
          <w:sz w:val="22"/>
          <w:szCs w:val="22"/>
        </w:rPr>
        <w:t xml:space="preserve"> kann das vorgegebene Budget in Höhe von </w:t>
      </w:r>
      <w:r w:rsidRPr="0016769F">
        <w:rPr>
          <w:noProof/>
          <w:sz w:val="22"/>
          <w:szCs w:val="22"/>
        </w:rPr>
        <w:fldChar w:fldCharType="begin">
          <w:ffData>
            <w:name w:val="Text318"/>
            <w:enabled/>
            <w:calcOnExit w:val="0"/>
            <w:textInput/>
          </w:ffData>
        </w:fldChar>
      </w:r>
      <w:r w:rsidRPr="0016769F">
        <w:rPr>
          <w:noProof/>
          <w:sz w:val="22"/>
          <w:szCs w:val="22"/>
        </w:rPr>
        <w:instrText xml:space="preserve"> FORMTEXT </w:instrText>
      </w:r>
      <w:r w:rsidRPr="0016769F">
        <w:rPr>
          <w:noProof/>
          <w:sz w:val="22"/>
          <w:szCs w:val="22"/>
        </w:rPr>
      </w:r>
      <w:r w:rsidRPr="0016769F">
        <w:rPr>
          <w:noProof/>
          <w:sz w:val="22"/>
          <w:szCs w:val="22"/>
        </w:rPr>
        <w:fldChar w:fldCharType="separate"/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t> </w:t>
      </w:r>
      <w:r w:rsidRPr="0016769F">
        <w:rPr>
          <w:noProof/>
          <w:sz w:val="22"/>
          <w:szCs w:val="22"/>
        </w:rPr>
        <w:fldChar w:fldCharType="end"/>
      </w:r>
      <w:r w:rsidRPr="0016769F">
        <w:rPr>
          <w:noProof/>
          <w:sz w:val="22"/>
          <w:szCs w:val="22"/>
        </w:rPr>
        <w:t xml:space="preserve"> eingehalten werden.</w:t>
      </w:r>
    </w:p>
    <w:p w14:paraId="1E8ADB38" w14:textId="77777777" w:rsidR="00666FD3" w:rsidRPr="0016769F" w:rsidRDefault="00666FD3" w:rsidP="008224D6">
      <w:pPr>
        <w:rPr>
          <w:sz w:val="22"/>
          <w:szCs w:val="22"/>
        </w:rPr>
      </w:pPr>
    </w:p>
    <w:p w14:paraId="5008B727" w14:textId="77777777" w:rsidR="00A46A1B" w:rsidRPr="00666FD3" w:rsidRDefault="00A46A1B" w:rsidP="008224D6">
      <w:pPr>
        <w:rPr>
          <w:sz w:val="22"/>
          <w:szCs w:val="22"/>
        </w:rPr>
      </w:pPr>
    </w:p>
    <w:p w14:paraId="79673BC4" w14:textId="77777777" w:rsidR="00A90153" w:rsidRDefault="00582DD9" w:rsidP="00C0491E">
      <w:pPr>
        <w:pStyle w:val="Ttulo1"/>
      </w:pPr>
      <w:r>
        <w:br w:type="page"/>
      </w:r>
      <w:bookmarkStart w:id="101" w:name="_Toc142565890"/>
      <w:r w:rsidR="00A90153">
        <w:lastRenderedPageBreak/>
        <w:t>Planung und Steuerung 4.5.10</w:t>
      </w:r>
      <w:r w:rsidR="00C11F73">
        <w:t>.</w:t>
      </w:r>
      <w:bookmarkEnd w:id="101"/>
    </w:p>
    <w:p w14:paraId="086CBDED" w14:textId="77777777" w:rsidR="00A90153" w:rsidRDefault="00A90153" w:rsidP="00A90153">
      <w:pPr>
        <w:pStyle w:val="Ttulo2"/>
      </w:pPr>
      <w:bookmarkStart w:id="102" w:name="_Toc142565891"/>
      <w:r>
        <w:t>Statusbericht</w:t>
      </w:r>
      <w:bookmarkEnd w:id="102"/>
    </w:p>
    <w:p w14:paraId="4EBED9FB" w14:textId="77777777" w:rsidR="00500A08" w:rsidRPr="006940CE" w:rsidRDefault="00500A08" w:rsidP="00500A08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00A08" w:rsidRPr="00CC0488" w14:paraId="19F800EB" w14:textId="77777777" w:rsidTr="001F6BFC">
        <w:tc>
          <w:tcPr>
            <w:tcW w:w="8857" w:type="dxa"/>
            <w:shd w:val="clear" w:color="auto" w:fill="FFC000"/>
          </w:tcPr>
          <w:p w14:paraId="0ABD4475" w14:textId="77777777" w:rsidR="00500A08" w:rsidRPr="00CC0488" w:rsidRDefault="00500A08" w:rsidP="001F6BFC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500A08" w:rsidRPr="00CC0488" w14:paraId="72ABFA9D" w14:textId="77777777" w:rsidTr="001F6BFC">
        <w:tc>
          <w:tcPr>
            <w:tcW w:w="8857" w:type="dxa"/>
          </w:tcPr>
          <w:p w14:paraId="5A47E4A0" w14:textId="77777777" w:rsidR="00500A08" w:rsidRDefault="00500A08" w:rsidP="001F6BFC">
            <w:pPr>
              <w:pStyle w:val="Absatztextnormal"/>
              <w:ind w:left="0"/>
            </w:pPr>
          </w:p>
          <w:p w14:paraId="131AC33E" w14:textId="77777777" w:rsidR="00500A08" w:rsidRDefault="00A46C86" w:rsidP="00C0491E">
            <w:pPr>
              <w:numPr>
                <w:ilvl w:val="0"/>
                <w:numId w:val="16"/>
              </w:numPr>
              <w:jc w:val="both"/>
            </w:pPr>
            <w:r>
              <w:t xml:space="preserve">Formular ausfüllen </w:t>
            </w:r>
            <w:r w:rsidR="00071681">
              <w:t xml:space="preserve">für </w:t>
            </w:r>
            <w:r w:rsidR="00AA3348">
              <w:t>das in Kap.</w:t>
            </w:r>
            <w:r w:rsidR="0094210F">
              <w:t xml:space="preserve"> </w:t>
            </w:r>
            <w:r w:rsidR="004954D9">
              <w:t>10</w:t>
            </w:r>
            <w:r w:rsidR="00AA3348">
              <w:t>.3 beschriebene</w:t>
            </w:r>
            <w:r w:rsidR="00071681">
              <w:t xml:space="preserve"> Arbeitspaket </w:t>
            </w:r>
            <w:r>
              <w:t xml:space="preserve">zu einem </w:t>
            </w:r>
            <w:r w:rsidR="003554FC">
              <w:t>Zeitpunkt</w:t>
            </w:r>
            <w:r>
              <w:t xml:space="preserve"> während der Projektdurchführung.</w:t>
            </w:r>
          </w:p>
          <w:p w14:paraId="04C0D155" w14:textId="77777777" w:rsidR="00500A08" w:rsidRDefault="00CA0E1E" w:rsidP="00C0491E">
            <w:pPr>
              <w:numPr>
                <w:ilvl w:val="0"/>
                <w:numId w:val="16"/>
              </w:numPr>
            </w:pPr>
            <w:r>
              <w:t>Nur eine Ampel für den Gesamtstatus setzen.</w:t>
            </w:r>
          </w:p>
          <w:p w14:paraId="742B5902" w14:textId="77777777" w:rsidR="009843C6" w:rsidRPr="008964F9" w:rsidRDefault="009843C6" w:rsidP="00C0491E">
            <w:pPr>
              <w:numPr>
                <w:ilvl w:val="0"/>
                <w:numId w:val="16"/>
              </w:numPr>
            </w:pPr>
            <w:r>
              <w:t>D</w:t>
            </w:r>
            <w:r w:rsidRPr="009843C6">
              <w:t xml:space="preserve">ie </w:t>
            </w:r>
            <w:r>
              <w:t>ver</w:t>
            </w:r>
            <w:r w:rsidRPr="009843C6">
              <w:t>wendete Fortschrittsgrad-Messtechnik an</w:t>
            </w:r>
            <w:r>
              <w:t>geben</w:t>
            </w:r>
            <w:r w:rsidRPr="009843C6">
              <w:t>. (z. B. Schätzung</w:t>
            </w:r>
            <w:r w:rsidR="00663AF7">
              <w:t>, Statusschritt, ...</w:t>
            </w:r>
            <w:r w:rsidRPr="009843C6">
              <w:t>)</w:t>
            </w:r>
          </w:p>
          <w:p w14:paraId="3E02853B" w14:textId="77777777" w:rsidR="00500A08" w:rsidRPr="00BE4376" w:rsidRDefault="00500A08" w:rsidP="004954D9">
            <w:pPr>
              <w:pStyle w:val="Absatztextnormal"/>
              <w:ind w:left="720"/>
              <w:jc w:val="both"/>
            </w:pPr>
          </w:p>
          <w:p w14:paraId="01BE0AAB" w14:textId="77777777" w:rsidR="00500A08" w:rsidRPr="00BE4376" w:rsidRDefault="00500A08" w:rsidP="001F6BFC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4ABA5797" w14:textId="77777777" w:rsidR="00500A08" w:rsidRPr="006940CE" w:rsidRDefault="00500A08" w:rsidP="00500A08">
      <w:pPr>
        <w:rPr>
          <w:sz w:val="22"/>
          <w:szCs w:val="22"/>
        </w:rPr>
      </w:pPr>
    </w:p>
    <w:p w14:paraId="69BF24AE" w14:textId="77777777" w:rsidR="00500A08" w:rsidRPr="006940CE" w:rsidRDefault="00500A08" w:rsidP="00500A08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00A08" w:rsidRPr="00B50BFC" w14:paraId="40B1B9C4" w14:textId="77777777" w:rsidTr="001F6BFC">
        <w:tc>
          <w:tcPr>
            <w:tcW w:w="8930" w:type="dxa"/>
            <w:shd w:val="clear" w:color="auto" w:fill="FFFF00"/>
          </w:tcPr>
          <w:p w14:paraId="64EF0578" w14:textId="77777777" w:rsidR="00500A08" w:rsidRPr="00B50BFC" w:rsidRDefault="00500A08" w:rsidP="001F6BFC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500A08" w:rsidRPr="00B50BFC" w14:paraId="25CC330B" w14:textId="77777777" w:rsidTr="001F6BFC">
        <w:tc>
          <w:tcPr>
            <w:tcW w:w="8930" w:type="dxa"/>
          </w:tcPr>
          <w:p w14:paraId="7D3060A0" w14:textId="77777777" w:rsidR="00500A08" w:rsidRPr="00B50BFC" w:rsidRDefault="00500A08" w:rsidP="001F6BFC">
            <w:pPr>
              <w:pStyle w:val="Default"/>
              <w:rPr>
                <w:sz w:val="20"/>
                <w:szCs w:val="20"/>
              </w:rPr>
            </w:pPr>
          </w:p>
          <w:p w14:paraId="43F7E4D1" w14:textId="77777777" w:rsidR="004954D9" w:rsidRPr="004954D9" w:rsidRDefault="004954D9" w:rsidP="004954D9">
            <w:pPr>
              <w:pStyle w:val="Default"/>
              <w:rPr>
                <w:sz w:val="20"/>
                <w:szCs w:val="20"/>
              </w:rPr>
            </w:pPr>
            <w:r w:rsidRPr="004954D9">
              <w:rPr>
                <w:sz w:val="20"/>
                <w:szCs w:val="20"/>
              </w:rPr>
              <w:t>Erstellung eines Statusberichts über den Fortschritt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des unter 10.3. gewählten Arbeitspakets mit Angabe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des geschätzten Restaufwands und Fortschrittsgrad.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Berichtszeitpunkt: ca. Mitte der Laufzeit des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Arbeitspaktes.</w:t>
            </w:r>
          </w:p>
          <w:p w14:paraId="18120829" w14:textId="77777777" w:rsidR="004954D9" w:rsidRPr="004954D9" w:rsidRDefault="004954D9" w:rsidP="004954D9">
            <w:pPr>
              <w:pStyle w:val="Default"/>
              <w:rPr>
                <w:sz w:val="20"/>
                <w:szCs w:val="20"/>
              </w:rPr>
            </w:pPr>
            <w:r w:rsidRPr="004954D9">
              <w:rPr>
                <w:sz w:val="20"/>
                <w:szCs w:val="20"/>
              </w:rPr>
              <w:t>alternativ:</w:t>
            </w:r>
          </w:p>
          <w:p w14:paraId="06CFC565" w14:textId="77777777" w:rsidR="004954D9" w:rsidRPr="004954D9" w:rsidRDefault="004954D9" w:rsidP="004954D9">
            <w:pPr>
              <w:pStyle w:val="Default"/>
              <w:rPr>
                <w:sz w:val="20"/>
                <w:szCs w:val="20"/>
              </w:rPr>
            </w:pPr>
            <w:r w:rsidRPr="004954D9">
              <w:rPr>
                <w:sz w:val="20"/>
                <w:szCs w:val="20"/>
              </w:rPr>
              <w:t>Erstellung eines Berichts über den Fortschritt der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unter 10.3. beschriebenen Userstory mit Angabe des</w:t>
            </w:r>
          </w:p>
          <w:p w14:paraId="6BD46584" w14:textId="77777777" w:rsidR="00500A08" w:rsidRPr="00B50BFC" w:rsidRDefault="004954D9" w:rsidP="004954D9">
            <w:pPr>
              <w:pStyle w:val="Default"/>
              <w:rPr>
                <w:sz w:val="20"/>
                <w:szCs w:val="20"/>
              </w:rPr>
            </w:pPr>
            <w:r w:rsidRPr="004954D9">
              <w:rPr>
                <w:sz w:val="20"/>
                <w:szCs w:val="20"/>
              </w:rPr>
              <w:t>geschätzten Restaufwands.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Berichtszeitpunkt: zu einem geeigneten Zeitpunkt des</w:t>
            </w:r>
            <w:r>
              <w:rPr>
                <w:sz w:val="20"/>
                <w:szCs w:val="20"/>
              </w:rPr>
              <w:t xml:space="preserve"> </w:t>
            </w:r>
            <w:r w:rsidRPr="004954D9">
              <w:rPr>
                <w:sz w:val="20"/>
                <w:szCs w:val="20"/>
              </w:rPr>
              <w:t>Sprints.</w:t>
            </w:r>
            <w:r w:rsidR="00500A08">
              <w:rPr>
                <w:sz w:val="20"/>
                <w:szCs w:val="20"/>
              </w:rPr>
              <w:t xml:space="preserve">– </w:t>
            </w:r>
            <w:r w:rsidRPr="004954D9">
              <w:rPr>
                <w:b/>
                <w:color w:val="FF0000"/>
                <w:sz w:val="20"/>
                <w:szCs w:val="20"/>
              </w:rPr>
              <w:t>strukturierter Text oder Tabelle, kann planbasiert oder agil beschrieben werden</w:t>
            </w:r>
          </w:p>
          <w:p w14:paraId="4E477123" w14:textId="77777777" w:rsidR="00500A08" w:rsidRPr="00B50BFC" w:rsidRDefault="00500A08" w:rsidP="001F6BFC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25CEF2FB" w14:textId="77777777" w:rsidR="00500A08" w:rsidRPr="006940CE" w:rsidRDefault="00500A08" w:rsidP="00500A08">
      <w:pPr>
        <w:rPr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3"/>
        <w:gridCol w:w="2373"/>
        <w:gridCol w:w="2374"/>
        <w:gridCol w:w="2374"/>
      </w:tblGrid>
      <w:tr w:rsidR="00A85E93" w:rsidRPr="006940CE" w14:paraId="70A60EC8" w14:textId="77777777" w:rsidTr="00B5700F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0F4C53B0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Arbeitspaket-Status</w:t>
            </w:r>
          </w:p>
        </w:tc>
        <w:tc>
          <w:tcPr>
            <w:tcW w:w="2373" w:type="dxa"/>
            <w:shd w:val="clear" w:color="auto" w:fill="A8D08D"/>
            <w:vAlign w:val="center"/>
          </w:tcPr>
          <w:p w14:paraId="7E334BDE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10F2880D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Berichtszeitraum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435A0CB3" w14:textId="77777777" w:rsidR="00A85E93" w:rsidRPr="006940CE" w:rsidRDefault="00A85E93" w:rsidP="000C6C36">
            <w:pPr>
              <w:rPr>
                <w:bCs/>
                <w:sz w:val="22"/>
                <w:szCs w:val="22"/>
              </w:rPr>
            </w:pPr>
          </w:p>
        </w:tc>
      </w:tr>
      <w:tr w:rsidR="00071681" w:rsidRPr="006940CE" w14:paraId="581A169D" w14:textId="77777777" w:rsidTr="000C6C36">
        <w:trPr>
          <w:cantSplit/>
          <w:trHeight w:val="57"/>
        </w:trPr>
        <w:tc>
          <w:tcPr>
            <w:tcW w:w="9494" w:type="dxa"/>
            <w:gridSpan w:val="4"/>
            <w:shd w:val="clear" w:color="auto" w:fill="auto"/>
            <w:vAlign w:val="center"/>
          </w:tcPr>
          <w:p w14:paraId="2D92141B" w14:textId="77777777" w:rsidR="00071681" w:rsidRPr="006940CE" w:rsidRDefault="00071681" w:rsidP="000C6C36">
            <w:pPr>
              <w:rPr>
                <w:sz w:val="22"/>
                <w:szCs w:val="22"/>
              </w:rPr>
            </w:pPr>
          </w:p>
        </w:tc>
      </w:tr>
      <w:tr w:rsidR="008711B0" w:rsidRPr="006940CE" w14:paraId="31CE7357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7BE277D2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Arbeitspaket-Titel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3A1BBDFB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5554286A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Erstell-Datum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189F495F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</w:tr>
      <w:tr w:rsidR="008711B0" w:rsidRPr="006940CE" w14:paraId="1F944F4A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582BA26D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Projektname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1D0316ED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1A934815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PSP-Code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1F411A22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</w:tr>
      <w:tr w:rsidR="008711B0" w:rsidRPr="006940CE" w14:paraId="362BC779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17B2818F" w14:textId="77777777" w:rsidR="008711B0" w:rsidRPr="006940CE" w:rsidRDefault="00834691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rFonts w:cs="Arial"/>
                <w:b/>
                <w:sz w:val="22"/>
                <w:szCs w:val="22"/>
              </w:rPr>
              <w:t>(Teil-)Projektleiter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3620FCDA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2A910FFD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AP-Verantwortlicher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1A1F19C1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</w:tr>
      <w:tr w:rsidR="008711B0" w:rsidRPr="006940CE" w14:paraId="26348F3C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489035F0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Gesamtstatus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5F720EE1" w14:textId="77777777" w:rsidR="008711B0" w:rsidRPr="006940CE" w:rsidRDefault="003A3423" w:rsidP="000C6C36">
            <w:pPr>
              <w:rPr>
                <w:sz w:val="22"/>
                <w:szCs w:val="22"/>
              </w:rPr>
            </w:pPr>
            <w:r w:rsidRPr="006940CE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3CE6CA73" wp14:editId="7CF18314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46355</wp:posOffset>
                      </wp:positionV>
                      <wp:extent cx="140335" cy="362585"/>
                      <wp:effectExtent l="0" t="0" r="0" b="5715"/>
                      <wp:wrapNone/>
                      <wp:docPr id="328184103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362585"/>
                                <a:chOff x="0" y="0"/>
                                <a:chExt cx="124" cy="331"/>
                              </a:xfrm>
                            </wpg:grpSpPr>
                            <wps:wsp>
                              <wps:cNvPr id="440759766" name="Rectangle 51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-104" y="104"/>
                                  <a:ext cx="331" cy="1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B1B8A3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940549672" name="Oval 52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18" y="16"/>
                                  <a:ext cx="87" cy="8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A6A6A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850970189" name="Oval 53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18" y="122"/>
                                  <a:ext cx="87" cy="8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A6A6A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917775365" name="Oval 54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17" y="224"/>
                                  <a:ext cx="88" cy="8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FF00"/>
                                </a:solidFill>
                                <a:ln w="9525">
                                  <a:solidFill>
                                    <a:srgbClr val="A6A6A6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2072BA" id="Group 50" o:spid="_x0000_s1026" style="position:absolute;margin-left:12.95pt;margin-top:3.65pt;width:11.05pt;height:28.55pt;z-index:251648512" coordsize="124,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">
                      <v:rect id="Rectangle 51" o:spid="_x0000_s1027" style="position:absolute;left:-104;top:104;width:331;height:124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" filled="f" strokecolor="#b1b8a3" strokeweight="1pt">
                        <v:path arrowok="t"/>
                        <v:textbox inset="0,0,0,0"/>
                      </v:rect>
                      <v:oval id="Oval 52" o:spid="_x0000_s1028" style="position:absolute;left:18;top:16;width:87;height:89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" filled="f" strokecolor="#a6a6a6">
                        <v:path arrowok="t"/>
                        <v:textbox inset="0,0,0,0"/>
                      </v:oval>
                      <v:oval id="Oval 53" o:spid="_x0000_s1029" style="position:absolute;left:18;top:122;width:87;height:88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" filled="f" strokecolor="#a6a6a6">
                        <v:path arrowok="t"/>
                        <v:textbox inset="0,0,0,0"/>
                      </v:oval>
                      <v:oval id="Oval 54" o:spid="_x0000_s1030" style="position:absolute;left:17;top:224;width:88;height:89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" fillcolor="lime" strokecolor="#a6a6a6">
                        <v:path arrowok="t"/>
                        <v:textbox inset="0,0,0,0"/>
                      </v:oval>
                    </v:group>
                  </w:pict>
                </mc:Fallback>
              </mc:AlternateContent>
            </w:r>
            <w:r w:rsidRPr="006940CE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583E8648" wp14:editId="71B26746">
                      <wp:simplePos x="0" y="0"/>
                      <wp:positionH relativeFrom="column">
                        <wp:posOffset>359410</wp:posOffset>
                      </wp:positionH>
                      <wp:positionV relativeFrom="paragraph">
                        <wp:posOffset>52070</wp:posOffset>
                      </wp:positionV>
                      <wp:extent cx="140335" cy="363855"/>
                      <wp:effectExtent l="0" t="0" r="0" b="4445"/>
                      <wp:wrapNone/>
                      <wp:docPr id="1210252185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363855"/>
                                <a:chOff x="0" y="522924"/>
                                <a:chExt cx="124" cy="331"/>
                              </a:xfrm>
                            </wpg:grpSpPr>
                            <wps:wsp>
                              <wps:cNvPr id="1884673459" name="Rectangle 61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-104" y="523028"/>
                                  <a:ext cx="331" cy="1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B1B8A3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52723011" name="Oval 62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18" y="522940"/>
                                  <a:ext cx="87" cy="8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A6A6A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601756945" name="Oval 63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18" y="523046"/>
                                  <a:ext cx="87" cy="8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9525">
                                  <a:solidFill>
                                    <a:srgbClr val="A6A6A6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97055181" name="Oval 64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17" y="523148"/>
                                  <a:ext cx="88" cy="8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A6A6A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non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88668D" id="Group 60" o:spid="_x0000_s1026" style="position:absolute;margin-left:28.3pt;margin-top:4.1pt;width:11.05pt;height:28.65pt;z-index:251650560" coordorigin=",522924" coordsize="124,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">
                      <v:rect id="Rectangle 61" o:spid="_x0000_s1027" style="position:absolute;left:-104;top:523028;width:331;height:124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" filled="f" strokecolor="#b1b8a3" strokeweight="1pt">
                        <v:path arrowok="t"/>
                        <v:textbox inset="0,0,0,0"/>
                      </v:rect>
                      <v:oval id="Oval 62" o:spid="_x0000_s1028" style="position:absolute;left:18;top:522940;width:87;height:89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" filled="f" strokecolor="#a6a6a6">
                        <v:path arrowok="t"/>
                        <v:textbox inset="0,0,0,0"/>
                      </v:oval>
                      <v:oval id="Oval 63" o:spid="_x0000_s1029" style="position:absolute;left:18;top:523046;width:87;height:88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" fillcolor="yellow" strokecolor="#a6a6a6">
                        <v:path arrowok="t"/>
                        <v:textbox inset="0,0,0,0"/>
                      </v:oval>
                      <v:oval id="Oval 64" o:spid="_x0000_s1030" style="position:absolute;left:17;top:523148;width:88;height:89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" filled="f" strokecolor="#a6a6a6">
                        <v:path arrowok="t"/>
                        <v:textbox inset="0,0,0,0"/>
                      </v:oval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6430D094" wp14:editId="3FBEAA30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57785</wp:posOffset>
                      </wp:positionV>
                      <wp:extent cx="140970" cy="362585"/>
                      <wp:effectExtent l="0" t="0" r="0" b="5715"/>
                      <wp:wrapNone/>
                      <wp:docPr id="160610523" name="Gruppieren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970" cy="362585"/>
                                <a:chOff x="4167981" y="0"/>
                                <a:chExt cx="124" cy="331"/>
                              </a:xfrm>
                            </wpg:grpSpPr>
                            <wps:wsp>
                              <wps:cNvPr id="68" name="Rectangle 66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4167877" y="104"/>
                                  <a:ext cx="331" cy="1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B1B8A3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wrap="none" lIns="0" tIns="0" rIns="0" bIns="0" anchor="ctr"/>
                            </wps:wsp>
                            <wps:wsp>
                              <wps:cNvPr id="69" name="Oval 67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4167999" y="16"/>
                                  <a:ext cx="87" cy="8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wrap="none" lIns="0" tIns="0" rIns="0" bIns="0" anchor="ctr"/>
                            </wps:wsp>
                            <wps:wsp>
                              <wps:cNvPr id="70" name="Oval 68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4167999" y="122"/>
                                  <a:ext cx="87" cy="8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wrap="none" lIns="0" tIns="0" rIns="0" bIns="0" anchor="ctr"/>
                            </wps:wsp>
                            <wps:wsp>
                              <wps:cNvPr id="71" name="Oval 69"/>
                              <wps:cNvSpPr>
                                <a:spLocks/>
                              </wps:cNvSpPr>
                              <wps:spPr bwMode="gray">
                                <a:xfrm rot="5400000">
                                  <a:off x="4167998" y="224"/>
                                  <a:ext cx="88" cy="8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" lastClr="FFFFFF">
                                      <a:lumMod val="6500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wrap="none" lIns="0" tIns="0" rIns="0" bIns="0" anchor="ctr"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4790C8" id="Gruppieren 1" o:spid="_x0000_s1026" style="position:absolute;margin-left:43.8pt;margin-top:4.55pt;width:11.1pt;height:28.55pt;z-index:251649536" coordorigin="41679" coordsize="1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">
                      <v:rect id="Rectangle 66" o:spid="_x0000_s1027" style="position:absolute;left:41678;top:1;width:3;height:2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" filled="f" strokecolor="#b1b8a3" strokeweight="1pt">
                        <v:path arrowok="t"/>
                        <v:textbox inset="0,0,0,0"/>
                      </v:rect>
                      <v:oval id="Oval 67" o:spid="_x0000_s1028" style="position:absolute;left:41679;width:1;height:1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" fillcolor="red" strokecolor="#a6a6a6">
                        <v:path arrowok="t"/>
                        <v:textbox inset="0,0,0,0"/>
                      </v:oval>
                      <v:oval id="Oval 68" o:spid="_x0000_s1029" style="position:absolute;left:41679;top:1;width:1;height:1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" filled="f" strokecolor="#a6a6a6">
                        <v:path arrowok="t"/>
                        <v:textbox inset="0,0,0,0"/>
                      </v:oval>
                      <v:oval id="Oval 69" o:spid="_x0000_s1030" style="position:absolute;left:41679;top:2;width:1;height:1;rotation:9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" filled="f" strokecolor="#a6a6a6">
                        <v:path arrowok="t"/>
                        <v:textbox inset="0,0,0,0"/>
                      </v:oval>
                    </v:group>
                  </w:pict>
                </mc:Fallback>
              </mc:AlternateContent>
            </w:r>
          </w:p>
          <w:p w14:paraId="35B1ADA6" w14:textId="77777777" w:rsidR="005B6C49" w:rsidRPr="006940CE" w:rsidRDefault="005B6C49" w:rsidP="000C6C36">
            <w:pPr>
              <w:rPr>
                <w:sz w:val="22"/>
                <w:szCs w:val="22"/>
              </w:rPr>
            </w:pPr>
          </w:p>
          <w:p w14:paraId="7C5F7FF5" w14:textId="77777777" w:rsidR="005B6C49" w:rsidRPr="006940CE" w:rsidRDefault="005B6C49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76BCE538" w14:textId="77777777" w:rsidR="008711B0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Erläuterung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47B28211" w14:textId="77777777" w:rsidR="008711B0" w:rsidRPr="006940CE" w:rsidRDefault="008711B0" w:rsidP="000C6C36">
            <w:pPr>
              <w:rPr>
                <w:sz w:val="22"/>
                <w:szCs w:val="22"/>
              </w:rPr>
            </w:pPr>
          </w:p>
        </w:tc>
      </w:tr>
      <w:tr w:rsidR="00071681" w:rsidRPr="006940CE" w14:paraId="4ED47DAA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4967A818" w14:textId="77777777" w:rsidR="00071681" w:rsidRPr="006940CE" w:rsidRDefault="00071681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Erreichte Ergebnisse</w:t>
            </w:r>
          </w:p>
        </w:tc>
        <w:tc>
          <w:tcPr>
            <w:tcW w:w="7121" w:type="dxa"/>
            <w:gridSpan w:val="3"/>
            <w:shd w:val="clear" w:color="auto" w:fill="auto"/>
            <w:vAlign w:val="center"/>
          </w:tcPr>
          <w:p w14:paraId="28A87C82" w14:textId="77777777" w:rsidR="00071681" w:rsidRPr="006940CE" w:rsidRDefault="00071681" w:rsidP="000C6C36">
            <w:pPr>
              <w:rPr>
                <w:sz w:val="22"/>
                <w:szCs w:val="22"/>
              </w:rPr>
            </w:pPr>
          </w:p>
          <w:p w14:paraId="62BD4E42" w14:textId="77777777" w:rsidR="005B6C49" w:rsidRPr="006940CE" w:rsidRDefault="005B6C49" w:rsidP="000C6C36">
            <w:pPr>
              <w:rPr>
                <w:sz w:val="22"/>
                <w:szCs w:val="22"/>
              </w:rPr>
            </w:pPr>
          </w:p>
          <w:p w14:paraId="13701B50" w14:textId="77777777" w:rsidR="005B6C49" w:rsidRPr="006940CE" w:rsidRDefault="005B6C49" w:rsidP="000C6C36">
            <w:pPr>
              <w:rPr>
                <w:sz w:val="22"/>
                <w:szCs w:val="22"/>
              </w:rPr>
            </w:pPr>
          </w:p>
        </w:tc>
      </w:tr>
      <w:tr w:rsidR="00071681" w:rsidRPr="006940CE" w14:paraId="2841B43A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48E5C60A" w14:textId="77777777" w:rsidR="00071681" w:rsidRPr="006940CE" w:rsidRDefault="00071681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Anstehende Aufgaben</w:t>
            </w:r>
          </w:p>
        </w:tc>
        <w:tc>
          <w:tcPr>
            <w:tcW w:w="7121" w:type="dxa"/>
            <w:gridSpan w:val="3"/>
            <w:shd w:val="clear" w:color="auto" w:fill="auto"/>
            <w:vAlign w:val="center"/>
          </w:tcPr>
          <w:p w14:paraId="31EB3AF6" w14:textId="77777777" w:rsidR="00071681" w:rsidRPr="006940CE" w:rsidRDefault="00071681" w:rsidP="000C6C36">
            <w:pPr>
              <w:rPr>
                <w:sz w:val="22"/>
                <w:szCs w:val="22"/>
              </w:rPr>
            </w:pPr>
          </w:p>
        </w:tc>
      </w:tr>
      <w:tr w:rsidR="009203E4" w:rsidRPr="006940CE" w14:paraId="67796328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7BABEC22" w14:textId="77777777" w:rsidR="009203E4" w:rsidRPr="006940CE" w:rsidRDefault="009203E4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Geplanter Aufwand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0D8ED71B" w14:textId="77777777" w:rsidR="009203E4" w:rsidRPr="006940CE" w:rsidRDefault="009203E4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3BDED8F0" w14:textId="77777777" w:rsidR="009203E4" w:rsidRPr="006940CE" w:rsidRDefault="009203E4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Ist-Aufwand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6F353684" w14:textId="77777777" w:rsidR="009203E4" w:rsidRPr="006940CE" w:rsidRDefault="009203E4" w:rsidP="000C6C36">
            <w:pPr>
              <w:rPr>
                <w:sz w:val="22"/>
                <w:szCs w:val="22"/>
              </w:rPr>
            </w:pPr>
          </w:p>
        </w:tc>
      </w:tr>
      <w:tr w:rsidR="009203E4" w:rsidRPr="006940CE" w14:paraId="1D9E2B05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36DDE374" w14:textId="77777777" w:rsidR="009203E4" w:rsidRPr="006940CE" w:rsidRDefault="009203E4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Erwarteter Restaufwand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796B9E85" w14:textId="77777777" w:rsidR="009203E4" w:rsidRPr="006940CE" w:rsidRDefault="009203E4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30AD5C2A" w14:textId="77777777" w:rsidR="009203E4" w:rsidRPr="006940CE" w:rsidRDefault="009203E4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Gesamtaufwand Progn</w:t>
            </w:r>
            <w:r w:rsidR="007112C4">
              <w:rPr>
                <w:b/>
                <w:sz w:val="22"/>
                <w:szCs w:val="22"/>
              </w:rPr>
              <w:t>ose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05B576E0" w14:textId="77777777" w:rsidR="009203E4" w:rsidRPr="006940CE" w:rsidRDefault="009203E4" w:rsidP="000C6C36">
            <w:pPr>
              <w:rPr>
                <w:sz w:val="22"/>
                <w:szCs w:val="22"/>
              </w:rPr>
            </w:pPr>
          </w:p>
        </w:tc>
      </w:tr>
      <w:tr w:rsidR="00A85E93" w:rsidRPr="006940CE" w14:paraId="4810CDA0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57E528C5" w14:textId="77777777" w:rsidR="00A85E93" w:rsidRPr="006940CE" w:rsidRDefault="00C258EF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Geplante</w:t>
            </w:r>
            <w:r w:rsidR="009203E4" w:rsidRPr="006940CE">
              <w:rPr>
                <w:b/>
                <w:sz w:val="22"/>
                <w:szCs w:val="22"/>
              </w:rPr>
              <w:t xml:space="preserve"> Kosten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0D59F220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4EAA5FF5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Ist-</w:t>
            </w:r>
            <w:r w:rsidR="009203E4" w:rsidRPr="006940CE">
              <w:rPr>
                <w:b/>
                <w:sz w:val="22"/>
                <w:szCs w:val="22"/>
              </w:rPr>
              <w:t>Kosten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79302BE4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</w:tr>
      <w:tr w:rsidR="00A85E93" w:rsidRPr="006940CE" w14:paraId="5C82414A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47AD6072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Erwartete Rest</w:t>
            </w:r>
            <w:r w:rsidR="009203E4" w:rsidRPr="006940CE">
              <w:rPr>
                <w:b/>
                <w:sz w:val="22"/>
                <w:szCs w:val="22"/>
              </w:rPr>
              <w:t>kosten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6159CFC7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4D84E161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Gesamt</w:t>
            </w:r>
            <w:r w:rsidR="009203E4" w:rsidRPr="006940CE">
              <w:rPr>
                <w:b/>
                <w:sz w:val="22"/>
                <w:szCs w:val="22"/>
              </w:rPr>
              <w:t>kosten</w:t>
            </w:r>
            <w:r w:rsidRPr="006940CE">
              <w:rPr>
                <w:b/>
                <w:sz w:val="22"/>
                <w:szCs w:val="22"/>
              </w:rPr>
              <w:t xml:space="preserve"> Progn</w:t>
            </w:r>
            <w:r w:rsidR="007112C4">
              <w:rPr>
                <w:b/>
                <w:sz w:val="22"/>
                <w:szCs w:val="22"/>
              </w:rPr>
              <w:t>ose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7DC72924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</w:tr>
      <w:tr w:rsidR="00107E3F" w:rsidRPr="006940CE" w14:paraId="0C291443" w14:textId="77777777" w:rsidTr="00AC006B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0C0F8D6D" w14:textId="77777777" w:rsidR="00107E3F" w:rsidRPr="006940CE" w:rsidRDefault="00107E3F" w:rsidP="00AC006B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Geplanter Startermin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4BB14465" w14:textId="77777777" w:rsidR="00107E3F" w:rsidRPr="006940CE" w:rsidRDefault="00107E3F" w:rsidP="00AC006B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6A99C090" w14:textId="77777777" w:rsidR="00107E3F" w:rsidRPr="006940CE" w:rsidRDefault="00107E3F" w:rsidP="00AC006B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Ist-Starttermin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277D4767" w14:textId="77777777" w:rsidR="00107E3F" w:rsidRPr="006940CE" w:rsidRDefault="00107E3F" w:rsidP="00AC006B">
            <w:pPr>
              <w:rPr>
                <w:sz w:val="22"/>
                <w:szCs w:val="22"/>
              </w:rPr>
            </w:pPr>
          </w:p>
        </w:tc>
      </w:tr>
      <w:tr w:rsidR="00A85E93" w:rsidRPr="006940CE" w14:paraId="51202E2E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1EFAF9A7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Geplanter Endtermin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1D482EB2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753430E3" w14:textId="77777777" w:rsidR="00A85E93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Endtermin Prognose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6E446694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</w:tr>
      <w:tr w:rsidR="00A85E93" w:rsidRPr="006940CE" w14:paraId="5BEE5A2E" w14:textId="77777777" w:rsidTr="000C6C36">
        <w:trPr>
          <w:cantSplit/>
          <w:trHeight w:val="340"/>
        </w:trPr>
        <w:tc>
          <w:tcPr>
            <w:tcW w:w="2373" w:type="dxa"/>
            <w:shd w:val="clear" w:color="auto" w:fill="A8D08D"/>
            <w:vAlign w:val="center"/>
          </w:tcPr>
          <w:p w14:paraId="5A9882A3" w14:textId="77777777" w:rsidR="00A85E93" w:rsidRPr="006940CE" w:rsidRDefault="00A85E93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Fortschrittsgrad</w:t>
            </w:r>
          </w:p>
        </w:tc>
        <w:tc>
          <w:tcPr>
            <w:tcW w:w="2373" w:type="dxa"/>
            <w:shd w:val="clear" w:color="auto" w:fill="auto"/>
            <w:vAlign w:val="center"/>
          </w:tcPr>
          <w:p w14:paraId="27D87E95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  <w:tc>
          <w:tcPr>
            <w:tcW w:w="2374" w:type="dxa"/>
            <w:shd w:val="clear" w:color="auto" w:fill="A8D08D"/>
            <w:vAlign w:val="center"/>
          </w:tcPr>
          <w:p w14:paraId="377CEC07" w14:textId="77777777" w:rsidR="00A85E93" w:rsidRPr="006940CE" w:rsidRDefault="008711B0" w:rsidP="000C6C36">
            <w:pPr>
              <w:rPr>
                <w:b/>
                <w:sz w:val="22"/>
                <w:szCs w:val="22"/>
              </w:rPr>
            </w:pPr>
            <w:r w:rsidRPr="006940CE">
              <w:rPr>
                <w:b/>
                <w:sz w:val="22"/>
                <w:szCs w:val="22"/>
              </w:rPr>
              <w:t>Bemerkungen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4E779079" w14:textId="77777777" w:rsidR="00A85E93" w:rsidRPr="006940CE" w:rsidRDefault="00A85E93" w:rsidP="000C6C36">
            <w:pPr>
              <w:rPr>
                <w:sz w:val="22"/>
                <w:szCs w:val="22"/>
              </w:rPr>
            </w:pPr>
          </w:p>
        </w:tc>
      </w:tr>
    </w:tbl>
    <w:p w14:paraId="620689F3" w14:textId="77777777" w:rsidR="00F547B9" w:rsidRDefault="00115497" w:rsidP="00115497">
      <w:pPr>
        <w:pStyle w:val="Descripcin"/>
      </w:pPr>
      <w:bookmarkStart w:id="103" w:name="_Toc142565841"/>
      <w:r>
        <w:t xml:space="preserve">Tabelle </w:t>
      </w:r>
      <w:r>
        <w:fldChar w:fldCharType="begin"/>
      </w:r>
      <w:r>
        <w:instrText xml:space="preserve"> </w:instrText>
      </w:r>
      <w:r w:rsidR="009E123B">
        <w:instrText>SEQ</w:instrText>
      </w:r>
      <w:r>
        <w:instrText xml:space="preserve"> Tabelle \* ARABIC </w:instrText>
      </w:r>
      <w:r>
        <w:fldChar w:fldCharType="separate"/>
      </w:r>
      <w:r w:rsidR="001E2DC0">
        <w:rPr>
          <w:noProof/>
        </w:rPr>
        <w:t>21</w:t>
      </w:r>
      <w:r>
        <w:fldChar w:fldCharType="end"/>
      </w:r>
      <w:r>
        <w:t xml:space="preserve"> Arbeitspaket-Statusbericht</w:t>
      </w:r>
      <w:bookmarkEnd w:id="103"/>
    </w:p>
    <w:p w14:paraId="2FE7170E" w14:textId="77777777" w:rsidR="00F547B9" w:rsidRPr="006940CE" w:rsidRDefault="00F547B9" w:rsidP="00A90153">
      <w:pPr>
        <w:rPr>
          <w:sz w:val="22"/>
          <w:szCs w:val="22"/>
        </w:rPr>
      </w:pPr>
    </w:p>
    <w:p w14:paraId="4F6C3D84" w14:textId="77777777" w:rsidR="000420C9" w:rsidRPr="00B12C41" w:rsidRDefault="000420C9" w:rsidP="00B12C41">
      <w:pPr>
        <w:pStyle w:val="Ttulo1"/>
      </w:pPr>
      <w:bookmarkStart w:id="104" w:name="_Toc142565892"/>
      <w:r w:rsidRPr="00B12C41">
        <w:lastRenderedPageBreak/>
        <w:t>Persönliche Kommunikation 4.4.3</w:t>
      </w:r>
      <w:r w:rsidR="00C11F73">
        <w:t>.</w:t>
      </w:r>
      <w:bookmarkEnd w:id="104"/>
    </w:p>
    <w:p w14:paraId="0680CB18" w14:textId="77777777" w:rsidR="000420C9" w:rsidRDefault="000420C9" w:rsidP="000420C9">
      <w:pPr>
        <w:pStyle w:val="Ttulo2"/>
      </w:pPr>
      <w:bookmarkStart w:id="105" w:name="_Toc142565893"/>
      <w:r>
        <w:t>Kommunikationsmodell mit Beispielen</w:t>
      </w:r>
      <w:bookmarkEnd w:id="105"/>
    </w:p>
    <w:p w14:paraId="15FC1EE7" w14:textId="77777777" w:rsidR="00DB0CEA" w:rsidRPr="000307D7" w:rsidRDefault="00DB0CEA" w:rsidP="00DB0CEA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B0CEA" w:rsidRPr="00CC0488" w14:paraId="4BA20A60" w14:textId="77777777" w:rsidTr="00881021">
        <w:tc>
          <w:tcPr>
            <w:tcW w:w="8857" w:type="dxa"/>
            <w:shd w:val="clear" w:color="auto" w:fill="FFC000"/>
          </w:tcPr>
          <w:p w14:paraId="043A4CD4" w14:textId="77777777" w:rsidR="00DB0CEA" w:rsidRPr="00CC0488" w:rsidRDefault="00DB0CEA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CC0488">
              <w:rPr>
                <w:b/>
                <w:bCs/>
              </w:rPr>
              <w:t>Hinweis</w:t>
            </w:r>
            <w:r w:rsidR="00C214D7">
              <w:rPr>
                <w:b/>
                <w:bCs/>
              </w:rPr>
              <w:t>e</w:t>
            </w:r>
            <w:r w:rsidRPr="00CC0488">
              <w:rPr>
                <w:b/>
                <w:bCs/>
              </w:rPr>
              <w:t xml:space="preserve"> zur Bearbeitung</w:t>
            </w:r>
          </w:p>
        </w:tc>
      </w:tr>
      <w:tr w:rsidR="00DB0CEA" w:rsidRPr="00CC0488" w14:paraId="0FC85FC0" w14:textId="77777777" w:rsidTr="00881021">
        <w:tc>
          <w:tcPr>
            <w:tcW w:w="8857" w:type="dxa"/>
          </w:tcPr>
          <w:p w14:paraId="2274E8E8" w14:textId="77777777" w:rsidR="00DB0CEA" w:rsidRDefault="00DB0CEA" w:rsidP="00881021">
            <w:pPr>
              <w:pStyle w:val="Absatztextnormal"/>
              <w:ind w:left="0"/>
            </w:pPr>
          </w:p>
          <w:p w14:paraId="7A17D290" w14:textId="77777777" w:rsidR="008604A5" w:rsidRPr="00BA0B78" w:rsidRDefault="008604A5" w:rsidP="00C0491E">
            <w:pPr>
              <w:numPr>
                <w:ilvl w:val="0"/>
                <w:numId w:val="3"/>
              </w:numPr>
            </w:pPr>
            <w:r w:rsidRPr="00BA0B78">
              <w:t>Bedeutung von Kommunikationsmodelle</w:t>
            </w:r>
            <w:r>
              <w:t>n</w:t>
            </w:r>
            <w:r w:rsidRPr="00BA0B78">
              <w:t xml:space="preserve"> im Projekt: zum Beispiel</w:t>
            </w:r>
          </w:p>
          <w:p w14:paraId="7EF5C6AF" w14:textId="77777777" w:rsidR="008604A5" w:rsidRPr="00BA0B78" w:rsidRDefault="008604A5" w:rsidP="00C0491E">
            <w:pPr>
              <w:numPr>
                <w:ilvl w:val="0"/>
                <w:numId w:val="7"/>
              </w:numPr>
            </w:pPr>
            <w:r w:rsidRPr="00BA0B78">
              <w:t>Sender-Empfänger-Modell</w:t>
            </w:r>
          </w:p>
          <w:p w14:paraId="35D428D4" w14:textId="77777777" w:rsidR="008604A5" w:rsidRPr="00BA0B78" w:rsidRDefault="008604A5" w:rsidP="00C0491E">
            <w:pPr>
              <w:numPr>
                <w:ilvl w:val="0"/>
                <w:numId w:val="7"/>
              </w:numPr>
            </w:pPr>
            <w:r w:rsidRPr="00BA0B78">
              <w:t>Eisbergmodell</w:t>
            </w:r>
          </w:p>
          <w:p w14:paraId="272F0D3B" w14:textId="77777777" w:rsidR="008604A5" w:rsidRPr="00BA0B78" w:rsidRDefault="008604A5" w:rsidP="00C0491E">
            <w:pPr>
              <w:numPr>
                <w:ilvl w:val="0"/>
                <w:numId w:val="7"/>
              </w:numPr>
            </w:pPr>
            <w:r w:rsidRPr="00BA0B78">
              <w:t>Kommunikationsquadrat („Vier-Ohren-Modell“)</w:t>
            </w:r>
          </w:p>
          <w:p w14:paraId="531B5D76" w14:textId="77777777" w:rsidR="008604A5" w:rsidRPr="00BA0B78" w:rsidRDefault="008604A5" w:rsidP="00C0491E">
            <w:pPr>
              <w:numPr>
                <w:ilvl w:val="0"/>
                <w:numId w:val="7"/>
              </w:numPr>
            </w:pPr>
            <w:r w:rsidRPr="00BA0B78">
              <w:t>…..</w:t>
            </w:r>
          </w:p>
          <w:p w14:paraId="5BDD4737" w14:textId="77777777" w:rsidR="008604A5" w:rsidRPr="00BA0B78" w:rsidRDefault="008604A5" w:rsidP="00C0491E">
            <w:pPr>
              <w:numPr>
                <w:ilvl w:val="0"/>
                <w:numId w:val="7"/>
              </w:numPr>
            </w:pPr>
            <w:r w:rsidRPr="00BA0B78">
              <w:t xml:space="preserve">Beschreibung </w:t>
            </w:r>
            <w:r>
              <w:t>von</w:t>
            </w:r>
            <w:r w:rsidRPr="00BA0B78">
              <w:t xml:space="preserve"> Kommunikationssituation</w:t>
            </w:r>
            <w:r>
              <w:t>en</w:t>
            </w:r>
            <w:r w:rsidRPr="00BA0B78">
              <w:t xml:space="preserve"> aus dem Projekt anhand eines Kommunikationsmodells auf der Sach- und Beziehungsebene (ggf. fiktiv)</w:t>
            </w:r>
          </w:p>
          <w:p w14:paraId="5301F088" w14:textId="77777777" w:rsidR="00DB0CEA" w:rsidRPr="00BE4376" w:rsidRDefault="00DB0CEA" w:rsidP="00AE340A">
            <w:pPr>
              <w:pStyle w:val="Absatztextnormal"/>
              <w:jc w:val="both"/>
            </w:pPr>
          </w:p>
          <w:p w14:paraId="0C756C4C" w14:textId="77777777" w:rsidR="00DB0CEA" w:rsidRPr="00BE4376" w:rsidRDefault="00DB0CEA" w:rsidP="00881021">
            <w:pPr>
              <w:pStyle w:val="Default"/>
              <w:rPr>
                <w:rFonts w:cs="Times New Roman"/>
                <w:color w:val="auto"/>
                <w:sz w:val="20"/>
                <w:szCs w:val="20"/>
              </w:rPr>
            </w:pPr>
          </w:p>
        </w:tc>
      </w:tr>
    </w:tbl>
    <w:p w14:paraId="150E0ED0" w14:textId="77777777" w:rsidR="00DB0CEA" w:rsidRPr="000307D7" w:rsidRDefault="00DB0CEA" w:rsidP="00DB0CEA">
      <w:pPr>
        <w:rPr>
          <w:sz w:val="22"/>
          <w:szCs w:val="22"/>
        </w:rPr>
      </w:pPr>
    </w:p>
    <w:p w14:paraId="575AEEAB" w14:textId="77777777" w:rsidR="00DB0CEA" w:rsidRPr="000307D7" w:rsidRDefault="00DB0CEA" w:rsidP="00DB0CEA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B0CEA" w:rsidRPr="00B50BFC" w14:paraId="7A3C2B04" w14:textId="77777777" w:rsidTr="00881021">
        <w:tc>
          <w:tcPr>
            <w:tcW w:w="8930" w:type="dxa"/>
            <w:shd w:val="clear" w:color="auto" w:fill="FFFF00"/>
          </w:tcPr>
          <w:p w14:paraId="5682FD4C" w14:textId="77777777" w:rsidR="00DB0CEA" w:rsidRPr="00B50BFC" w:rsidRDefault="00DB0CEA" w:rsidP="00881021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 w:rsidRPr="00B50BFC">
              <w:rPr>
                <w:b/>
                <w:bCs/>
                <w:highlight w:val="yellow"/>
              </w:rPr>
              <w:t>Qualität und Bewertungskriterien</w:t>
            </w:r>
          </w:p>
        </w:tc>
      </w:tr>
      <w:tr w:rsidR="00DB0CEA" w:rsidRPr="00B50BFC" w14:paraId="716492ED" w14:textId="77777777" w:rsidTr="00881021">
        <w:tc>
          <w:tcPr>
            <w:tcW w:w="8930" w:type="dxa"/>
          </w:tcPr>
          <w:p w14:paraId="714B338F" w14:textId="77777777" w:rsidR="00DB0CEA" w:rsidRPr="00B50BFC" w:rsidRDefault="00DB0CEA" w:rsidP="00881021">
            <w:pPr>
              <w:pStyle w:val="Default"/>
              <w:rPr>
                <w:sz w:val="20"/>
                <w:szCs w:val="20"/>
              </w:rPr>
            </w:pPr>
          </w:p>
          <w:p w14:paraId="6D05DF92" w14:textId="77777777" w:rsidR="00DB0CEA" w:rsidRPr="00B50BFC" w:rsidRDefault="00686301" w:rsidP="00881021">
            <w:pPr>
              <w:pStyle w:val="Default"/>
              <w:rPr>
                <w:sz w:val="20"/>
                <w:szCs w:val="20"/>
              </w:rPr>
            </w:pPr>
            <w:r w:rsidRPr="00686301">
              <w:rPr>
                <w:sz w:val="20"/>
                <w:szCs w:val="20"/>
              </w:rPr>
              <w:t>Darstellung eines im Projekt angewendeten Kommunikationsmodells (Nachrichtenquadrat, Sender-Empfänger-Modell, Eisbergmodell...) mit Beispielen aus dem Projekt aus Sender und Empfängersichtweise</w:t>
            </w:r>
            <w:r>
              <w:rPr>
                <w:sz w:val="20"/>
                <w:szCs w:val="20"/>
              </w:rPr>
              <w:t xml:space="preserve"> </w:t>
            </w:r>
            <w:r w:rsidR="00DB0CEA">
              <w:rPr>
                <w:sz w:val="20"/>
                <w:szCs w:val="20"/>
              </w:rPr>
              <w:t xml:space="preserve">– </w:t>
            </w:r>
            <w:r w:rsidR="00DB0CEA" w:rsidRPr="00BE4376">
              <w:rPr>
                <w:b/>
                <w:color w:val="FF0000"/>
                <w:sz w:val="20"/>
                <w:szCs w:val="20"/>
              </w:rPr>
              <w:t>strukturierter Text</w:t>
            </w:r>
            <w:r w:rsidR="00DC02CF">
              <w:rPr>
                <w:b/>
                <w:color w:val="FF0000"/>
                <w:sz w:val="20"/>
                <w:szCs w:val="20"/>
              </w:rPr>
              <w:t xml:space="preserve"> oder Grafik</w:t>
            </w:r>
          </w:p>
          <w:p w14:paraId="155ED02A" w14:textId="77777777" w:rsidR="00DB0CEA" w:rsidRPr="00B50BFC" w:rsidRDefault="00DB0CEA" w:rsidP="0088102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A658CBA" w14:textId="77777777" w:rsidR="00DB0CEA" w:rsidRPr="000307D7" w:rsidRDefault="00DB0CEA" w:rsidP="00DB0CEA">
      <w:pPr>
        <w:rPr>
          <w:sz w:val="22"/>
          <w:szCs w:val="22"/>
        </w:rPr>
      </w:pPr>
    </w:p>
    <w:p w14:paraId="64D49482" w14:textId="77777777" w:rsidR="00593B27" w:rsidRDefault="009B2FFD" w:rsidP="009B2FFD">
      <w:pPr>
        <w:pStyle w:val="Ttulo1"/>
        <w:numPr>
          <w:ilvl w:val="0"/>
          <w:numId w:val="0"/>
        </w:numPr>
      </w:pPr>
      <w:r>
        <w:br w:type="page"/>
      </w:r>
      <w:bookmarkStart w:id="106" w:name="_Toc142565894"/>
      <w:r w:rsidR="00593B27" w:rsidRPr="00282E50">
        <w:lastRenderedPageBreak/>
        <w:t>Anhang</w:t>
      </w:r>
      <w:bookmarkEnd w:id="10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93B27" w:rsidRPr="00EF532A" w14:paraId="4E166AA0" w14:textId="77777777" w:rsidTr="007E2EEC">
        <w:tc>
          <w:tcPr>
            <w:tcW w:w="9570" w:type="dxa"/>
            <w:shd w:val="clear" w:color="auto" w:fill="FFFF00"/>
            <w:vAlign w:val="center"/>
          </w:tcPr>
          <w:p w14:paraId="4A52305E" w14:textId="77777777" w:rsidR="00593B27" w:rsidRPr="00EF532A" w:rsidRDefault="00593B27" w:rsidP="00881021">
            <w:pPr>
              <w:pStyle w:val="Absatztextnormal"/>
              <w:ind w:left="0"/>
              <w:rPr>
                <w:b/>
                <w:bCs/>
              </w:rPr>
            </w:pPr>
            <w:r w:rsidRPr="00EF532A">
              <w:rPr>
                <w:b/>
                <w:bCs/>
              </w:rPr>
              <w:t>Qualität und Bewertungskriterien</w:t>
            </w:r>
          </w:p>
        </w:tc>
      </w:tr>
      <w:tr w:rsidR="00593B27" w:rsidRPr="00EF532A" w14:paraId="448EEDA5" w14:textId="77777777" w:rsidTr="007E2EEC">
        <w:tc>
          <w:tcPr>
            <w:tcW w:w="9570" w:type="dxa"/>
          </w:tcPr>
          <w:p w14:paraId="4D056C38" w14:textId="77777777" w:rsidR="00593B27" w:rsidRPr="00EF532A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  <w:p w14:paraId="64156FFE" w14:textId="77777777" w:rsidR="00593B27" w:rsidRPr="00EF532A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  <w:r w:rsidRPr="00EF532A">
              <w:t xml:space="preserve">Diese Register enthalten keine </w:t>
            </w:r>
            <w:r w:rsidR="00A44892">
              <w:t>ICB</w:t>
            </w:r>
            <w:r w:rsidRPr="00EF532A">
              <w:t xml:space="preserve">-Elemente. Sie sind auf die </w:t>
            </w:r>
            <w:r w:rsidR="005E0C4A">
              <w:t>hinter dem Inhaltsverzeichnis</w:t>
            </w:r>
            <w:r w:rsidRPr="00EF532A">
              <w:t xml:space="preserve"> genannten formalen Anforderungen an den Transfernachweis bezogen.</w:t>
            </w:r>
          </w:p>
          <w:p w14:paraId="25764056" w14:textId="77777777" w:rsidR="00593B27" w:rsidRPr="00EF532A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</w:tc>
      </w:tr>
    </w:tbl>
    <w:p w14:paraId="3A3FBAF1" w14:textId="77777777" w:rsidR="00593B27" w:rsidRPr="000307D7" w:rsidRDefault="00593B27" w:rsidP="00593B27">
      <w:pPr>
        <w:rPr>
          <w:sz w:val="22"/>
          <w:szCs w:val="22"/>
        </w:rPr>
      </w:pPr>
    </w:p>
    <w:p w14:paraId="39F38DE3" w14:textId="77777777" w:rsidR="00593B27" w:rsidRDefault="00593B27" w:rsidP="00593B27">
      <w:pPr>
        <w:pStyle w:val="Ttulo2"/>
      </w:pPr>
      <w:bookmarkStart w:id="107" w:name="_Toc142565895"/>
      <w:r>
        <w:t>Abkürzungsverzeichnis</w:t>
      </w:r>
      <w:bookmarkEnd w:id="10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93B27" w:rsidRPr="00C2281F" w14:paraId="709711D4" w14:textId="77777777" w:rsidTr="007E2EEC">
        <w:tc>
          <w:tcPr>
            <w:tcW w:w="9570" w:type="dxa"/>
            <w:shd w:val="clear" w:color="auto" w:fill="FFFF00"/>
            <w:vAlign w:val="center"/>
          </w:tcPr>
          <w:p w14:paraId="4F970B3D" w14:textId="77777777" w:rsidR="00593B27" w:rsidRPr="00EF532A" w:rsidRDefault="00593B27" w:rsidP="00881021">
            <w:pPr>
              <w:pStyle w:val="Absatztextnormal"/>
              <w:ind w:left="0"/>
              <w:rPr>
                <w:b/>
                <w:bCs/>
              </w:rPr>
            </w:pPr>
            <w:r w:rsidRPr="00EF532A">
              <w:rPr>
                <w:b/>
                <w:bCs/>
              </w:rPr>
              <w:t>Qualität und Bewertungskriterien</w:t>
            </w:r>
          </w:p>
        </w:tc>
      </w:tr>
      <w:tr w:rsidR="00593B27" w:rsidRPr="00177155" w14:paraId="1E109C27" w14:textId="77777777" w:rsidTr="007E2EEC">
        <w:tc>
          <w:tcPr>
            <w:tcW w:w="9570" w:type="dxa"/>
          </w:tcPr>
          <w:p w14:paraId="6E93D6B7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  <w:p w14:paraId="38A12F7B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  <w:r w:rsidRPr="00177155">
              <w:t xml:space="preserve">Das Abkürzungsverzeichnis ist </w:t>
            </w:r>
            <w:r w:rsidR="009129AD">
              <w:t xml:space="preserve">alphabetisch sortiert </w:t>
            </w:r>
            <w:r w:rsidRPr="00177155">
              <w:t>gefordert</w:t>
            </w:r>
            <w:r w:rsidR="007C2883">
              <w:t>.</w:t>
            </w:r>
          </w:p>
          <w:p w14:paraId="1AA7450C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</w:tc>
      </w:tr>
    </w:tbl>
    <w:p w14:paraId="7E433FE2" w14:textId="77777777" w:rsidR="00593B27" w:rsidRPr="000307D7" w:rsidRDefault="00593B27" w:rsidP="00593B2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6"/>
        <w:gridCol w:w="3000"/>
        <w:gridCol w:w="4892"/>
      </w:tblGrid>
      <w:tr w:rsidR="00593B27" w:rsidRPr="000307D7" w14:paraId="58D789DD" w14:textId="77777777" w:rsidTr="000C6C36">
        <w:trPr>
          <w:cantSplit/>
          <w:tblHeader/>
        </w:trPr>
        <w:tc>
          <w:tcPr>
            <w:tcW w:w="1559" w:type="dxa"/>
            <w:shd w:val="clear" w:color="auto" w:fill="A8D08D"/>
          </w:tcPr>
          <w:p w14:paraId="74F6B862" w14:textId="77777777" w:rsidR="00593B27" w:rsidRPr="000307D7" w:rsidRDefault="00593B27" w:rsidP="000C6C36">
            <w:pPr>
              <w:spacing w:before="60" w:after="60"/>
              <w:ind w:left="113"/>
              <w:rPr>
                <w:rFonts w:cs="Arial"/>
                <w:b/>
                <w:sz w:val="22"/>
                <w:szCs w:val="22"/>
              </w:rPr>
            </w:pPr>
            <w:r w:rsidRPr="000307D7">
              <w:rPr>
                <w:rFonts w:cs="Arial"/>
                <w:b/>
                <w:sz w:val="22"/>
                <w:szCs w:val="22"/>
              </w:rPr>
              <w:t>Abkürzung</w:t>
            </w:r>
          </w:p>
        </w:tc>
        <w:tc>
          <w:tcPr>
            <w:tcW w:w="2694" w:type="dxa"/>
            <w:shd w:val="clear" w:color="auto" w:fill="A8D08D"/>
          </w:tcPr>
          <w:p w14:paraId="380C8E66" w14:textId="77777777" w:rsidR="00593B27" w:rsidRPr="000307D7" w:rsidRDefault="00593B27" w:rsidP="000C6C36">
            <w:pPr>
              <w:spacing w:before="60" w:after="60"/>
              <w:ind w:left="113"/>
              <w:rPr>
                <w:rFonts w:cs="Arial"/>
                <w:b/>
                <w:sz w:val="22"/>
                <w:szCs w:val="22"/>
              </w:rPr>
            </w:pPr>
            <w:r w:rsidRPr="000307D7">
              <w:rPr>
                <w:rFonts w:cs="Arial"/>
                <w:b/>
                <w:sz w:val="22"/>
                <w:szCs w:val="22"/>
              </w:rPr>
              <w:t>Begriff</w:t>
            </w:r>
          </w:p>
        </w:tc>
        <w:tc>
          <w:tcPr>
            <w:tcW w:w="4394" w:type="dxa"/>
            <w:shd w:val="clear" w:color="auto" w:fill="A8D08D"/>
          </w:tcPr>
          <w:p w14:paraId="54BFB033" w14:textId="77777777" w:rsidR="00593B27" w:rsidRPr="000307D7" w:rsidRDefault="00593B27" w:rsidP="000C6C36">
            <w:pPr>
              <w:spacing w:before="60" w:after="60"/>
              <w:ind w:left="113"/>
              <w:rPr>
                <w:rFonts w:cs="Arial"/>
                <w:b/>
                <w:sz w:val="22"/>
                <w:szCs w:val="22"/>
              </w:rPr>
            </w:pPr>
            <w:r w:rsidRPr="000307D7">
              <w:rPr>
                <w:rFonts w:cs="Arial"/>
                <w:b/>
                <w:sz w:val="22"/>
                <w:szCs w:val="22"/>
              </w:rPr>
              <w:t>Definition bzw. Hintergrund</w:t>
            </w:r>
          </w:p>
        </w:tc>
      </w:tr>
      <w:tr w:rsidR="00593B27" w:rsidRPr="000307D7" w14:paraId="20F1FBDD" w14:textId="77777777" w:rsidTr="000C6C36">
        <w:trPr>
          <w:cantSplit/>
        </w:trPr>
        <w:tc>
          <w:tcPr>
            <w:tcW w:w="1559" w:type="dxa"/>
          </w:tcPr>
          <w:p w14:paraId="5FD0CE5B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22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94" w:type="dxa"/>
          </w:tcPr>
          <w:p w14:paraId="6889688D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23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4394" w:type="dxa"/>
          </w:tcPr>
          <w:p w14:paraId="7A7CCDD9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24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593B27" w:rsidRPr="000307D7" w14:paraId="47204D7E" w14:textId="77777777" w:rsidTr="000C6C36">
        <w:trPr>
          <w:cantSplit/>
        </w:trPr>
        <w:tc>
          <w:tcPr>
            <w:tcW w:w="1559" w:type="dxa"/>
          </w:tcPr>
          <w:p w14:paraId="7E5814D7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27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94" w:type="dxa"/>
          </w:tcPr>
          <w:p w14:paraId="142467DB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2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4394" w:type="dxa"/>
          </w:tcPr>
          <w:p w14:paraId="53B0F7D3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7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593B27" w:rsidRPr="000307D7" w14:paraId="2119F79C" w14:textId="77777777" w:rsidTr="000C6C36">
        <w:trPr>
          <w:cantSplit/>
        </w:trPr>
        <w:tc>
          <w:tcPr>
            <w:tcW w:w="1559" w:type="dxa"/>
          </w:tcPr>
          <w:p w14:paraId="3D49AD92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28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94" w:type="dxa"/>
          </w:tcPr>
          <w:p w14:paraId="4E9488DD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3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4394" w:type="dxa"/>
          </w:tcPr>
          <w:p w14:paraId="3353636C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8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593B27" w:rsidRPr="000307D7" w14:paraId="0376F284" w14:textId="77777777" w:rsidTr="000C6C36">
        <w:trPr>
          <w:cantSplit/>
        </w:trPr>
        <w:tc>
          <w:tcPr>
            <w:tcW w:w="1559" w:type="dxa"/>
          </w:tcPr>
          <w:p w14:paraId="7C3CD92F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29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94" w:type="dxa"/>
          </w:tcPr>
          <w:p w14:paraId="4564E526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4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4394" w:type="dxa"/>
          </w:tcPr>
          <w:p w14:paraId="4AB7AD0F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9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593B27" w:rsidRPr="000307D7" w14:paraId="420E6938" w14:textId="77777777" w:rsidTr="000C6C36">
        <w:trPr>
          <w:cantSplit/>
        </w:trPr>
        <w:tc>
          <w:tcPr>
            <w:tcW w:w="1559" w:type="dxa"/>
          </w:tcPr>
          <w:p w14:paraId="0542722C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0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94" w:type="dxa"/>
          </w:tcPr>
          <w:p w14:paraId="6122A8A5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5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4394" w:type="dxa"/>
          </w:tcPr>
          <w:p w14:paraId="09ACB7A8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40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</w:tr>
      <w:tr w:rsidR="00593B27" w:rsidRPr="000307D7" w14:paraId="7318466E" w14:textId="77777777" w:rsidTr="000C6C36">
        <w:trPr>
          <w:cantSplit/>
        </w:trPr>
        <w:tc>
          <w:tcPr>
            <w:tcW w:w="1559" w:type="dxa"/>
          </w:tcPr>
          <w:p w14:paraId="3DE7643B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1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2694" w:type="dxa"/>
          </w:tcPr>
          <w:p w14:paraId="70FD11EF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36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  <w:tc>
          <w:tcPr>
            <w:tcW w:w="4394" w:type="dxa"/>
          </w:tcPr>
          <w:p w14:paraId="37A5EA3F" w14:textId="77777777" w:rsidR="00593B27" w:rsidRPr="000307D7" w:rsidRDefault="00593B27" w:rsidP="00881021">
            <w:pPr>
              <w:ind w:left="113"/>
              <w:rPr>
                <w:rFonts w:cs="Arial"/>
                <w:sz w:val="22"/>
                <w:szCs w:val="22"/>
              </w:rPr>
            </w:pPr>
            <w:r w:rsidRPr="000307D7">
              <w:rPr>
                <w:rFonts w:cs="Arial"/>
                <w:sz w:val="22"/>
                <w:szCs w:val="22"/>
              </w:rPr>
              <w:fldChar w:fldCharType="begin">
                <w:ffData>
                  <w:name w:val="Text541"/>
                  <w:enabled/>
                  <w:calcOnExit w:val="0"/>
                  <w:textInput/>
                </w:ffData>
              </w:fldChar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="009E123B" w:rsidRPr="000307D7">
              <w:rPr>
                <w:rFonts w:cs="Arial"/>
                <w:sz w:val="22"/>
                <w:szCs w:val="22"/>
              </w:rPr>
              <w:instrText>FORMTEXT</w:instrText>
            </w:r>
            <w:r w:rsidRPr="000307D7">
              <w:rPr>
                <w:rFonts w:cs="Arial"/>
                <w:sz w:val="22"/>
                <w:szCs w:val="22"/>
              </w:rPr>
              <w:instrText xml:space="preserve"> </w:instrText>
            </w:r>
            <w:r w:rsidRPr="000307D7">
              <w:rPr>
                <w:rFonts w:cs="Arial"/>
                <w:sz w:val="22"/>
                <w:szCs w:val="22"/>
              </w:rPr>
            </w:r>
            <w:r w:rsidRPr="000307D7">
              <w:rPr>
                <w:rFonts w:cs="Arial"/>
                <w:sz w:val="22"/>
                <w:szCs w:val="22"/>
              </w:rPr>
              <w:fldChar w:fldCharType="separate"/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noProof/>
                <w:sz w:val="22"/>
                <w:szCs w:val="22"/>
              </w:rPr>
              <w:t> </w:t>
            </w:r>
            <w:r w:rsidRPr="000307D7">
              <w:rPr>
                <w:rFonts w:cs="Arial"/>
                <w:sz w:val="22"/>
                <w:szCs w:val="22"/>
              </w:rPr>
              <w:fldChar w:fldCharType="end"/>
            </w:r>
          </w:p>
        </w:tc>
      </w:tr>
    </w:tbl>
    <w:p w14:paraId="0552D81C" w14:textId="77777777" w:rsidR="00593B27" w:rsidRPr="000307D7" w:rsidRDefault="00593B27" w:rsidP="00593B27">
      <w:pPr>
        <w:pStyle w:val="Absatztextnormal"/>
        <w:ind w:left="0"/>
        <w:rPr>
          <w:sz w:val="22"/>
          <w:szCs w:val="22"/>
        </w:rPr>
      </w:pPr>
    </w:p>
    <w:p w14:paraId="56395E3F" w14:textId="77777777" w:rsidR="00593B27" w:rsidRDefault="00593B27" w:rsidP="00593B27">
      <w:pPr>
        <w:pStyle w:val="Ttulo2"/>
      </w:pPr>
      <w:bookmarkStart w:id="108" w:name="_Toc142565896"/>
      <w:r>
        <w:t>Glossar</w:t>
      </w:r>
      <w:bookmarkEnd w:id="10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7738D" w:rsidRPr="00C2281F" w14:paraId="720FF155" w14:textId="77777777" w:rsidTr="007E2EEC">
        <w:tc>
          <w:tcPr>
            <w:tcW w:w="9570" w:type="dxa"/>
            <w:shd w:val="clear" w:color="auto" w:fill="FFFF00"/>
            <w:vAlign w:val="center"/>
          </w:tcPr>
          <w:p w14:paraId="71E179F0" w14:textId="77777777" w:rsidR="00D7738D" w:rsidRPr="00EF532A" w:rsidRDefault="00D7738D" w:rsidP="001F6BFC">
            <w:pPr>
              <w:pStyle w:val="Absatztextnormal"/>
              <w:ind w:left="0"/>
              <w:rPr>
                <w:b/>
                <w:bCs/>
              </w:rPr>
            </w:pPr>
            <w:r w:rsidRPr="00EF532A">
              <w:rPr>
                <w:b/>
                <w:bCs/>
              </w:rPr>
              <w:t>Qualität und Bewertungskriterien</w:t>
            </w:r>
          </w:p>
        </w:tc>
      </w:tr>
      <w:tr w:rsidR="00D7738D" w:rsidRPr="00177155" w14:paraId="6CFAC8C8" w14:textId="77777777" w:rsidTr="007E2EEC">
        <w:tc>
          <w:tcPr>
            <w:tcW w:w="9570" w:type="dxa"/>
          </w:tcPr>
          <w:p w14:paraId="68AA418A" w14:textId="77777777" w:rsidR="00D7738D" w:rsidRPr="00177155" w:rsidRDefault="00D7738D" w:rsidP="001F6BFC">
            <w:pPr>
              <w:pStyle w:val="Absatztextnormal"/>
              <w:tabs>
                <w:tab w:val="left" w:pos="0"/>
              </w:tabs>
              <w:ind w:left="34"/>
            </w:pPr>
          </w:p>
          <w:p w14:paraId="66A1281E" w14:textId="77777777" w:rsidR="00D7738D" w:rsidRDefault="00D7738D" w:rsidP="007C2883">
            <w:pPr>
              <w:pStyle w:val="Absatztextnormal"/>
              <w:tabs>
                <w:tab w:val="left" w:pos="0"/>
              </w:tabs>
              <w:ind w:left="34"/>
            </w:pPr>
            <w:r w:rsidRPr="00177155">
              <w:t xml:space="preserve">Das </w:t>
            </w:r>
            <w:r>
              <w:t>Glossar</w:t>
            </w:r>
            <w:r w:rsidRPr="00177155">
              <w:t xml:space="preserve"> ist gefordert</w:t>
            </w:r>
            <w:r>
              <w:t xml:space="preserve">, wenn erklärungsbedürftige Fachbegriffe verwendet </w:t>
            </w:r>
            <w:r w:rsidR="005E0C4A">
              <w:t>sind</w:t>
            </w:r>
            <w:r>
              <w:t>, die nicht im laufenden Text erklärt w</w:t>
            </w:r>
            <w:r w:rsidR="006E027B">
              <w:t>e</w:t>
            </w:r>
            <w:r>
              <w:t>rden</w:t>
            </w:r>
            <w:r w:rsidR="005E0C4A">
              <w:t xml:space="preserve"> </w:t>
            </w:r>
            <w:r w:rsidR="000E2089">
              <w:t>– sonst diesen Gliederungspunkt weglassen.</w:t>
            </w:r>
          </w:p>
          <w:p w14:paraId="4F8CF0B2" w14:textId="77777777" w:rsidR="007C2883" w:rsidRPr="007C2883" w:rsidRDefault="007C2883" w:rsidP="007C2883"/>
        </w:tc>
      </w:tr>
    </w:tbl>
    <w:p w14:paraId="6BF5A4FA" w14:textId="77777777" w:rsidR="00D7738D" w:rsidRPr="000307D7" w:rsidRDefault="00D7738D" w:rsidP="00D7738D">
      <w:pPr>
        <w:rPr>
          <w:sz w:val="22"/>
          <w:szCs w:val="22"/>
        </w:rPr>
      </w:pPr>
    </w:p>
    <w:p w14:paraId="49C702A1" w14:textId="77777777" w:rsidR="00593B27" w:rsidRPr="000307D7" w:rsidRDefault="00593B27" w:rsidP="00593B27">
      <w:pPr>
        <w:rPr>
          <w:sz w:val="22"/>
          <w:szCs w:val="22"/>
        </w:rPr>
      </w:pPr>
    </w:p>
    <w:p w14:paraId="72BCC568" w14:textId="77777777" w:rsidR="000E2089" w:rsidRDefault="000E2089" w:rsidP="000E2089">
      <w:pPr>
        <w:pStyle w:val="Ttulo2"/>
      </w:pPr>
      <w:bookmarkStart w:id="109" w:name="_Toc142565897"/>
      <w:r>
        <w:t>Quellenverzeichnis</w:t>
      </w:r>
      <w:bookmarkEnd w:id="109"/>
    </w:p>
    <w:p w14:paraId="4EEE2EB3" w14:textId="77777777" w:rsidR="000E2089" w:rsidRPr="000307D7" w:rsidRDefault="000E2089" w:rsidP="000E2089">
      <w:pPr>
        <w:pStyle w:val="Absatztextnormal"/>
        <w:ind w:left="0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0E2089" w:rsidRPr="00C2281F" w14:paraId="01F78F38" w14:textId="77777777" w:rsidTr="001F6BFC">
        <w:tc>
          <w:tcPr>
            <w:tcW w:w="3969" w:type="dxa"/>
            <w:shd w:val="clear" w:color="auto" w:fill="FFFF00"/>
            <w:vAlign w:val="center"/>
          </w:tcPr>
          <w:p w14:paraId="2282760D" w14:textId="77777777" w:rsidR="000E2089" w:rsidRPr="00EF532A" w:rsidRDefault="000E2089" w:rsidP="001F6BFC">
            <w:pPr>
              <w:pStyle w:val="Absatztextnormal"/>
              <w:ind w:left="0"/>
              <w:rPr>
                <w:b/>
                <w:bCs/>
              </w:rPr>
            </w:pPr>
            <w:r w:rsidRPr="00EF532A">
              <w:rPr>
                <w:b/>
                <w:bCs/>
              </w:rPr>
              <w:t>Qualität und Bewertungskriterien</w:t>
            </w:r>
          </w:p>
        </w:tc>
      </w:tr>
      <w:tr w:rsidR="000E2089" w:rsidRPr="00177155" w14:paraId="0B45E4E1" w14:textId="77777777" w:rsidTr="001F6BFC">
        <w:tc>
          <w:tcPr>
            <w:tcW w:w="3969" w:type="dxa"/>
          </w:tcPr>
          <w:p w14:paraId="113DF731" w14:textId="77777777" w:rsidR="000E2089" w:rsidRPr="00177155" w:rsidRDefault="000E2089" w:rsidP="001F6BFC">
            <w:pPr>
              <w:pStyle w:val="Absatztextnormal"/>
              <w:tabs>
                <w:tab w:val="left" w:pos="0"/>
              </w:tabs>
              <w:ind w:left="34"/>
            </w:pPr>
          </w:p>
          <w:p w14:paraId="1140CDDA" w14:textId="77777777" w:rsidR="000E2089" w:rsidRDefault="000E2089" w:rsidP="000E2089">
            <w:pPr>
              <w:pStyle w:val="Absatztextnormal"/>
              <w:tabs>
                <w:tab w:val="left" w:pos="0"/>
              </w:tabs>
              <w:ind w:left="34"/>
            </w:pPr>
            <w:r>
              <w:t>Ein Quellenverzeichnis ist erforderlich, wenn solche verwendet werden – sonst diesen Gliederungspunkt weglassen.</w:t>
            </w:r>
          </w:p>
          <w:p w14:paraId="7E25CD67" w14:textId="77777777" w:rsidR="007C2883" w:rsidRPr="007C2883" w:rsidRDefault="007C2883" w:rsidP="007C2883"/>
        </w:tc>
      </w:tr>
    </w:tbl>
    <w:p w14:paraId="136A33FA" w14:textId="77777777" w:rsidR="000E2089" w:rsidRPr="000307D7" w:rsidRDefault="000E2089" w:rsidP="000E2089">
      <w:pPr>
        <w:rPr>
          <w:sz w:val="22"/>
          <w:szCs w:val="22"/>
        </w:rPr>
      </w:pPr>
    </w:p>
    <w:p w14:paraId="6C58C60C" w14:textId="77777777" w:rsidR="00593B27" w:rsidRDefault="00E973E4" w:rsidP="00593B27">
      <w:pPr>
        <w:pStyle w:val="Ttulo2"/>
      </w:pPr>
      <w:r>
        <w:br w:type="page"/>
      </w:r>
      <w:bookmarkStart w:id="110" w:name="_Toc142565898"/>
      <w:r w:rsidR="00593B27">
        <w:lastRenderedPageBreak/>
        <w:t>Abbildungsverzeichnis</w:t>
      </w:r>
      <w:bookmarkEnd w:id="110"/>
    </w:p>
    <w:p w14:paraId="24B2BE76" w14:textId="77777777" w:rsidR="00593B27" w:rsidRPr="000307D7" w:rsidRDefault="00593B27" w:rsidP="00593B27">
      <w:pPr>
        <w:pStyle w:val="Absatztextnormal"/>
        <w:ind w:left="0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93B27" w:rsidRPr="00177155" w14:paraId="01A5BA20" w14:textId="77777777" w:rsidTr="00881021">
        <w:tc>
          <w:tcPr>
            <w:tcW w:w="3969" w:type="dxa"/>
            <w:shd w:val="clear" w:color="auto" w:fill="FFFF00"/>
            <w:vAlign w:val="center"/>
          </w:tcPr>
          <w:p w14:paraId="78417155" w14:textId="77777777" w:rsidR="00593B27" w:rsidRPr="00177155" w:rsidRDefault="00593B27" w:rsidP="00881021">
            <w:pPr>
              <w:pStyle w:val="Absatztextnormal"/>
              <w:ind w:left="0"/>
              <w:rPr>
                <w:b/>
                <w:bCs/>
              </w:rPr>
            </w:pPr>
            <w:r w:rsidRPr="00177155">
              <w:rPr>
                <w:b/>
                <w:bCs/>
              </w:rPr>
              <w:t>Qualität und Bewertungskriterien</w:t>
            </w:r>
          </w:p>
        </w:tc>
      </w:tr>
      <w:tr w:rsidR="00593B27" w:rsidRPr="00177155" w14:paraId="7699F803" w14:textId="77777777" w:rsidTr="00881021">
        <w:tc>
          <w:tcPr>
            <w:tcW w:w="3969" w:type="dxa"/>
          </w:tcPr>
          <w:p w14:paraId="4DE214FF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  <w:p w14:paraId="754C5D64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  <w:r w:rsidRPr="00177155">
              <w:t>Das Abbildungsverzeichnis ist gefordert</w:t>
            </w:r>
            <w:r w:rsidR="005E0C4A">
              <w:t>.</w:t>
            </w:r>
          </w:p>
          <w:p w14:paraId="0DA7BA12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</w:tc>
      </w:tr>
    </w:tbl>
    <w:p w14:paraId="0BCC8321" w14:textId="77777777" w:rsidR="00593B27" w:rsidRPr="000307D7" w:rsidRDefault="00593B27" w:rsidP="00593B2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76"/>
        <w:gridCol w:w="1552"/>
      </w:tblGrid>
      <w:tr w:rsidR="00593B27" w:rsidRPr="002D6BB1" w14:paraId="25DE39BF" w14:textId="77777777" w:rsidTr="00881021">
        <w:trPr>
          <w:cantSplit/>
          <w:tblHeader/>
        </w:trPr>
        <w:tc>
          <w:tcPr>
            <w:tcW w:w="8027" w:type="dxa"/>
            <w:shd w:val="clear" w:color="auto" w:fill="A8D08D"/>
          </w:tcPr>
          <w:p w14:paraId="3FCF3C2A" w14:textId="77777777" w:rsidR="00593B27" w:rsidRPr="002D6BB1" w:rsidRDefault="00593B27" w:rsidP="00881021">
            <w:pPr>
              <w:spacing w:before="60"/>
              <w:ind w:left="113"/>
              <w:rPr>
                <w:rFonts w:cs="Arial"/>
                <w:b/>
                <w:szCs w:val="18"/>
              </w:rPr>
            </w:pPr>
            <w:r w:rsidRPr="002D6BB1">
              <w:rPr>
                <w:rFonts w:cs="Arial"/>
                <w:b/>
                <w:szCs w:val="18"/>
              </w:rPr>
              <w:t>Abbildung</w:t>
            </w:r>
            <w:r>
              <w:rPr>
                <w:rFonts w:cs="Arial"/>
                <w:b/>
                <w:szCs w:val="18"/>
              </w:rPr>
              <w:t>sverzeichnis</w:t>
            </w:r>
            <w:r w:rsidRPr="002D6BB1">
              <w:rPr>
                <w:rFonts w:cs="Arial"/>
                <w:b/>
                <w:szCs w:val="18"/>
              </w:rPr>
              <w:t xml:space="preserve"> </w:t>
            </w:r>
          </w:p>
        </w:tc>
        <w:tc>
          <w:tcPr>
            <w:tcW w:w="1543" w:type="dxa"/>
            <w:shd w:val="clear" w:color="auto" w:fill="A8D08D"/>
          </w:tcPr>
          <w:p w14:paraId="0C43F36C" w14:textId="77777777" w:rsidR="00593B27" w:rsidRPr="002D6BB1" w:rsidRDefault="00593B27" w:rsidP="00881021">
            <w:pPr>
              <w:spacing w:before="60"/>
              <w:ind w:left="113"/>
              <w:jc w:val="right"/>
              <w:rPr>
                <w:rFonts w:cs="Arial"/>
                <w:b/>
                <w:szCs w:val="18"/>
              </w:rPr>
            </w:pPr>
            <w:r w:rsidRPr="002D6BB1">
              <w:rPr>
                <w:rFonts w:cs="Arial"/>
                <w:b/>
                <w:szCs w:val="18"/>
              </w:rPr>
              <w:t>Seite</w:t>
            </w:r>
          </w:p>
        </w:tc>
      </w:tr>
    </w:tbl>
    <w:p w14:paraId="595A211D" w14:textId="77777777" w:rsidR="001E2DC0" w:rsidRPr="00310B90" w:rsidRDefault="00CD413B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</w:instrText>
      </w:r>
      <w:r w:rsidR="009E123B">
        <w:instrText>TOC</w:instrText>
      </w:r>
      <w:r>
        <w:instrText xml:space="preserve"> \h \z \c "Abbildung" </w:instrText>
      </w:r>
      <w:r>
        <w:fldChar w:fldCharType="separate"/>
      </w:r>
      <w:hyperlink w:anchor="_Toc142565813" w:history="1">
        <w:r w:rsidR="001E2DC0" w:rsidRPr="00496D4C">
          <w:rPr>
            <w:rStyle w:val="Hipervnculo"/>
            <w:noProof/>
          </w:rPr>
          <w:t>Abbildung 1 Stakeholderportfolio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14</w:t>
        </w:r>
        <w:r w:rsidR="001E2DC0">
          <w:rPr>
            <w:noProof/>
            <w:webHidden/>
          </w:rPr>
          <w:fldChar w:fldCharType="end"/>
        </w:r>
      </w:hyperlink>
    </w:p>
    <w:p w14:paraId="71B52F5F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14" w:history="1">
        <w:r w:rsidR="001E2DC0" w:rsidRPr="00496D4C">
          <w:rPr>
            <w:rStyle w:val="Hipervnculo"/>
            <w:noProof/>
          </w:rPr>
          <w:t>Abbildung 2 Projektorganigramm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23</w:t>
        </w:r>
        <w:r w:rsidR="001E2DC0">
          <w:rPr>
            <w:noProof/>
            <w:webHidden/>
          </w:rPr>
          <w:fldChar w:fldCharType="end"/>
        </w:r>
      </w:hyperlink>
    </w:p>
    <w:p w14:paraId="4EE7478C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15" w:history="1">
        <w:r w:rsidR="001E2DC0" w:rsidRPr="00496D4C">
          <w:rPr>
            <w:rStyle w:val="Hipervnculo"/>
            <w:noProof/>
          </w:rPr>
          <w:t>Abbildung 3 Phasenplan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26</w:t>
        </w:r>
        <w:r w:rsidR="001E2DC0">
          <w:rPr>
            <w:noProof/>
            <w:webHidden/>
          </w:rPr>
          <w:fldChar w:fldCharType="end"/>
        </w:r>
      </w:hyperlink>
    </w:p>
    <w:p w14:paraId="19B09F67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16" w:history="1">
        <w:r w:rsidR="001E2DC0" w:rsidRPr="00496D4C">
          <w:rPr>
            <w:rStyle w:val="Hipervnculo"/>
            <w:noProof/>
          </w:rPr>
          <w:t>Abbildung 4 Projektstrukturplan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29</w:t>
        </w:r>
        <w:r w:rsidR="001E2DC0">
          <w:rPr>
            <w:noProof/>
            <w:webHidden/>
          </w:rPr>
          <w:fldChar w:fldCharType="end"/>
        </w:r>
      </w:hyperlink>
    </w:p>
    <w:p w14:paraId="27DFE838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17" w:history="1">
        <w:r w:rsidR="001E2DC0" w:rsidRPr="00496D4C">
          <w:rPr>
            <w:rStyle w:val="Hipervnculo"/>
            <w:noProof/>
          </w:rPr>
          <w:t>Abbildung 4 vernetzter Balkenplan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33</w:t>
        </w:r>
        <w:r w:rsidR="001E2DC0">
          <w:rPr>
            <w:noProof/>
            <w:webHidden/>
          </w:rPr>
          <w:fldChar w:fldCharType="end"/>
        </w:r>
      </w:hyperlink>
    </w:p>
    <w:p w14:paraId="53DC6FDA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18" w:history="1">
        <w:r w:rsidR="001E2DC0" w:rsidRPr="00496D4C">
          <w:rPr>
            <w:rStyle w:val="Hipervnculo"/>
            <w:noProof/>
          </w:rPr>
          <w:t>Abbildung 6 Einsatzmittelganglinie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35</w:t>
        </w:r>
        <w:r w:rsidR="001E2DC0">
          <w:rPr>
            <w:noProof/>
            <w:webHidden/>
          </w:rPr>
          <w:fldChar w:fldCharType="end"/>
        </w:r>
      </w:hyperlink>
    </w:p>
    <w:p w14:paraId="4ABBF149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19" w:history="1">
        <w:r w:rsidR="001E2DC0" w:rsidRPr="00496D4C">
          <w:rPr>
            <w:rStyle w:val="Hipervnculo"/>
            <w:noProof/>
          </w:rPr>
          <w:t>Abbildung 7 Kostenganglinie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_Toc142565819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37</w:t>
        </w:r>
        <w:r w:rsidR="001E2DC0">
          <w:rPr>
            <w:noProof/>
            <w:webHidden/>
          </w:rPr>
          <w:fldChar w:fldCharType="end"/>
        </w:r>
      </w:hyperlink>
    </w:p>
    <w:p w14:paraId="2724575C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0" w:history="1">
        <w:r w:rsidR="001E2DC0" w:rsidRPr="00496D4C">
          <w:rPr>
            <w:rStyle w:val="Hipervnculo"/>
            <w:noProof/>
          </w:rPr>
          <w:t>Abbildung 8 Kostensummenlinie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38</w:t>
        </w:r>
        <w:r w:rsidR="001E2DC0">
          <w:rPr>
            <w:noProof/>
            <w:webHidden/>
          </w:rPr>
          <w:fldChar w:fldCharType="end"/>
        </w:r>
      </w:hyperlink>
    </w:p>
    <w:p w14:paraId="38383618" w14:textId="77777777" w:rsidR="00593B27" w:rsidRPr="000307D7" w:rsidRDefault="00CD413B" w:rsidP="00593B27">
      <w:pPr>
        <w:pStyle w:val="Absatztextnormal"/>
        <w:ind w:left="0"/>
        <w:rPr>
          <w:sz w:val="22"/>
          <w:szCs w:val="22"/>
        </w:rPr>
      </w:pPr>
      <w:r>
        <w:fldChar w:fldCharType="end"/>
      </w:r>
    </w:p>
    <w:p w14:paraId="5F80101B" w14:textId="77777777" w:rsidR="007E2EEC" w:rsidRDefault="005E0C4A" w:rsidP="007E2EEC">
      <w:pPr>
        <w:pStyle w:val="Ttulo2"/>
      </w:pPr>
      <w:bookmarkStart w:id="111" w:name="_Toc142565899"/>
      <w:r>
        <w:t>Tabellen</w:t>
      </w:r>
      <w:r w:rsidR="007E2EEC">
        <w:t>verzeichnis</w:t>
      </w:r>
      <w:bookmarkEnd w:id="111"/>
    </w:p>
    <w:p w14:paraId="4EF6D065" w14:textId="77777777" w:rsidR="00593B27" w:rsidRPr="000307D7" w:rsidRDefault="00593B27" w:rsidP="00593B27">
      <w:pPr>
        <w:pStyle w:val="Absatztextnormal"/>
        <w:ind w:left="0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93B27" w:rsidRPr="00177155" w14:paraId="06B0652E" w14:textId="77777777" w:rsidTr="00881021">
        <w:tc>
          <w:tcPr>
            <w:tcW w:w="9570" w:type="dxa"/>
            <w:shd w:val="clear" w:color="auto" w:fill="FFFF00"/>
            <w:vAlign w:val="center"/>
          </w:tcPr>
          <w:p w14:paraId="6DA5A4CE" w14:textId="77777777" w:rsidR="00593B27" w:rsidRPr="00177155" w:rsidRDefault="00593B27" w:rsidP="00881021">
            <w:pPr>
              <w:pStyle w:val="Absatztextnormal"/>
              <w:ind w:left="0"/>
              <w:rPr>
                <w:b/>
                <w:bCs/>
              </w:rPr>
            </w:pPr>
            <w:r w:rsidRPr="00177155">
              <w:rPr>
                <w:b/>
                <w:bCs/>
              </w:rPr>
              <w:t>Qualität und Bewertungskriterien</w:t>
            </w:r>
          </w:p>
        </w:tc>
      </w:tr>
      <w:tr w:rsidR="00593B27" w:rsidRPr="00177155" w14:paraId="27483D01" w14:textId="77777777" w:rsidTr="00881021">
        <w:tc>
          <w:tcPr>
            <w:tcW w:w="9570" w:type="dxa"/>
          </w:tcPr>
          <w:p w14:paraId="38265061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  <w:p w14:paraId="30E67BB2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  <w:r w:rsidRPr="00177155">
              <w:t>Das Tabellenverzeichnis ist gefordert</w:t>
            </w:r>
            <w:r w:rsidR="007C2883">
              <w:t>.</w:t>
            </w:r>
          </w:p>
          <w:p w14:paraId="15242911" w14:textId="77777777" w:rsidR="00593B27" w:rsidRPr="00177155" w:rsidRDefault="00593B27" w:rsidP="00881021">
            <w:pPr>
              <w:pStyle w:val="Absatztextnormal"/>
              <w:tabs>
                <w:tab w:val="left" w:pos="0"/>
              </w:tabs>
              <w:ind w:left="34"/>
            </w:pPr>
          </w:p>
        </w:tc>
      </w:tr>
    </w:tbl>
    <w:p w14:paraId="19592250" w14:textId="77777777" w:rsidR="00593B27" w:rsidRPr="000307D7" w:rsidRDefault="00593B27" w:rsidP="00593B27">
      <w:pPr>
        <w:rPr>
          <w:sz w:val="22"/>
          <w:szCs w:val="22"/>
        </w:rPr>
      </w:pPr>
    </w:p>
    <w:p w14:paraId="0B860D77" w14:textId="77777777" w:rsidR="00593B27" w:rsidRPr="000307D7" w:rsidRDefault="00593B27" w:rsidP="00593B27">
      <w:pPr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076"/>
        <w:gridCol w:w="1552"/>
      </w:tblGrid>
      <w:tr w:rsidR="00593B27" w:rsidRPr="002D6BB1" w14:paraId="70657833" w14:textId="77777777" w:rsidTr="00881021">
        <w:trPr>
          <w:cantSplit/>
          <w:tblHeader/>
        </w:trPr>
        <w:tc>
          <w:tcPr>
            <w:tcW w:w="8027" w:type="dxa"/>
            <w:shd w:val="clear" w:color="auto" w:fill="A8D08D"/>
          </w:tcPr>
          <w:p w14:paraId="30BF3CC3" w14:textId="77777777" w:rsidR="00593B27" w:rsidRPr="002D6BB1" w:rsidRDefault="00593B27" w:rsidP="00881021">
            <w:pPr>
              <w:spacing w:before="60"/>
              <w:ind w:left="113"/>
              <w:rPr>
                <w:rFonts w:cs="Arial"/>
                <w:b/>
                <w:szCs w:val="18"/>
              </w:rPr>
            </w:pPr>
            <w:r w:rsidRPr="002D6BB1">
              <w:rPr>
                <w:rFonts w:cs="Arial"/>
                <w:b/>
                <w:szCs w:val="18"/>
              </w:rPr>
              <w:t>Tabelle</w:t>
            </w:r>
            <w:r>
              <w:rPr>
                <w:rFonts w:cs="Arial"/>
                <w:b/>
                <w:szCs w:val="18"/>
              </w:rPr>
              <w:t>nverzeichnis</w:t>
            </w:r>
            <w:r w:rsidRPr="002D6BB1">
              <w:rPr>
                <w:rFonts w:cs="Arial"/>
                <w:b/>
                <w:szCs w:val="18"/>
              </w:rPr>
              <w:t xml:space="preserve"> </w:t>
            </w:r>
          </w:p>
        </w:tc>
        <w:tc>
          <w:tcPr>
            <w:tcW w:w="1543" w:type="dxa"/>
            <w:shd w:val="clear" w:color="auto" w:fill="A8D08D"/>
          </w:tcPr>
          <w:p w14:paraId="338AD6F6" w14:textId="77777777" w:rsidR="00593B27" w:rsidRPr="002D6BB1" w:rsidRDefault="00593B27" w:rsidP="00881021">
            <w:pPr>
              <w:spacing w:before="60"/>
              <w:ind w:left="113"/>
              <w:jc w:val="right"/>
              <w:rPr>
                <w:rFonts w:cs="Arial"/>
                <w:b/>
                <w:szCs w:val="18"/>
              </w:rPr>
            </w:pPr>
            <w:r w:rsidRPr="002D6BB1">
              <w:rPr>
                <w:rFonts w:cs="Arial"/>
                <w:b/>
                <w:szCs w:val="18"/>
              </w:rPr>
              <w:t>Seite</w:t>
            </w:r>
          </w:p>
        </w:tc>
      </w:tr>
    </w:tbl>
    <w:p w14:paraId="7FC13EC0" w14:textId="77777777" w:rsidR="001E2DC0" w:rsidRPr="00310B90" w:rsidRDefault="00593B27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</w:instrText>
      </w:r>
      <w:r w:rsidR="009E123B">
        <w:instrText>TOC</w:instrText>
      </w:r>
      <w:r>
        <w:instrText xml:space="preserve"> \h \z \c "Tabelle" </w:instrText>
      </w:r>
      <w:r>
        <w:fldChar w:fldCharType="separate"/>
      </w:r>
      <w:hyperlink w:anchor="_Toc142565821" w:history="1">
        <w:r w:rsidR="001E2DC0" w:rsidRPr="008F5122">
          <w:rPr>
            <w:rStyle w:val="Hipervnculo"/>
            <w:noProof/>
          </w:rPr>
          <w:t>Tabelle 1 Steckbrief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10</w:t>
        </w:r>
        <w:r w:rsidR="001E2DC0">
          <w:rPr>
            <w:noProof/>
            <w:webHidden/>
          </w:rPr>
          <w:fldChar w:fldCharType="end"/>
        </w:r>
      </w:hyperlink>
    </w:p>
    <w:p w14:paraId="33914044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2" w:history="1">
        <w:r w:rsidR="001E2DC0" w:rsidRPr="008F5122">
          <w:rPr>
            <w:rStyle w:val="Hipervnculo"/>
            <w:noProof/>
          </w:rPr>
          <w:t>Tabelle 2 Zielhierarchie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11</w:t>
        </w:r>
        <w:r w:rsidR="001E2DC0">
          <w:rPr>
            <w:noProof/>
            <w:webHidden/>
          </w:rPr>
          <w:fldChar w:fldCharType="end"/>
        </w:r>
      </w:hyperlink>
    </w:p>
    <w:p w14:paraId="665B358F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3" w:history="1">
        <w:r w:rsidR="001E2DC0" w:rsidRPr="008F5122">
          <w:rPr>
            <w:rStyle w:val="Hipervnculo"/>
            <w:noProof/>
          </w:rPr>
          <w:t>Tabelle 3 Nicht-Ziele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12</w:t>
        </w:r>
        <w:r w:rsidR="001E2DC0">
          <w:rPr>
            <w:noProof/>
            <w:webHidden/>
          </w:rPr>
          <w:fldChar w:fldCharType="end"/>
        </w:r>
      </w:hyperlink>
    </w:p>
    <w:p w14:paraId="5422AC61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4" w:history="1">
        <w:r w:rsidR="001E2DC0" w:rsidRPr="008F5122">
          <w:rPr>
            <w:rStyle w:val="Hipervnculo"/>
            <w:noProof/>
          </w:rPr>
          <w:t>Tabelle 4 Zielkonflikte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12</w:t>
        </w:r>
        <w:r w:rsidR="001E2DC0">
          <w:rPr>
            <w:noProof/>
            <w:webHidden/>
          </w:rPr>
          <w:fldChar w:fldCharType="end"/>
        </w:r>
      </w:hyperlink>
    </w:p>
    <w:p w14:paraId="513BE1A0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5" w:history="1">
        <w:r w:rsidR="001E2DC0" w:rsidRPr="008F5122">
          <w:rPr>
            <w:rStyle w:val="Hipervnculo"/>
            <w:noProof/>
          </w:rPr>
          <w:t>Tabelle 5 Umfeldportfolio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13</w:t>
        </w:r>
        <w:r w:rsidR="001E2DC0">
          <w:rPr>
            <w:noProof/>
            <w:webHidden/>
          </w:rPr>
          <w:fldChar w:fldCharType="end"/>
        </w:r>
      </w:hyperlink>
    </w:p>
    <w:p w14:paraId="014B8F8B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6" w:history="1">
        <w:r w:rsidR="001E2DC0" w:rsidRPr="008F5122">
          <w:rPr>
            <w:rStyle w:val="Hipervnculo"/>
            <w:noProof/>
          </w:rPr>
          <w:t>Tabelle 6 Schnittstellen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14</w:t>
        </w:r>
        <w:r w:rsidR="001E2DC0">
          <w:rPr>
            <w:noProof/>
            <w:webHidden/>
          </w:rPr>
          <w:fldChar w:fldCharType="end"/>
        </w:r>
      </w:hyperlink>
    </w:p>
    <w:p w14:paraId="4ACE87DC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7" w:history="1">
        <w:r w:rsidR="001E2DC0" w:rsidRPr="008F5122">
          <w:rPr>
            <w:rStyle w:val="Hipervnculo"/>
            <w:noProof/>
          </w:rPr>
          <w:t>Tabelle 7 Stakeholder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15</w:t>
        </w:r>
        <w:r w:rsidR="001E2DC0">
          <w:rPr>
            <w:noProof/>
            <w:webHidden/>
          </w:rPr>
          <w:fldChar w:fldCharType="end"/>
        </w:r>
      </w:hyperlink>
    </w:p>
    <w:p w14:paraId="703EDDE2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8" w:history="1">
        <w:r w:rsidR="001E2DC0" w:rsidRPr="008F5122">
          <w:rPr>
            <w:rStyle w:val="Hipervnculo"/>
            <w:noProof/>
          </w:rPr>
          <w:t>Tabelle 8 Macht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16</w:t>
        </w:r>
        <w:r w:rsidR="001E2DC0">
          <w:rPr>
            <w:noProof/>
            <w:webHidden/>
          </w:rPr>
          <w:fldChar w:fldCharType="end"/>
        </w:r>
      </w:hyperlink>
    </w:p>
    <w:p w14:paraId="36D32009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29" w:history="1">
        <w:r w:rsidR="001E2DC0" w:rsidRPr="008F5122">
          <w:rPr>
            <w:rStyle w:val="Hipervnculo"/>
            <w:noProof/>
          </w:rPr>
          <w:t>Tabelle 9 Risiken (1)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_Toc142565829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17</w:t>
        </w:r>
        <w:r w:rsidR="001E2DC0">
          <w:rPr>
            <w:noProof/>
            <w:webHidden/>
          </w:rPr>
          <w:fldChar w:fldCharType="end"/>
        </w:r>
      </w:hyperlink>
    </w:p>
    <w:p w14:paraId="5C80D9B3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0" w:history="1">
        <w:r w:rsidR="001E2DC0" w:rsidRPr="008F5122">
          <w:rPr>
            <w:rStyle w:val="Hipervnculo"/>
            <w:noProof/>
          </w:rPr>
          <w:t>Tabelle 10 Risiken (2)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17</w:t>
        </w:r>
        <w:r w:rsidR="001E2DC0">
          <w:rPr>
            <w:noProof/>
            <w:webHidden/>
          </w:rPr>
          <w:fldChar w:fldCharType="end"/>
        </w:r>
      </w:hyperlink>
    </w:p>
    <w:p w14:paraId="562C9F76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1" w:history="1">
        <w:r w:rsidR="001E2DC0" w:rsidRPr="008F5122">
          <w:rPr>
            <w:rStyle w:val="Hipervnculo"/>
            <w:noProof/>
          </w:rPr>
          <w:t>Tabelle 11 Risiken (3)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18</w:t>
        </w:r>
        <w:r w:rsidR="001E2DC0">
          <w:rPr>
            <w:noProof/>
            <w:webHidden/>
          </w:rPr>
          <w:fldChar w:fldCharType="end"/>
        </w:r>
      </w:hyperlink>
    </w:p>
    <w:p w14:paraId="08EE603E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2" w:history="1">
        <w:r w:rsidR="001E2DC0" w:rsidRPr="008F5122">
          <w:rPr>
            <w:rStyle w:val="Hipervnculo"/>
            <w:noProof/>
          </w:rPr>
          <w:t>Tabelle 12 Risiken (4)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_Toc142565832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18</w:t>
        </w:r>
        <w:r w:rsidR="001E2DC0">
          <w:rPr>
            <w:noProof/>
            <w:webHidden/>
          </w:rPr>
          <w:fldChar w:fldCharType="end"/>
        </w:r>
      </w:hyperlink>
    </w:p>
    <w:p w14:paraId="3BEECCFE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3" w:history="1">
        <w:r w:rsidR="001E2DC0" w:rsidRPr="008F5122">
          <w:rPr>
            <w:rStyle w:val="Hipervnculo"/>
            <w:noProof/>
          </w:rPr>
          <w:t>Tabelle 13 Chancen (1)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_Toc142565833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19</w:t>
        </w:r>
        <w:r w:rsidR="001E2DC0">
          <w:rPr>
            <w:noProof/>
            <w:webHidden/>
          </w:rPr>
          <w:fldChar w:fldCharType="end"/>
        </w:r>
      </w:hyperlink>
    </w:p>
    <w:p w14:paraId="533AF507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4" w:history="1">
        <w:r w:rsidR="001E2DC0" w:rsidRPr="008F5122">
          <w:rPr>
            <w:rStyle w:val="Hipervnculo"/>
            <w:noProof/>
          </w:rPr>
          <w:t>Tabelle 14 Chancen (2)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_Toc142565834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19</w:t>
        </w:r>
        <w:r w:rsidR="001E2DC0">
          <w:rPr>
            <w:noProof/>
            <w:webHidden/>
          </w:rPr>
          <w:fldChar w:fldCharType="end"/>
        </w:r>
      </w:hyperlink>
    </w:p>
    <w:p w14:paraId="17D6F5B2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5" w:history="1">
        <w:r w:rsidR="001E2DC0" w:rsidRPr="008F5122">
          <w:rPr>
            <w:rStyle w:val="Hipervnculo"/>
            <w:noProof/>
          </w:rPr>
          <w:t>Tabelle 15 AKV-Matrix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_Toc142565835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24</w:t>
        </w:r>
        <w:r w:rsidR="001E2DC0">
          <w:rPr>
            <w:noProof/>
            <w:webHidden/>
          </w:rPr>
          <w:fldChar w:fldCharType="end"/>
        </w:r>
      </w:hyperlink>
    </w:p>
    <w:p w14:paraId="2C9C7393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6" w:history="1">
        <w:r w:rsidR="001E2DC0" w:rsidRPr="008F5122">
          <w:rPr>
            <w:rStyle w:val="Hipervnculo"/>
            <w:noProof/>
          </w:rPr>
          <w:t>Tabelle 16 Kommunikationsmatrix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_Toc142565836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25</w:t>
        </w:r>
        <w:r w:rsidR="001E2DC0">
          <w:rPr>
            <w:noProof/>
            <w:webHidden/>
          </w:rPr>
          <w:fldChar w:fldCharType="end"/>
        </w:r>
      </w:hyperlink>
    </w:p>
    <w:p w14:paraId="090A93F1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7" w:history="1">
        <w:r w:rsidR="001E2DC0" w:rsidRPr="008F5122">
          <w:rPr>
            <w:rStyle w:val="Hipervnculo"/>
            <w:noProof/>
          </w:rPr>
          <w:t>Tabelle 17 Projektphasen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_Toc142565837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27</w:t>
        </w:r>
        <w:r w:rsidR="001E2DC0">
          <w:rPr>
            <w:noProof/>
            <w:webHidden/>
          </w:rPr>
          <w:fldChar w:fldCharType="end"/>
        </w:r>
      </w:hyperlink>
    </w:p>
    <w:p w14:paraId="75DA273D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8" w:history="1">
        <w:r w:rsidR="001E2DC0" w:rsidRPr="008F5122">
          <w:rPr>
            <w:rStyle w:val="Hipervnculo"/>
            <w:noProof/>
          </w:rPr>
          <w:t>Tabelle 18 Arbeitspaketbeschreibung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_Toc142565838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32</w:t>
        </w:r>
        <w:r w:rsidR="001E2DC0">
          <w:rPr>
            <w:noProof/>
            <w:webHidden/>
          </w:rPr>
          <w:fldChar w:fldCharType="end"/>
        </w:r>
      </w:hyperlink>
    </w:p>
    <w:p w14:paraId="4D20532F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39" w:history="1">
        <w:r w:rsidR="001E2DC0" w:rsidRPr="008F5122">
          <w:rPr>
            <w:rStyle w:val="Hipervnculo"/>
            <w:noProof/>
          </w:rPr>
          <w:t>Tabelle 19 Kostenart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_Toc142565839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36</w:t>
        </w:r>
        <w:r w:rsidR="001E2DC0">
          <w:rPr>
            <w:noProof/>
            <w:webHidden/>
          </w:rPr>
          <w:fldChar w:fldCharType="end"/>
        </w:r>
      </w:hyperlink>
    </w:p>
    <w:p w14:paraId="6C240E02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40" w:history="1">
        <w:r w:rsidR="001E2DC0" w:rsidRPr="008F5122">
          <w:rPr>
            <w:rStyle w:val="Hipervnculo"/>
            <w:noProof/>
          </w:rPr>
          <w:t>Tabelle 20 Kostentabelle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_Toc142565840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36</w:t>
        </w:r>
        <w:r w:rsidR="001E2DC0">
          <w:rPr>
            <w:noProof/>
            <w:webHidden/>
          </w:rPr>
          <w:fldChar w:fldCharType="end"/>
        </w:r>
      </w:hyperlink>
    </w:p>
    <w:p w14:paraId="3E3A5E0F" w14:textId="77777777" w:rsidR="001E2DC0" w:rsidRPr="00310B90" w:rsidRDefault="00000000">
      <w:pPr>
        <w:pStyle w:val="Tabladeilustraciones"/>
        <w:tabs>
          <w:tab w:val="right" w:leader="dot" w:pos="9628"/>
        </w:tabs>
        <w:rPr>
          <w:rFonts w:ascii="Calibri" w:hAnsi="Calibri"/>
          <w:noProof/>
          <w:kern w:val="2"/>
          <w:sz w:val="22"/>
          <w:szCs w:val="22"/>
        </w:rPr>
      </w:pPr>
      <w:hyperlink w:anchor="_Toc142565841" w:history="1">
        <w:r w:rsidR="001E2DC0" w:rsidRPr="008F5122">
          <w:rPr>
            <w:rStyle w:val="Hipervnculo"/>
            <w:noProof/>
          </w:rPr>
          <w:t>Tabelle 21 Arbeitspaket-Statusbericht</w:t>
        </w:r>
        <w:r w:rsidR="001E2DC0">
          <w:rPr>
            <w:noProof/>
            <w:webHidden/>
          </w:rPr>
          <w:tab/>
        </w:r>
        <w:r w:rsidR="001E2DC0">
          <w:rPr>
            <w:noProof/>
            <w:webHidden/>
          </w:rPr>
          <w:fldChar w:fldCharType="begin"/>
        </w:r>
        <w:r w:rsidR="001E2DC0">
          <w:rPr>
            <w:noProof/>
            <w:webHidden/>
          </w:rPr>
          <w:instrText xml:space="preserve"> PAGEREF _Toc142565841 \h </w:instrText>
        </w:r>
        <w:r w:rsidR="001E2DC0">
          <w:rPr>
            <w:noProof/>
            <w:webHidden/>
          </w:rPr>
        </w:r>
        <w:r w:rsidR="001E2DC0">
          <w:rPr>
            <w:noProof/>
            <w:webHidden/>
          </w:rPr>
          <w:fldChar w:fldCharType="separate"/>
        </w:r>
        <w:r w:rsidR="001E2DC0">
          <w:rPr>
            <w:noProof/>
            <w:webHidden/>
          </w:rPr>
          <w:t>39</w:t>
        </w:r>
        <w:r w:rsidR="001E2DC0">
          <w:rPr>
            <w:noProof/>
            <w:webHidden/>
          </w:rPr>
          <w:fldChar w:fldCharType="end"/>
        </w:r>
      </w:hyperlink>
    </w:p>
    <w:p w14:paraId="60373EB0" w14:textId="77777777" w:rsidR="00593B27" w:rsidRPr="000307D7" w:rsidRDefault="00593B27" w:rsidP="00593B27">
      <w:pPr>
        <w:pStyle w:val="Absatztextnormal"/>
        <w:ind w:left="0"/>
        <w:rPr>
          <w:sz w:val="22"/>
          <w:szCs w:val="22"/>
        </w:rPr>
      </w:pPr>
      <w:r>
        <w:fldChar w:fldCharType="end"/>
      </w:r>
    </w:p>
    <w:p w14:paraId="426CCC97" w14:textId="77777777" w:rsidR="00593B27" w:rsidRDefault="00593B27" w:rsidP="00A50340">
      <w:pPr>
        <w:pStyle w:val="Ttulo2"/>
      </w:pPr>
      <w:bookmarkStart w:id="112" w:name="_Toc142565900"/>
      <w:r>
        <w:t>Anlagenverzeichnis</w:t>
      </w:r>
      <w:bookmarkEnd w:id="112"/>
      <w: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0E2089" w:rsidRPr="00C2281F" w14:paraId="684EC66C" w14:textId="77777777" w:rsidTr="001F6BFC">
        <w:tc>
          <w:tcPr>
            <w:tcW w:w="3969" w:type="dxa"/>
            <w:shd w:val="clear" w:color="auto" w:fill="FFFF00"/>
            <w:vAlign w:val="center"/>
          </w:tcPr>
          <w:p w14:paraId="62F190D9" w14:textId="77777777" w:rsidR="000E2089" w:rsidRPr="00EF532A" w:rsidRDefault="000E2089" w:rsidP="001F6BFC">
            <w:pPr>
              <w:pStyle w:val="Absatztextnormal"/>
              <w:ind w:left="0"/>
              <w:rPr>
                <w:b/>
                <w:bCs/>
              </w:rPr>
            </w:pPr>
            <w:r w:rsidRPr="00EF532A">
              <w:rPr>
                <w:b/>
                <w:bCs/>
              </w:rPr>
              <w:t>Qualität und Bewertungskriterien</w:t>
            </w:r>
          </w:p>
        </w:tc>
      </w:tr>
      <w:tr w:rsidR="000E2089" w:rsidRPr="00177155" w14:paraId="7182CD17" w14:textId="77777777" w:rsidTr="001F6BFC">
        <w:tc>
          <w:tcPr>
            <w:tcW w:w="3969" w:type="dxa"/>
          </w:tcPr>
          <w:p w14:paraId="311F0529" w14:textId="77777777" w:rsidR="000E2089" w:rsidRPr="00177155" w:rsidRDefault="000E2089" w:rsidP="001F6BFC">
            <w:pPr>
              <w:pStyle w:val="Absatztextnormal"/>
              <w:tabs>
                <w:tab w:val="left" w:pos="0"/>
              </w:tabs>
              <w:ind w:left="34"/>
            </w:pPr>
          </w:p>
          <w:p w14:paraId="0E15CD44" w14:textId="77777777" w:rsidR="000E2089" w:rsidRDefault="000E2089" w:rsidP="000E2089">
            <w:pPr>
              <w:pStyle w:val="Absatztextnormal"/>
              <w:tabs>
                <w:tab w:val="left" w:pos="0"/>
              </w:tabs>
              <w:ind w:left="34"/>
            </w:pPr>
            <w:r>
              <w:t>Ein Anlagenverzeichnis ist erforderlich, wenn solche gezeigt werden – sonst diesen Gliederungspunkt weglassen.</w:t>
            </w:r>
          </w:p>
          <w:p w14:paraId="7570553C" w14:textId="77777777" w:rsidR="007C2883" w:rsidRPr="007C2883" w:rsidRDefault="007C2883" w:rsidP="007C2883"/>
        </w:tc>
      </w:tr>
    </w:tbl>
    <w:p w14:paraId="4202D395" w14:textId="77777777" w:rsidR="000E2089" w:rsidRPr="000307D7" w:rsidRDefault="000E2089" w:rsidP="00593B27">
      <w:pPr>
        <w:rPr>
          <w:sz w:val="22"/>
          <w:szCs w:val="22"/>
        </w:rPr>
      </w:pPr>
    </w:p>
    <w:p w14:paraId="017BC816" w14:textId="77777777" w:rsidR="00C547A5" w:rsidRPr="007112C4" w:rsidRDefault="00C547A5" w:rsidP="00735A3F">
      <w:pPr>
        <w:rPr>
          <w:sz w:val="22"/>
          <w:szCs w:val="22"/>
        </w:rPr>
      </w:pP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593B27" w:rsidRPr="007771A8" w14:paraId="1202B667" w14:textId="77777777" w:rsidTr="00881021">
        <w:tc>
          <w:tcPr>
            <w:tcW w:w="9570" w:type="dxa"/>
            <w:shd w:val="clear" w:color="auto" w:fill="FFC000"/>
          </w:tcPr>
          <w:p w14:paraId="04B79603" w14:textId="77777777" w:rsidR="00593B27" w:rsidRPr="007771A8" w:rsidRDefault="00593B27" w:rsidP="006C45F4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Hinweis</w:t>
            </w:r>
            <w:r w:rsidR="00C214D7">
              <w:rPr>
                <w:b/>
                <w:bCs/>
              </w:rPr>
              <w:t>e</w:t>
            </w:r>
            <w:r w:rsidR="00D7738D">
              <w:rPr>
                <w:b/>
                <w:bCs/>
              </w:rPr>
              <w:t xml:space="preserve"> zur Bearbeitung von Kapitel 1</w:t>
            </w:r>
            <w:r w:rsidR="00B03ECC">
              <w:rPr>
                <w:b/>
                <w:bCs/>
              </w:rPr>
              <w:t>6</w:t>
            </w:r>
          </w:p>
        </w:tc>
      </w:tr>
      <w:tr w:rsidR="00593B27" w:rsidRPr="007771A8" w14:paraId="08571720" w14:textId="77777777" w:rsidTr="00881021">
        <w:tc>
          <w:tcPr>
            <w:tcW w:w="9570" w:type="dxa"/>
          </w:tcPr>
          <w:p w14:paraId="0D1C4D11" w14:textId="77777777" w:rsidR="00593B27" w:rsidRDefault="00593B27" w:rsidP="00881021">
            <w:pPr>
              <w:pStyle w:val="Absatztextnormal"/>
              <w:ind w:left="0"/>
            </w:pPr>
          </w:p>
          <w:p w14:paraId="11C54FDD" w14:textId="77777777" w:rsidR="00593B27" w:rsidRDefault="00593B27" w:rsidP="00881021">
            <w:pPr>
              <w:pStyle w:val="Absatztextnormal"/>
              <w:ind w:left="0"/>
            </w:pPr>
            <w:r>
              <w:t xml:space="preserve">Für den Aufbau der Verzeichnisse müssen diverse Vorbereitungen getroffen sein, damit </w:t>
            </w:r>
            <w:r w:rsidR="00C4149F">
              <w:t>diese sich automatisch erstellen</w:t>
            </w:r>
            <w:r>
              <w:t>. Daher w</w:t>
            </w:r>
            <w:r w:rsidR="00C4149F">
              <w:t>e</w:t>
            </w:r>
            <w:r>
              <w:t>rden bei der Vorgehensweise zwei Schritte je Verzeichnis aufgeführt.</w:t>
            </w:r>
          </w:p>
          <w:p w14:paraId="59959048" w14:textId="77777777" w:rsidR="00593B27" w:rsidRDefault="00593B27" w:rsidP="00881021">
            <w:pPr>
              <w:pStyle w:val="Absatztextnormal"/>
              <w:ind w:left="0"/>
            </w:pPr>
          </w:p>
          <w:p w14:paraId="59CCF2A0" w14:textId="77777777" w:rsidR="00593B27" w:rsidRPr="00876291" w:rsidRDefault="00593B27" w:rsidP="00881021">
            <w:pPr>
              <w:pStyle w:val="Absatztextnormal"/>
              <w:ind w:left="0"/>
              <w:rPr>
                <w:b/>
              </w:rPr>
            </w:pPr>
            <w:r w:rsidRPr="00876291">
              <w:rPr>
                <w:b/>
              </w:rPr>
              <w:t>Eine Anleitung für das Abbildungsverzeichnis</w:t>
            </w:r>
          </w:p>
          <w:p w14:paraId="2684D9B0" w14:textId="77777777" w:rsidR="00593B27" w:rsidRDefault="00593B27" w:rsidP="00881021">
            <w:pPr>
              <w:pStyle w:val="Absatztextnormal"/>
              <w:ind w:left="0"/>
            </w:pPr>
          </w:p>
          <w:p w14:paraId="51A00E8D" w14:textId="77777777" w:rsidR="00593B27" w:rsidRPr="002D6BB1" w:rsidRDefault="00593B27" w:rsidP="00C0491E">
            <w:pPr>
              <w:pStyle w:val="Absatztextnormal"/>
              <w:numPr>
                <w:ilvl w:val="0"/>
                <w:numId w:val="10"/>
              </w:numPr>
              <w:rPr>
                <w:b/>
              </w:rPr>
            </w:pPr>
            <w:r w:rsidRPr="002D6BB1">
              <w:rPr>
                <w:b/>
              </w:rPr>
              <w:t>Schritt</w:t>
            </w:r>
          </w:p>
          <w:p w14:paraId="045B1A5B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Gehe eine Zeile unter die Abbildung. (diese Zeile sollte leer sein)</w:t>
            </w:r>
          </w:p>
          <w:p w14:paraId="360ED473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„Verweise“</w:t>
            </w:r>
          </w:p>
          <w:p w14:paraId="71F90CE0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das Symbol auf „Beschriftung einfügen“</w:t>
            </w:r>
          </w:p>
          <w:p w14:paraId="7A6FEA0D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Im Fenster bei „Beschreibung“ auf Abbildung umschalten (mit dem Dreieck rechts davon)</w:t>
            </w:r>
          </w:p>
          <w:p w14:paraId="3272FE84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Im Feld „Beschriftung“: 1x Leertaste drücken und dann den Namen der Abbildung eintippen</w:t>
            </w:r>
            <w:r>
              <w:br/>
              <w:t>(Achtung: die vorgegebenen/ vorgeschlagenen Begriffe sollten nicht verändert werden)</w:t>
            </w:r>
          </w:p>
          <w:p w14:paraId="009AE94B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OK</w:t>
            </w:r>
          </w:p>
          <w:p w14:paraId="51F4A5D5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proofErr w:type="gramStart"/>
            <w:r>
              <w:t>Solange</w:t>
            </w:r>
            <w:proofErr w:type="gramEnd"/>
            <w:r>
              <w:t xml:space="preserve"> wiederholen, bis alle Grafiken eine Beschriftung haben</w:t>
            </w:r>
          </w:p>
          <w:p w14:paraId="318AB014" w14:textId="77777777" w:rsidR="00593B27" w:rsidRDefault="00593B27" w:rsidP="00881021">
            <w:pPr>
              <w:pStyle w:val="Absatztextnormal"/>
              <w:ind w:left="0"/>
            </w:pPr>
          </w:p>
          <w:p w14:paraId="3091AA16" w14:textId="77777777" w:rsidR="00593B27" w:rsidRPr="002D6BB1" w:rsidRDefault="00593B27" w:rsidP="00C0491E">
            <w:pPr>
              <w:pStyle w:val="Absatztextnormal"/>
              <w:numPr>
                <w:ilvl w:val="0"/>
                <w:numId w:val="10"/>
              </w:numPr>
              <w:rPr>
                <w:b/>
              </w:rPr>
            </w:pPr>
            <w:r w:rsidRPr="002D6BB1">
              <w:rPr>
                <w:b/>
              </w:rPr>
              <w:t>Schritt</w:t>
            </w:r>
          </w:p>
          <w:p w14:paraId="5F36D805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Gehe in die leere Zeile im Kapitel Abbildungsverzeichnis unterhalb der vorbreiteten Überschrift „Abbildungsverzeichnis“</w:t>
            </w:r>
          </w:p>
          <w:p w14:paraId="560A2356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„Verweise“</w:t>
            </w:r>
          </w:p>
          <w:p w14:paraId="5DFA8D2E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das Symbol „Abbildungsverzeichnis einfügen“</w:t>
            </w:r>
          </w:p>
          <w:p w14:paraId="70070FF9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Im Fenster bei „Beschriftungskategorie“ auf Abbildung umschalten (mit dem Dreieck rechts davon)</w:t>
            </w:r>
          </w:p>
          <w:p w14:paraId="59FCC3BC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OK</w:t>
            </w:r>
          </w:p>
          <w:p w14:paraId="50EDDBF0" w14:textId="77777777" w:rsidR="00593B27" w:rsidRDefault="00593B27" w:rsidP="00881021">
            <w:pPr>
              <w:pStyle w:val="Absatztextnormal"/>
              <w:ind w:left="0"/>
            </w:pPr>
          </w:p>
          <w:p w14:paraId="501B5B75" w14:textId="77777777" w:rsidR="00593B27" w:rsidRPr="00E46B5A" w:rsidRDefault="00593B27" w:rsidP="00881021">
            <w:pPr>
              <w:pStyle w:val="Absatztextnormal"/>
              <w:ind w:left="0"/>
            </w:pPr>
            <w:r>
              <w:t>Die Aktualisierung des Abbildungsverzeichnisses sollte automatisch geschehen. Sofern dieses nicht funktioniert, kann das auch manuell erreicht werden. Dazu bitte das Abbildungsverzeichnis markieren und dann die Taste [F9] drücken.</w:t>
            </w:r>
          </w:p>
          <w:p w14:paraId="4490661B" w14:textId="77777777" w:rsidR="00593B27" w:rsidRDefault="00593B27" w:rsidP="00881021">
            <w:pPr>
              <w:autoSpaceDE w:val="0"/>
              <w:autoSpaceDN w:val="0"/>
              <w:adjustRightInd w:val="0"/>
              <w:rPr>
                <w:szCs w:val="16"/>
              </w:rPr>
            </w:pPr>
          </w:p>
          <w:p w14:paraId="72A9E209" w14:textId="77777777" w:rsidR="00593B27" w:rsidRDefault="00593B27" w:rsidP="00881021">
            <w:pPr>
              <w:pStyle w:val="Absatztextnormal"/>
              <w:ind w:left="0"/>
            </w:pPr>
          </w:p>
          <w:p w14:paraId="7A51775D" w14:textId="77777777" w:rsidR="00593B27" w:rsidRPr="00876291" w:rsidRDefault="00593B27" w:rsidP="00881021">
            <w:pPr>
              <w:pStyle w:val="Absatztextnormal"/>
              <w:ind w:left="0"/>
              <w:rPr>
                <w:b/>
              </w:rPr>
            </w:pPr>
            <w:r w:rsidRPr="00876291">
              <w:rPr>
                <w:b/>
              </w:rPr>
              <w:t>Eine Anleitung für das Tabellenverzeichnis</w:t>
            </w:r>
          </w:p>
          <w:p w14:paraId="225D33FB" w14:textId="77777777" w:rsidR="00593B27" w:rsidRDefault="00593B27" w:rsidP="00881021">
            <w:pPr>
              <w:pStyle w:val="Absatztextnormal"/>
              <w:ind w:left="0"/>
            </w:pPr>
          </w:p>
          <w:p w14:paraId="6C9FEE23" w14:textId="77777777" w:rsidR="00593B27" w:rsidRPr="002D6BB1" w:rsidRDefault="00593B27" w:rsidP="00C0491E">
            <w:pPr>
              <w:pStyle w:val="Absatztextnormal"/>
              <w:numPr>
                <w:ilvl w:val="0"/>
                <w:numId w:val="11"/>
              </w:numPr>
              <w:rPr>
                <w:b/>
              </w:rPr>
            </w:pPr>
            <w:r w:rsidRPr="002D6BB1">
              <w:rPr>
                <w:b/>
              </w:rPr>
              <w:t>Schritt</w:t>
            </w:r>
          </w:p>
          <w:p w14:paraId="4E7F9945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Gehe eine Zeile unter die Tabelle. (diese Zeile sollte leer sein)</w:t>
            </w:r>
          </w:p>
          <w:p w14:paraId="1027BCEB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„Verweise“</w:t>
            </w:r>
          </w:p>
          <w:p w14:paraId="5F873678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das Symbol „Beschriftung einfügen“</w:t>
            </w:r>
          </w:p>
          <w:p w14:paraId="61419526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Im Fenster bei „Beschreibung“ auf Tabellen umschalten (mit dem Dreieck rechts davon)</w:t>
            </w:r>
          </w:p>
          <w:p w14:paraId="2C03C0CD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Im Feld „Beschriftung“: 1x Leertaste und dann den Namen der Abbildung eintippen</w:t>
            </w:r>
            <w:r>
              <w:br/>
              <w:t>(Achtung: die vorgegebenen/ vorgeschlagenen Begriffe sollten nicht verändert werden)</w:t>
            </w:r>
          </w:p>
          <w:p w14:paraId="270844D4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OK</w:t>
            </w:r>
          </w:p>
          <w:p w14:paraId="03453004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proofErr w:type="gramStart"/>
            <w:r>
              <w:t>Solange</w:t>
            </w:r>
            <w:proofErr w:type="gramEnd"/>
            <w:r>
              <w:t xml:space="preserve"> wiederholen, bis alle Tabellen eine Beschriftung haben</w:t>
            </w:r>
          </w:p>
          <w:p w14:paraId="104FC95F" w14:textId="77777777" w:rsidR="00593B27" w:rsidRDefault="00593B27" w:rsidP="00881021">
            <w:pPr>
              <w:pStyle w:val="Absatztextnormal"/>
              <w:ind w:left="0"/>
            </w:pPr>
          </w:p>
          <w:p w14:paraId="5FECF2AA" w14:textId="77777777" w:rsidR="00593B27" w:rsidRPr="002D6BB1" w:rsidRDefault="00593B27" w:rsidP="00C0491E">
            <w:pPr>
              <w:pStyle w:val="Absatztextnormal"/>
              <w:numPr>
                <w:ilvl w:val="0"/>
                <w:numId w:val="11"/>
              </w:numPr>
              <w:rPr>
                <w:b/>
              </w:rPr>
            </w:pPr>
            <w:r w:rsidRPr="002D6BB1">
              <w:rPr>
                <w:b/>
              </w:rPr>
              <w:t>Schritt</w:t>
            </w:r>
          </w:p>
          <w:p w14:paraId="20265A99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Gehe in die leere Zeile im Kapitel Abbildungsverzeichnis unterhalb der vorbreiteten Überschrift „Tabellenverzeichnis“</w:t>
            </w:r>
          </w:p>
          <w:p w14:paraId="7A6E5634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„Verweise“</w:t>
            </w:r>
          </w:p>
          <w:p w14:paraId="75EDF2B0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das Symbol „Abbildungsverzeichnis einfügen“</w:t>
            </w:r>
          </w:p>
          <w:p w14:paraId="4484360F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Im Fenster bei „Beschriftungskategorie“ auf Tabelle umschalten (mit dem Dreieck rechts davon)</w:t>
            </w:r>
          </w:p>
          <w:p w14:paraId="1F1ABB7D" w14:textId="77777777" w:rsidR="00593B27" w:rsidRDefault="00593B27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OK</w:t>
            </w:r>
          </w:p>
          <w:p w14:paraId="5F975C50" w14:textId="77777777" w:rsidR="00593B27" w:rsidRDefault="00593B27" w:rsidP="00881021">
            <w:pPr>
              <w:pStyle w:val="Absatztextnormal"/>
              <w:ind w:left="0"/>
            </w:pPr>
          </w:p>
          <w:p w14:paraId="4CBD41DA" w14:textId="77777777" w:rsidR="00593B27" w:rsidRPr="00E46B5A" w:rsidRDefault="00593B27" w:rsidP="00881021">
            <w:pPr>
              <w:pStyle w:val="Absatztextnormal"/>
              <w:ind w:left="0"/>
            </w:pPr>
            <w:r>
              <w:t>Die Aktualisierung des Tabellenverzeichnisses sollte automatisch geschehen. Sofern dieses nicht funktioniert, kann das auch manuell erreicht werden. Dazu bitte das Abbildungsverzeichnis markieren und dann die Taste [F9] drücken.</w:t>
            </w:r>
          </w:p>
          <w:p w14:paraId="13942B67" w14:textId="77777777" w:rsidR="00593B27" w:rsidRDefault="00593B27" w:rsidP="00881021">
            <w:pPr>
              <w:autoSpaceDE w:val="0"/>
              <w:autoSpaceDN w:val="0"/>
              <w:adjustRightInd w:val="0"/>
              <w:rPr>
                <w:szCs w:val="16"/>
              </w:rPr>
            </w:pPr>
          </w:p>
          <w:p w14:paraId="3651D4C7" w14:textId="77777777" w:rsidR="00593B27" w:rsidRDefault="00593B27" w:rsidP="00881021">
            <w:pPr>
              <w:autoSpaceDE w:val="0"/>
              <w:autoSpaceDN w:val="0"/>
              <w:adjustRightInd w:val="0"/>
              <w:rPr>
                <w:szCs w:val="16"/>
              </w:rPr>
            </w:pPr>
            <w:r>
              <w:rPr>
                <w:szCs w:val="16"/>
              </w:rPr>
              <w:t xml:space="preserve">Die beschriebenen Verzeichnisse sind schon vorbereitet und </w:t>
            </w:r>
            <w:r w:rsidR="00677BCE">
              <w:rPr>
                <w:szCs w:val="16"/>
              </w:rPr>
              <w:t>brauchen</w:t>
            </w:r>
            <w:r>
              <w:rPr>
                <w:szCs w:val="16"/>
              </w:rPr>
              <w:t xml:space="preserve"> nach dem Zufügen der Beschriftungen nur noch aktualisiert werden.</w:t>
            </w:r>
          </w:p>
          <w:p w14:paraId="7C5C9F45" w14:textId="77777777" w:rsidR="00593B27" w:rsidRPr="007771A8" w:rsidRDefault="00593B27" w:rsidP="00881021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101EE040" w14:textId="77777777" w:rsidR="002F1E08" w:rsidRPr="000307D7" w:rsidRDefault="002F1E08" w:rsidP="00153826">
      <w:pPr>
        <w:pStyle w:val="Absatztextnormal"/>
        <w:ind w:left="0"/>
        <w:rPr>
          <w:sz w:val="22"/>
          <w:szCs w:val="22"/>
        </w:rPr>
      </w:pPr>
    </w:p>
    <w:p w14:paraId="0B8D9E84" w14:textId="77777777" w:rsidR="002F1E08" w:rsidRPr="000307D7" w:rsidRDefault="002F1E08" w:rsidP="00153826">
      <w:pPr>
        <w:pStyle w:val="Absatztextnormal"/>
        <w:ind w:left="0"/>
        <w:rPr>
          <w:sz w:val="22"/>
          <w:szCs w:val="22"/>
        </w:rPr>
      </w:pPr>
    </w:p>
    <w:p w14:paraId="5306E852" w14:textId="77777777" w:rsidR="00423096" w:rsidRPr="000307D7" w:rsidRDefault="002F1E08" w:rsidP="00153826">
      <w:pPr>
        <w:pStyle w:val="Absatztextnormal"/>
        <w:ind w:left="0"/>
        <w:rPr>
          <w:i/>
          <w:sz w:val="22"/>
          <w:szCs w:val="22"/>
        </w:rPr>
      </w:pPr>
      <w:r w:rsidRPr="000307D7">
        <w:rPr>
          <w:i/>
          <w:sz w:val="22"/>
          <w:szCs w:val="22"/>
        </w:rPr>
        <w:t>„Hiermit versichere ich, dass ich diesen Report eigenständig und inhaltlich ohne Mitwirkung Dritter angefertigt habe.“</w:t>
      </w:r>
    </w:p>
    <w:p w14:paraId="4B0B7EBC" w14:textId="77777777" w:rsidR="002F1E08" w:rsidRPr="000307D7" w:rsidRDefault="002F1E08" w:rsidP="002F1E08">
      <w:pPr>
        <w:rPr>
          <w:sz w:val="22"/>
          <w:szCs w:val="22"/>
        </w:rPr>
      </w:pPr>
    </w:p>
    <w:p w14:paraId="1309D02F" w14:textId="77777777" w:rsidR="002F1E08" w:rsidRPr="000307D7" w:rsidRDefault="002F1E08" w:rsidP="002F1E08">
      <w:pPr>
        <w:rPr>
          <w:sz w:val="22"/>
          <w:szCs w:val="22"/>
        </w:rPr>
      </w:pPr>
    </w:p>
    <w:p w14:paraId="7A846566" w14:textId="77777777" w:rsidR="002F1E08" w:rsidRPr="000307D7" w:rsidRDefault="002F1E08" w:rsidP="002F1E08">
      <w:pPr>
        <w:rPr>
          <w:sz w:val="22"/>
          <w:szCs w:val="22"/>
        </w:rPr>
      </w:pPr>
    </w:p>
    <w:p w14:paraId="44330173" w14:textId="77777777" w:rsidR="002F1E08" w:rsidRDefault="002F1E08" w:rsidP="002F1E08">
      <w:r>
        <w:t>____________________________</w:t>
      </w:r>
    </w:p>
    <w:p w14:paraId="73CB7B4E" w14:textId="77777777" w:rsidR="001143B7" w:rsidRDefault="002F1E08" w:rsidP="002F1E08">
      <w:pPr>
        <w:rPr>
          <w:sz w:val="16"/>
        </w:rPr>
      </w:pPr>
      <w:r w:rsidRPr="002F1E08">
        <w:rPr>
          <w:sz w:val="16"/>
        </w:rPr>
        <w:t>Vorname Name</w:t>
      </w:r>
    </w:p>
    <w:p w14:paraId="60465A11" w14:textId="77777777" w:rsidR="00DB52CC" w:rsidRPr="002F1E08" w:rsidRDefault="001143B7" w:rsidP="00DB52CC">
      <w:pPr>
        <w:rPr>
          <w:sz w:val="16"/>
        </w:rPr>
      </w:pPr>
      <w:r>
        <w:rPr>
          <w:sz w:val="16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B52CC" w:rsidRPr="007771A8" w14:paraId="6985FFF2" w14:textId="77777777" w:rsidTr="00C61AFA">
        <w:tc>
          <w:tcPr>
            <w:tcW w:w="8857" w:type="dxa"/>
            <w:shd w:val="clear" w:color="auto" w:fill="FFC000"/>
            <w:vAlign w:val="center"/>
          </w:tcPr>
          <w:p w14:paraId="05FA2C66" w14:textId="77777777" w:rsidR="00DB52CC" w:rsidRPr="007771A8" w:rsidRDefault="00DB52CC" w:rsidP="00C61AFA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Hinweis </w:t>
            </w:r>
            <w:r w:rsidRPr="00733CFF">
              <w:rPr>
                <w:b/>
                <w:bCs/>
              </w:rPr>
              <w:t xml:space="preserve">zur </w:t>
            </w:r>
            <w:r w:rsidRPr="00733CFF">
              <w:rPr>
                <w:b/>
              </w:rPr>
              <w:t>Erstellung</w:t>
            </w:r>
            <w:r>
              <w:rPr>
                <w:b/>
              </w:rPr>
              <w:t xml:space="preserve"> der</w:t>
            </w:r>
            <w:r w:rsidRPr="00733CFF">
              <w:rPr>
                <w:b/>
              </w:rPr>
              <w:t xml:space="preserve"> PDF-Datei</w:t>
            </w:r>
            <w:r>
              <w:rPr>
                <w:b/>
              </w:rPr>
              <w:t xml:space="preserve"> mit Word für Windows</w:t>
            </w:r>
          </w:p>
        </w:tc>
      </w:tr>
      <w:tr w:rsidR="00DB52CC" w:rsidRPr="007771A8" w14:paraId="3C1A7440" w14:textId="77777777" w:rsidTr="00C61AFA">
        <w:tc>
          <w:tcPr>
            <w:tcW w:w="8857" w:type="dxa"/>
          </w:tcPr>
          <w:p w14:paraId="54B8DE46" w14:textId="77777777" w:rsidR="00DB52CC" w:rsidRDefault="00DB52CC" w:rsidP="00C61AFA">
            <w:pPr>
              <w:pStyle w:val="Absatztextnormal"/>
              <w:ind w:left="0"/>
            </w:pPr>
          </w:p>
          <w:p w14:paraId="53340AD4" w14:textId="77777777" w:rsidR="00DB52CC" w:rsidRDefault="00DB52CC" w:rsidP="00C61AFA">
            <w:pPr>
              <w:pStyle w:val="Absatztextnormal"/>
              <w:ind w:left="0"/>
            </w:pPr>
            <w:r>
              <w:t xml:space="preserve">Erstellung einer PDF- Datei in Word </w:t>
            </w:r>
          </w:p>
          <w:p w14:paraId="0E905A55" w14:textId="77777777" w:rsidR="00DB52CC" w:rsidRDefault="00DB52CC" w:rsidP="00C61AFA">
            <w:pPr>
              <w:pStyle w:val="Absatztextnormal"/>
              <w:ind w:left="0"/>
            </w:pPr>
          </w:p>
          <w:p w14:paraId="52E63742" w14:textId="77777777" w:rsidR="00DB52CC" w:rsidRDefault="00DB52CC" w:rsidP="00C61AFA">
            <w:pPr>
              <w:pStyle w:val="Absatztextnormal"/>
              <w:ind w:left="0"/>
            </w:pPr>
            <w:r>
              <w:t xml:space="preserve">Es gibt unter Word zwei Arten PDF-Dateien zu erzeugen: </w:t>
            </w:r>
          </w:p>
          <w:p w14:paraId="64E2CAA6" w14:textId="77777777" w:rsidR="00DB52CC" w:rsidRDefault="00DB52CC" w:rsidP="00C0491E">
            <w:pPr>
              <w:pStyle w:val="Absatztextnormal"/>
              <w:numPr>
                <w:ilvl w:val="0"/>
                <w:numId w:val="12"/>
              </w:numPr>
            </w:pPr>
            <w:r>
              <w:t>Datei - Speichern unter</w:t>
            </w:r>
          </w:p>
          <w:p w14:paraId="6B851CD1" w14:textId="77777777" w:rsidR="00DB52CC" w:rsidRDefault="00DB52CC" w:rsidP="00C0491E">
            <w:pPr>
              <w:pStyle w:val="Absatztextnormal"/>
              <w:numPr>
                <w:ilvl w:val="0"/>
                <w:numId w:val="12"/>
              </w:numPr>
            </w:pPr>
            <w:r>
              <w:t>Datei - Exportieren</w:t>
            </w:r>
          </w:p>
          <w:p w14:paraId="6CAF67F2" w14:textId="77777777" w:rsidR="00DB52CC" w:rsidRDefault="00DB52CC" w:rsidP="00C61AFA">
            <w:pPr>
              <w:pStyle w:val="Absatztextnormal"/>
              <w:ind w:left="0"/>
            </w:pPr>
          </w:p>
          <w:p w14:paraId="2033B005" w14:textId="77777777" w:rsidR="00DB52CC" w:rsidRDefault="00DB52CC" w:rsidP="00C61AFA">
            <w:pPr>
              <w:pStyle w:val="Absatztextnormal"/>
              <w:ind w:left="0"/>
            </w:pPr>
            <w:r>
              <w:t>Beide Varianten werden nachfolgend beschrieben:</w:t>
            </w:r>
          </w:p>
          <w:p w14:paraId="79F46217" w14:textId="77777777" w:rsidR="00DB52CC" w:rsidRDefault="00DB52CC" w:rsidP="00C61AFA">
            <w:pPr>
              <w:pStyle w:val="Absatztextnormal"/>
              <w:ind w:left="0"/>
            </w:pPr>
          </w:p>
          <w:p w14:paraId="2F6407FD" w14:textId="77777777" w:rsidR="00DB52CC" w:rsidRPr="00213120" w:rsidRDefault="00DB52CC" w:rsidP="00C61AFA">
            <w:pPr>
              <w:pStyle w:val="Absatztextnormal"/>
              <w:ind w:left="0"/>
              <w:rPr>
                <w:b/>
              </w:rPr>
            </w:pPr>
            <w:r w:rsidRPr="00213120">
              <w:rPr>
                <w:b/>
              </w:rPr>
              <w:t>Zu 1. Datei - Speichern unter</w:t>
            </w:r>
          </w:p>
          <w:p w14:paraId="2B9343A9" w14:textId="77777777" w:rsidR="00DB52CC" w:rsidRDefault="00DB52CC" w:rsidP="00C61AFA">
            <w:pPr>
              <w:pStyle w:val="Absatztextnormal"/>
              <w:ind w:left="0"/>
            </w:pPr>
          </w:p>
          <w:p w14:paraId="4B978090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„Datei“</w:t>
            </w:r>
          </w:p>
          <w:p w14:paraId="0E2BE9CF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„Speichern unter“</w:t>
            </w:r>
          </w:p>
          <w:p w14:paraId="45B56757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Im Fenster links vor dem Button „Speichern“ auf das Dreieck klicken</w:t>
            </w:r>
          </w:p>
          <w:p w14:paraId="5B4A56D6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Auswahl „PDF (*.PDF)“ anklicken</w:t>
            </w:r>
          </w:p>
          <w:p w14:paraId="4DF22E9A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„Mehr Optionen“</w:t>
            </w:r>
          </w:p>
          <w:p w14:paraId="5EF2A222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In der Auswahl Dateityp „PDF“ auswählen</w:t>
            </w:r>
          </w:p>
          <w:p w14:paraId="1D42EA8A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„Optionen“</w:t>
            </w:r>
          </w:p>
          <w:p w14:paraId="2B2C7119" w14:textId="77777777" w:rsidR="00DB52CC" w:rsidRDefault="00DB52CC" w:rsidP="00C61AFA">
            <w:pPr>
              <w:pStyle w:val="Absatztextnormal"/>
              <w:ind w:left="708"/>
            </w:pPr>
            <w:r>
              <w:t>Nach Klick auf „Optionen“ erscheint folgendes Fenster, in welche die gezeigten Einstellungen vorgenommen werden müssen.</w:t>
            </w:r>
          </w:p>
          <w:p w14:paraId="62FB9210" w14:textId="77777777" w:rsidR="00DB52CC" w:rsidRDefault="003A3423" w:rsidP="00C61AFA">
            <w:pPr>
              <w:pStyle w:val="Absatztextnormal"/>
              <w:ind w:left="720"/>
            </w:pPr>
            <w:r w:rsidRPr="007909EB">
              <w:rPr>
                <w:noProof/>
              </w:rPr>
              <w:drawing>
                <wp:inline distT="0" distB="0" distL="0" distR="0" wp14:anchorId="1093C6E9" wp14:editId="10429976">
                  <wp:extent cx="3454400" cy="3352800"/>
                  <wp:effectExtent l="0" t="0" r="0" b="0"/>
                  <wp:docPr id="16" name="Grafi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4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F62AD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OK</w:t>
            </w:r>
          </w:p>
          <w:p w14:paraId="17197226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Speichern</w:t>
            </w:r>
          </w:p>
          <w:p w14:paraId="463CD37A" w14:textId="77777777" w:rsidR="00DB52CC" w:rsidRDefault="00DB52CC" w:rsidP="00C61AFA">
            <w:pPr>
              <w:pStyle w:val="Absatztextnormal"/>
              <w:ind w:left="0"/>
            </w:pPr>
          </w:p>
          <w:p w14:paraId="2689C796" w14:textId="77777777" w:rsidR="00DB52CC" w:rsidRDefault="00DB52CC" w:rsidP="00C61AFA">
            <w:pPr>
              <w:pStyle w:val="Absatztextnormal"/>
              <w:ind w:left="0"/>
            </w:pPr>
          </w:p>
          <w:p w14:paraId="0EBA9E49" w14:textId="77777777" w:rsidR="00DB52CC" w:rsidRDefault="00DB52CC" w:rsidP="00C61AFA">
            <w:pPr>
              <w:pStyle w:val="Absatztextnormal"/>
              <w:ind w:left="0"/>
            </w:pPr>
          </w:p>
          <w:p w14:paraId="2857135D" w14:textId="77777777" w:rsidR="00DB52CC" w:rsidRDefault="00DB52CC" w:rsidP="00C61AFA">
            <w:pPr>
              <w:pStyle w:val="Absatztextnormal"/>
              <w:ind w:left="993" w:hanging="993"/>
            </w:pPr>
            <w:r>
              <w:t>Achtung:</w:t>
            </w:r>
            <w:r>
              <w:tab/>
              <w:t>Es kommt zu mehrfachen Aufforderungen die Verzeichnisse zu aktualisieren.</w:t>
            </w:r>
            <w:r>
              <w:br/>
              <w:t>Dies können Sie mit 1x Links Klick auf OK bestätigen</w:t>
            </w:r>
          </w:p>
          <w:p w14:paraId="2F8E9D25" w14:textId="77777777" w:rsidR="00DB52CC" w:rsidRDefault="00DB52CC" w:rsidP="00C61AFA">
            <w:pPr>
              <w:pStyle w:val="Absatztextnormal"/>
              <w:ind w:left="0"/>
            </w:pPr>
          </w:p>
          <w:p w14:paraId="0D2F5D6D" w14:textId="77777777" w:rsidR="00DB52CC" w:rsidRDefault="00DB52CC" w:rsidP="00C61AFA">
            <w:pPr>
              <w:pStyle w:val="Absatztextnormal"/>
              <w:ind w:left="0"/>
            </w:pPr>
          </w:p>
          <w:p w14:paraId="6D1FCEED" w14:textId="77777777" w:rsidR="00DB52CC" w:rsidRDefault="00DB52CC" w:rsidP="00C61AFA">
            <w:pPr>
              <w:pStyle w:val="Absatztextnormal"/>
              <w:ind w:left="0"/>
            </w:pPr>
          </w:p>
          <w:p w14:paraId="78523A01" w14:textId="77777777" w:rsidR="00DB52CC" w:rsidRDefault="00DB52CC" w:rsidP="00C61AFA">
            <w:pPr>
              <w:pStyle w:val="Absatztextnormal"/>
              <w:ind w:left="0"/>
            </w:pPr>
          </w:p>
          <w:p w14:paraId="05882563" w14:textId="77777777" w:rsidR="00DB52CC" w:rsidRPr="00213120" w:rsidRDefault="00DB52CC" w:rsidP="00C61AFA">
            <w:pPr>
              <w:pStyle w:val="Absatztextnormal"/>
              <w:ind w:left="0"/>
              <w:rPr>
                <w:b/>
              </w:rPr>
            </w:pPr>
            <w:r w:rsidRPr="00213120">
              <w:rPr>
                <w:b/>
              </w:rPr>
              <w:t xml:space="preserve">Zu 2. Datei – Exportieren </w:t>
            </w:r>
          </w:p>
          <w:p w14:paraId="530F0587" w14:textId="77777777" w:rsidR="00DB52CC" w:rsidRDefault="00DB52CC" w:rsidP="00C61AFA">
            <w:pPr>
              <w:pStyle w:val="Absatztextnormal"/>
              <w:ind w:left="0"/>
            </w:pPr>
          </w:p>
          <w:p w14:paraId="0253FF96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„Datei“</w:t>
            </w:r>
          </w:p>
          <w:p w14:paraId="6B80D46A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„Exportieren“</w:t>
            </w:r>
          </w:p>
          <w:p w14:paraId="4861C5D2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„PDF/XPS Dokument erstellen“</w:t>
            </w:r>
          </w:p>
          <w:p w14:paraId="69EED5A4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lastRenderedPageBreak/>
              <w:t>1x Links Klick auf „Optionen“</w:t>
            </w:r>
          </w:p>
          <w:p w14:paraId="0A86D1F1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„Optionen“</w:t>
            </w:r>
          </w:p>
          <w:p w14:paraId="7130CA76" w14:textId="77777777" w:rsidR="00DB52CC" w:rsidRDefault="00DB52CC" w:rsidP="00C61AFA">
            <w:pPr>
              <w:pStyle w:val="Absatztextnormal"/>
              <w:ind w:left="708"/>
            </w:pPr>
            <w:r>
              <w:t>Nach Klick auf „Optionen“ erscheint folgendes Fenster, in welchem die gezeigten Einstellungen vorgenommen werden müssen.</w:t>
            </w:r>
          </w:p>
          <w:p w14:paraId="77D40EBE" w14:textId="77777777" w:rsidR="00DB52CC" w:rsidRDefault="003A3423" w:rsidP="00C61AFA">
            <w:pPr>
              <w:pStyle w:val="Absatztextnormal"/>
              <w:ind w:left="720"/>
            </w:pPr>
            <w:r w:rsidRPr="007909EB">
              <w:rPr>
                <w:noProof/>
              </w:rPr>
              <w:drawing>
                <wp:inline distT="0" distB="0" distL="0" distR="0" wp14:anchorId="6605FBE9" wp14:editId="0E9E14C1">
                  <wp:extent cx="3454400" cy="3352800"/>
                  <wp:effectExtent l="0" t="0" r="0" b="0"/>
                  <wp:docPr id="17" name="Grafi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4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69539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OK</w:t>
            </w:r>
          </w:p>
          <w:p w14:paraId="37D76B79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 xml:space="preserve">1x Links Klick auf Veröffentlichen </w:t>
            </w:r>
          </w:p>
          <w:p w14:paraId="5E42CA89" w14:textId="77777777" w:rsidR="00DB52CC" w:rsidRDefault="00DB52CC" w:rsidP="00C61AFA">
            <w:pPr>
              <w:pStyle w:val="Absatztextnormal"/>
              <w:ind w:left="0"/>
            </w:pPr>
          </w:p>
          <w:p w14:paraId="4360D1D8" w14:textId="77777777" w:rsidR="00DB52CC" w:rsidRDefault="00DB52CC" w:rsidP="00C61AFA">
            <w:pPr>
              <w:pStyle w:val="Absatztextnormal"/>
              <w:ind w:left="993" w:hanging="993"/>
            </w:pPr>
            <w:r>
              <w:t>Achtung:</w:t>
            </w:r>
            <w:r>
              <w:tab/>
              <w:t>Es kommt zu mehrfachen Aufforderungen die Verzeichnisse zu aktualisieren.</w:t>
            </w:r>
            <w:r>
              <w:br/>
              <w:t>Dies können Sie mit 1x Links Klick auf OK bestätigen</w:t>
            </w:r>
          </w:p>
          <w:p w14:paraId="745F30C5" w14:textId="77777777" w:rsidR="00DB52CC" w:rsidRDefault="00DB52CC" w:rsidP="00C61AFA">
            <w:pPr>
              <w:pStyle w:val="Absatztextnormal"/>
              <w:ind w:left="0"/>
            </w:pPr>
          </w:p>
          <w:p w14:paraId="02DEE597" w14:textId="77777777" w:rsidR="00DB52CC" w:rsidRPr="007771A8" w:rsidRDefault="00DB52CC" w:rsidP="00C61AFA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5DEA7D0A" w14:textId="77777777" w:rsidR="00DB52CC" w:rsidRDefault="00DB52CC" w:rsidP="00DB52CC">
      <w:pPr>
        <w:rPr>
          <w:sz w:val="16"/>
        </w:rPr>
      </w:pPr>
    </w:p>
    <w:p w14:paraId="07CBC58C" w14:textId="77777777" w:rsidR="00DB52CC" w:rsidRDefault="00DB52CC" w:rsidP="00DB52CC">
      <w:pPr>
        <w:rPr>
          <w:sz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B52CC" w:rsidRPr="007771A8" w14:paraId="01F18866" w14:textId="77777777" w:rsidTr="00C61AFA">
        <w:tc>
          <w:tcPr>
            <w:tcW w:w="8857" w:type="dxa"/>
            <w:shd w:val="clear" w:color="auto" w:fill="FFC000"/>
            <w:vAlign w:val="center"/>
          </w:tcPr>
          <w:p w14:paraId="2F664854" w14:textId="77777777" w:rsidR="00DB52CC" w:rsidRPr="007771A8" w:rsidRDefault="00DB52CC" w:rsidP="00C61AFA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Hinweis </w:t>
            </w:r>
            <w:r w:rsidRPr="00733CFF">
              <w:rPr>
                <w:b/>
                <w:bCs/>
              </w:rPr>
              <w:t xml:space="preserve">zur </w:t>
            </w:r>
            <w:r w:rsidRPr="00733CFF">
              <w:rPr>
                <w:b/>
              </w:rPr>
              <w:t>Erstellung</w:t>
            </w:r>
            <w:r>
              <w:rPr>
                <w:b/>
              </w:rPr>
              <w:t xml:space="preserve"> der</w:t>
            </w:r>
            <w:r w:rsidRPr="00733CFF">
              <w:rPr>
                <w:b/>
              </w:rPr>
              <w:t xml:space="preserve"> PDF-Datei</w:t>
            </w:r>
            <w:r>
              <w:rPr>
                <w:b/>
              </w:rPr>
              <w:t xml:space="preserve"> mit Word für Mac</w:t>
            </w:r>
          </w:p>
        </w:tc>
      </w:tr>
      <w:tr w:rsidR="00DB52CC" w:rsidRPr="007771A8" w14:paraId="1865E889" w14:textId="77777777" w:rsidTr="00C61AFA">
        <w:tc>
          <w:tcPr>
            <w:tcW w:w="8857" w:type="dxa"/>
          </w:tcPr>
          <w:p w14:paraId="2A0A6847" w14:textId="77777777" w:rsidR="00DB52CC" w:rsidRDefault="00DB52CC" w:rsidP="00C61AFA">
            <w:pPr>
              <w:pStyle w:val="Absatztextnormal"/>
              <w:ind w:left="0"/>
            </w:pPr>
          </w:p>
          <w:p w14:paraId="6C4F409D" w14:textId="77777777" w:rsidR="00DB52CC" w:rsidRDefault="00DB52CC" w:rsidP="00C61AFA">
            <w:pPr>
              <w:pStyle w:val="Absatztextnormal"/>
              <w:ind w:left="0"/>
            </w:pPr>
            <w:r>
              <w:t xml:space="preserve">Erstellung einer PDF- Datei in </w:t>
            </w:r>
            <w:r>
              <w:rPr>
                <w:b/>
              </w:rPr>
              <w:t>Word für Mac</w:t>
            </w:r>
          </w:p>
          <w:p w14:paraId="376EA931" w14:textId="77777777" w:rsidR="00DB52CC" w:rsidRDefault="00DB52CC" w:rsidP="00C61AFA">
            <w:pPr>
              <w:pStyle w:val="Absatztextnormal"/>
              <w:ind w:left="0"/>
            </w:pPr>
          </w:p>
          <w:p w14:paraId="2B5D94D8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„Datei“</w:t>
            </w:r>
          </w:p>
          <w:p w14:paraId="4023E65B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„Speichern unter“</w:t>
            </w:r>
          </w:p>
          <w:p w14:paraId="3C48FA44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Im Fenster unten auf Dateiformat klicken</w:t>
            </w:r>
          </w:p>
          <w:p w14:paraId="56B5C7F0" w14:textId="77777777" w:rsidR="00DB52CC" w:rsidRPr="00D1122E" w:rsidRDefault="003A3423" w:rsidP="00C61AFA">
            <w:pPr>
              <w:jc w:val="center"/>
            </w:pPr>
            <w:r w:rsidRPr="00F26E68">
              <w:rPr>
                <w:noProof/>
              </w:rPr>
              <w:drawing>
                <wp:inline distT="0" distB="0" distL="0" distR="0" wp14:anchorId="618EF44C" wp14:editId="443EECB0">
                  <wp:extent cx="5003800" cy="355600"/>
                  <wp:effectExtent l="0" t="0" r="0" b="0"/>
                  <wp:docPr id="18" name="Grafik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83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11" b="9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415BC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Auswahl Exportformat „PDF“ anklicken</w:t>
            </w:r>
          </w:p>
          <w:p w14:paraId="7B829513" w14:textId="77777777" w:rsidR="00DB52CC" w:rsidRDefault="003A3423" w:rsidP="00C61AFA">
            <w:pPr>
              <w:ind w:left="708"/>
            </w:pPr>
            <w:r w:rsidRPr="006C58A4">
              <w:rPr>
                <w:noProof/>
              </w:rPr>
              <w:drawing>
                <wp:inline distT="0" distB="0" distL="0" distR="0" wp14:anchorId="3D0AF70D" wp14:editId="68B482C4">
                  <wp:extent cx="2247900" cy="1892300"/>
                  <wp:effectExtent l="0" t="0" r="0" b="0"/>
                  <wp:docPr id="19" name="Grafik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89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DFA8E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Unterhalb von Dateiformat wie im Bild gezeigt die Aktivierung vornehmen</w:t>
            </w:r>
          </w:p>
          <w:p w14:paraId="56A1EEC7" w14:textId="77777777" w:rsidR="00DB52CC" w:rsidRDefault="00DB52CC" w:rsidP="00C61AFA"/>
          <w:p w14:paraId="1D52364A" w14:textId="77777777" w:rsidR="00DB52CC" w:rsidRPr="00D1122E" w:rsidRDefault="003A3423" w:rsidP="00C61AFA">
            <w:pPr>
              <w:ind w:left="708"/>
            </w:pPr>
            <w:r w:rsidRPr="00586BA3">
              <w:rPr>
                <w:noProof/>
              </w:rPr>
              <w:drawing>
                <wp:inline distT="0" distB="0" distL="0" distR="0" wp14:anchorId="70097942" wp14:editId="367DD3EF">
                  <wp:extent cx="4000500" cy="863600"/>
                  <wp:effectExtent l="0" t="0" r="0" b="0"/>
                  <wp:docPr id="20" name="Grafik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80"/>
                          <pic:cNvPicPr>
                            <a:picLocks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F9813B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Exportieren</w:t>
            </w:r>
          </w:p>
          <w:p w14:paraId="7FDFB827" w14:textId="77777777" w:rsidR="00DB52CC" w:rsidRDefault="00DB52CC" w:rsidP="00C61AFA">
            <w:pPr>
              <w:pStyle w:val="Absatztextnormal"/>
              <w:ind w:left="0"/>
            </w:pPr>
          </w:p>
          <w:p w14:paraId="44A8BCF5" w14:textId="77777777" w:rsidR="00DB52CC" w:rsidRPr="007771A8" w:rsidRDefault="00DB52CC" w:rsidP="00C61AFA">
            <w:pPr>
              <w:pStyle w:val="Absatztextnormal"/>
              <w:ind w:left="0"/>
            </w:pPr>
          </w:p>
        </w:tc>
      </w:tr>
    </w:tbl>
    <w:p w14:paraId="189687F8" w14:textId="77777777" w:rsidR="00DB52CC" w:rsidRDefault="00DB52CC" w:rsidP="00DB52CC">
      <w:pPr>
        <w:rPr>
          <w:sz w:val="16"/>
        </w:rPr>
      </w:pPr>
    </w:p>
    <w:p w14:paraId="61EAF169" w14:textId="77777777" w:rsidR="00DB52CC" w:rsidRDefault="00DB52CC" w:rsidP="00DB52CC">
      <w:pPr>
        <w:rPr>
          <w:sz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8"/>
      </w:tblGrid>
      <w:tr w:rsidR="00DB52CC" w:rsidRPr="007771A8" w14:paraId="585BC09B" w14:textId="77777777" w:rsidTr="00C61AFA">
        <w:tc>
          <w:tcPr>
            <w:tcW w:w="8857" w:type="dxa"/>
            <w:shd w:val="clear" w:color="auto" w:fill="FFC000"/>
            <w:vAlign w:val="center"/>
          </w:tcPr>
          <w:p w14:paraId="0D3C2B74" w14:textId="77777777" w:rsidR="00DB52CC" w:rsidRPr="007771A8" w:rsidRDefault="00DB52CC" w:rsidP="00C61AFA">
            <w:pPr>
              <w:pStyle w:val="Absatztextnormal"/>
              <w:spacing w:before="60" w:after="6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Hinweis </w:t>
            </w:r>
            <w:r w:rsidRPr="00733CFF">
              <w:rPr>
                <w:b/>
                <w:bCs/>
              </w:rPr>
              <w:t xml:space="preserve">zur </w:t>
            </w:r>
            <w:r w:rsidRPr="00733CFF">
              <w:rPr>
                <w:b/>
              </w:rPr>
              <w:t>Erstellung</w:t>
            </w:r>
            <w:r>
              <w:rPr>
                <w:b/>
              </w:rPr>
              <w:t xml:space="preserve"> der</w:t>
            </w:r>
            <w:r w:rsidRPr="00733CFF">
              <w:rPr>
                <w:b/>
              </w:rPr>
              <w:t xml:space="preserve"> PDF-Datei</w:t>
            </w:r>
            <w:r>
              <w:rPr>
                <w:b/>
              </w:rPr>
              <w:t xml:space="preserve"> mit OpenOffice / LibreOffice</w:t>
            </w:r>
          </w:p>
        </w:tc>
      </w:tr>
      <w:tr w:rsidR="00DB52CC" w:rsidRPr="007771A8" w14:paraId="6FB3B7A6" w14:textId="77777777" w:rsidTr="00C61AFA">
        <w:tc>
          <w:tcPr>
            <w:tcW w:w="8857" w:type="dxa"/>
          </w:tcPr>
          <w:p w14:paraId="52F8CE61" w14:textId="77777777" w:rsidR="00DB52CC" w:rsidRDefault="00DB52CC" w:rsidP="00C61AFA">
            <w:pPr>
              <w:pStyle w:val="Absatztextnormal"/>
              <w:ind w:left="0"/>
            </w:pPr>
          </w:p>
          <w:p w14:paraId="2E123170" w14:textId="77777777" w:rsidR="00DB52CC" w:rsidRDefault="00DB52CC" w:rsidP="00C61AFA">
            <w:pPr>
              <w:pStyle w:val="Absatztextnormal"/>
              <w:ind w:left="0"/>
            </w:pPr>
            <w:r>
              <w:t xml:space="preserve">Erstellung einer PDF- Datei in </w:t>
            </w:r>
            <w:r w:rsidRPr="00C407D7">
              <w:t>OpenOffice/ LibreOffice</w:t>
            </w:r>
          </w:p>
          <w:p w14:paraId="0AFF5322" w14:textId="77777777" w:rsidR="00DB52CC" w:rsidRDefault="00DB52CC" w:rsidP="00C61AFA">
            <w:pPr>
              <w:pStyle w:val="Absatztextnormal"/>
              <w:ind w:left="0"/>
            </w:pPr>
          </w:p>
          <w:p w14:paraId="0024F0BC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im Menü auf „Datei“</w:t>
            </w:r>
          </w:p>
          <w:p w14:paraId="24340450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„Exportieren als PDF...“</w:t>
            </w:r>
          </w:p>
          <w:p w14:paraId="7A962463" w14:textId="77777777" w:rsidR="00DB52CC" w:rsidRDefault="00DB52CC" w:rsidP="00C61AFA"/>
          <w:p w14:paraId="6CFEE272" w14:textId="77777777" w:rsidR="00DB52CC" w:rsidRDefault="003A3423" w:rsidP="00C61AFA">
            <w:pPr>
              <w:ind w:left="708"/>
            </w:pPr>
            <w:r w:rsidRPr="008F123B">
              <w:rPr>
                <w:noProof/>
              </w:rPr>
              <w:drawing>
                <wp:inline distT="0" distB="0" distL="0" distR="0" wp14:anchorId="14385483" wp14:editId="500EF384">
                  <wp:extent cx="4699000" cy="2895600"/>
                  <wp:effectExtent l="0" t="0" r="0" b="0"/>
                  <wp:docPr id="21" name="Grafik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"/>
                          <pic:cNvPicPr>
                            <a:picLocks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2329E" w14:textId="77777777" w:rsidR="00DB52CC" w:rsidRDefault="00DB52CC" w:rsidP="00C61AFA"/>
          <w:p w14:paraId="4B9C8CF9" w14:textId="77777777" w:rsidR="00DB52CC" w:rsidRDefault="00DB52CC" w:rsidP="00C0491E">
            <w:pPr>
              <w:pStyle w:val="Absatztextnormal"/>
              <w:numPr>
                <w:ilvl w:val="0"/>
                <w:numId w:val="9"/>
              </w:numPr>
            </w:pPr>
            <w:r>
              <w:t>1x Links Klick auf Exportieren</w:t>
            </w:r>
          </w:p>
          <w:p w14:paraId="4FD9016D" w14:textId="77777777" w:rsidR="00DB52CC" w:rsidRDefault="00DB52CC" w:rsidP="00C61AFA">
            <w:pPr>
              <w:pStyle w:val="Absatztextnormal"/>
              <w:ind w:left="0"/>
            </w:pPr>
          </w:p>
          <w:p w14:paraId="53188BB0" w14:textId="77777777" w:rsidR="00DB52CC" w:rsidRPr="007771A8" w:rsidRDefault="00DB52CC" w:rsidP="00C61AFA">
            <w:pPr>
              <w:pStyle w:val="Absatztextnormal"/>
              <w:ind w:left="0"/>
            </w:pPr>
          </w:p>
        </w:tc>
      </w:tr>
    </w:tbl>
    <w:p w14:paraId="5C995DE7" w14:textId="77777777" w:rsidR="00DB52CC" w:rsidRPr="000307D7" w:rsidRDefault="00DB52CC" w:rsidP="00DB52CC">
      <w:pPr>
        <w:rPr>
          <w:sz w:val="22"/>
          <w:szCs w:val="22"/>
        </w:rPr>
      </w:pPr>
    </w:p>
    <w:p w14:paraId="02B457D7" w14:textId="77777777" w:rsidR="002F1E08" w:rsidRPr="000307D7" w:rsidRDefault="002F1E08" w:rsidP="00DB52CC">
      <w:pPr>
        <w:rPr>
          <w:sz w:val="22"/>
          <w:szCs w:val="22"/>
        </w:rPr>
      </w:pPr>
    </w:p>
    <w:sectPr w:rsidR="002F1E08" w:rsidRPr="000307D7" w:rsidSect="00F72BAD">
      <w:headerReference w:type="default" r:id="rId40"/>
      <w:footerReference w:type="default" r:id="rId41"/>
      <w:pgSz w:w="11906" w:h="16838"/>
      <w:pgMar w:top="1134" w:right="1134" w:bottom="1134" w:left="1134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82834" w14:textId="77777777" w:rsidR="00F72BAD" w:rsidRDefault="00F72BAD">
      <w:r>
        <w:separator/>
      </w:r>
    </w:p>
    <w:p w14:paraId="05AB3E57" w14:textId="77777777" w:rsidR="00F72BAD" w:rsidRDefault="00F72BAD"/>
  </w:endnote>
  <w:endnote w:type="continuationSeparator" w:id="0">
    <w:p w14:paraId="6A6EAEBE" w14:textId="77777777" w:rsidR="00F72BAD" w:rsidRDefault="00F72BAD">
      <w:r>
        <w:continuationSeparator/>
      </w:r>
    </w:p>
    <w:p w14:paraId="3332A6AF" w14:textId="77777777" w:rsidR="00F72BAD" w:rsidRDefault="00F72B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Lt"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B265" w14:textId="77777777" w:rsidR="00F90780" w:rsidRDefault="00F90780">
    <w:pPr>
      <w:pStyle w:val="Piedepgina"/>
      <w:pBdr>
        <w:top w:val="single" w:sz="4" w:space="1" w:color="auto"/>
      </w:pBdr>
      <w:tabs>
        <w:tab w:val="clear" w:pos="9072"/>
        <w:tab w:val="right" w:pos="9356"/>
      </w:tabs>
      <w:rPr>
        <w:sz w:val="16"/>
      </w:rPr>
    </w:pPr>
    <w:proofErr w:type="spellStart"/>
    <w:r>
      <w:rPr>
        <w:snapToGrid w:val="0"/>
        <w:color w:val="FF0000"/>
        <w:sz w:val="16"/>
        <w:szCs w:val="16"/>
      </w:rPr>
      <w:t>Kursnummer_Name</w:t>
    </w:r>
    <w:proofErr w:type="spellEnd"/>
    <w:r>
      <w:rPr>
        <w:snapToGrid w:val="0"/>
        <w:color w:val="FF0000"/>
        <w:sz w:val="16"/>
        <w:szCs w:val="16"/>
      </w:rPr>
      <w:t>-Vorname</w:t>
    </w:r>
    <w:r>
      <w:rPr>
        <w:snapToGrid w:val="0"/>
        <w:sz w:val="16"/>
        <w:szCs w:val="16"/>
      </w:rPr>
      <w:tab/>
      <w:t>Version 1.0</w:t>
    </w:r>
    <w:r>
      <w:rPr>
        <w:snapToGrid w:val="0"/>
        <w:sz w:val="16"/>
        <w:szCs w:val="16"/>
      </w:rPr>
      <w:tab/>
      <w:t xml:space="preserve">Seite </w:t>
    </w:r>
    <w:r>
      <w:rPr>
        <w:snapToGrid w:val="0"/>
        <w:sz w:val="16"/>
        <w:szCs w:val="16"/>
      </w:rPr>
      <w:fldChar w:fldCharType="begin"/>
    </w:r>
    <w:r>
      <w:rPr>
        <w:snapToGrid w:val="0"/>
        <w:sz w:val="16"/>
        <w:szCs w:val="16"/>
      </w:rPr>
      <w:instrText xml:space="preserve"> PAGE </w:instrText>
    </w:r>
    <w:r>
      <w:rPr>
        <w:snapToGrid w:val="0"/>
        <w:sz w:val="16"/>
        <w:szCs w:val="16"/>
      </w:rPr>
      <w:fldChar w:fldCharType="separate"/>
    </w:r>
    <w:r w:rsidR="007349DD">
      <w:rPr>
        <w:noProof/>
        <w:snapToGrid w:val="0"/>
        <w:sz w:val="16"/>
        <w:szCs w:val="16"/>
      </w:rPr>
      <w:t>12</w:t>
    </w:r>
    <w:r>
      <w:rPr>
        <w:snapToGrid w:val="0"/>
        <w:sz w:val="16"/>
        <w:szCs w:val="16"/>
      </w:rPr>
      <w:fldChar w:fldCharType="end"/>
    </w:r>
    <w:r>
      <w:rPr>
        <w:snapToGrid w:val="0"/>
        <w:sz w:val="16"/>
        <w:szCs w:val="16"/>
      </w:rPr>
      <w:t xml:space="preserve"> von </w:t>
    </w:r>
    <w:r>
      <w:rPr>
        <w:snapToGrid w:val="0"/>
        <w:sz w:val="16"/>
        <w:szCs w:val="16"/>
      </w:rPr>
      <w:fldChar w:fldCharType="begin"/>
    </w:r>
    <w:r>
      <w:rPr>
        <w:snapToGrid w:val="0"/>
        <w:sz w:val="16"/>
        <w:szCs w:val="16"/>
      </w:rPr>
      <w:instrText xml:space="preserve"> NUMPAGES </w:instrText>
    </w:r>
    <w:r>
      <w:rPr>
        <w:snapToGrid w:val="0"/>
        <w:sz w:val="16"/>
        <w:szCs w:val="16"/>
      </w:rPr>
      <w:fldChar w:fldCharType="separate"/>
    </w:r>
    <w:r w:rsidR="007349DD">
      <w:rPr>
        <w:noProof/>
        <w:snapToGrid w:val="0"/>
        <w:sz w:val="16"/>
        <w:szCs w:val="16"/>
      </w:rPr>
      <w:t>45</w:t>
    </w:r>
    <w:r>
      <w:rPr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33201" w14:textId="77777777" w:rsidR="00F72BAD" w:rsidRDefault="00F72BAD">
      <w:r>
        <w:separator/>
      </w:r>
    </w:p>
    <w:p w14:paraId="3942355E" w14:textId="77777777" w:rsidR="00F72BAD" w:rsidRDefault="00F72BAD"/>
  </w:footnote>
  <w:footnote w:type="continuationSeparator" w:id="0">
    <w:p w14:paraId="53B7B569" w14:textId="77777777" w:rsidR="00F72BAD" w:rsidRDefault="00F72BAD">
      <w:r>
        <w:continuationSeparator/>
      </w:r>
    </w:p>
    <w:p w14:paraId="49B75CD4" w14:textId="77777777" w:rsidR="00F72BAD" w:rsidRDefault="00F72B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F1088" w14:textId="77777777" w:rsidR="00F90780" w:rsidRPr="00354FBB" w:rsidRDefault="00F90780">
    <w:pPr>
      <w:pStyle w:val="Encabezado"/>
      <w:pBdr>
        <w:bottom w:val="single" w:sz="12" w:space="1" w:color="auto"/>
      </w:pBdr>
      <w:rPr>
        <w:color w:val="000000"/>
        <w:sz w:val="16"/>
        <w:szCs w:val="16"/>
        <w:lang w:val="es-MX"/>
      </w:rPr>
    </w:pPr>
    <w:r w:rsidRPr="00354FBB">
      <w:rPr>
        <w:color w:val="FF0000"/>
        <w:sz w:val="16"/>
        <w:szCs w:val="16"/>
        <w:lang w:val="es-MX"/>
      </w:rPr>
      <w:t>Logo Firma oder Logo Projekt</w:t>
    </w:r>
    <w:r w:rsidRPr="00354FBB">
      <w:rPr>
        <w:color w:val="FF0000"/>
        <w:sz w:val="16"/>
        <w:szCs w:val="16"/>
        <w:lang w:val="es-MX"/>
      </w:rPr>
      <w:tab/>
    </w:r>
    <w:r w:rsidRPr="00354FBB">
      <w:rPr>
        <w:b/>
        <w:sz w:val="24"/>
        <w:szCs w:val="24"/>
        <w:lang w:val="es-MX"/>
      </w:rPr>
      <w:t xml:space="preserve"> Lehrgang "IPMA - Level D"</w:t>
    </w:r>
    <w:r w:rsidRPr="00354FBB">
      <w:rPr>
        <w:b/>
        <w:sz w:val="24"/>
        <w:szCs w:val="24"/>
        <w:lang w:val="es-MX"/>
      </w:rPr>
      <w:tab/>
    </w:r>
    <w:r w:rsidRPr="00354FBB">
      <w:rPr>
        <w:color w:val="000000"/>
        <w:sz w:val="16"/>
        <w:szCs w:val="16"/>
        <w:lang w:val="es-MX"/>
      </w:rPr>
      <w:t>Autor:</w:t>
    </w:r>
  </w:p>
  <w:p w14:paraId="139A2553" w14:textId="77777777" w:rsidR="00F90780" w:rsidRPr="00354FBB" w:rsidRDefault="00F90780">
    <w:pPr>
      <w:pStyle w:val="Encabezado"/>
      <w:pBdr>
        <w:bottom w:val="single" w:sz="12" w:space="1" w:color="auto"/>
      </w:pBdr>
      <w:rPr>
        <w:color w:val="000000"/>
        <w:sz w:val="16"/>
        <w:szCs w:val="16"/>
        <w:lang w:val="es-MX"/>
      </w:rPr>
    </w:pPr>
  </w:p>
  <w:p w14:paraId="1B96948E" w14:textId="77777777" w:rsidR="00F90780" w:rsidRPr="00354FBB" w:rsidRDefault="00F90780">
    <w:pPr>
      <w:pStyle w:val="Encabezado"/>
      <w:rPr>
        <w:sz w:val="16"/>
        <w:szCs w:val="16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CEE"/>
    <w:multiLevelType w:val="hybridMultilevel"/>
    <w:tmpl w:val="BBF2CE2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E1E15"/>
    <w:multiLevelType w:val="hybridMultilevel"/>
    <w:tmpl w:val="AB9859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43623"/>
    <w:multiLevelType w:val="hybridMultilevel"/>
    <w:tmpl w:val="5310F9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97B8F"/>
    <w:multiLevelType w:val="hybridMultilevel"/>
    <w:tmpl w:val="3440C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7978F4"/>
    <w:multiLevelType w:val="hybridMultilevel"/>
    <w:tmpl w:val="C49C1ACE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767C88"/>
    <w:multiLevelType w:val="hybridMultilevel"/>
    <w:tmpl w:val="6CE407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576C7"/>
    <w:multiLevelType w:val="hybridMultilevel"/>
    <w:tmpl w:val="D1DEB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C76FB"/>
    <w:multiLevelType w:val="hybridMultilevel"/>
    <w:tmpl w:val="8AAA09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141AC"/>
    <w:multiLevelType w:val="singleLevel"/>
    <w:tmpl w:val="88B4EB30"/>
    <w:lvl w:ilvl="0">
      <w:start w:val="1"/>
      <w:numFmt w:val="bullet"/>
      <w:pStyle w:val="AbsatztextGliederu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9" w15:restartNumberingAfterBreak="0">
    <w:nsid w:val="3D97092D"/>
    <w:multiLevelType w:val="hybridMultilevel"/>
    <w:tmpl w:val="AB92AAF2"/>
    <w:lvl w:ilvl="0" w:tplc="6E8A1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8A52B0"/>
    <w:multiLevelType w:val="hybridMultilevel"/>
    <w:tmpl w:val="35A08882"/>
    <w:lvl w:ilvl="0" w:tplc="71A4F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0E2F3B"/>
    <w:multiLevelType w:val="hybridMultilevel"/>
    <w:tmpl w:val="6988F28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35017"/>
    <w:multiLevelType w:val="hybridMultilevel"/>
    <w:tmpl w:val="C3AE878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12B1C8">
      <w:numFmt w:val="bullet"/>
      <w:lvlText w:val=""/>
      <w:lvlJc w:val="left"/>
      <w:pPr>
        <w:tabs>
          <w:tab w:val="num" w:pos="1920"/>
        </w:tabs>
        <w:ind w:left="1920" w:hanging="840"/>
      </w:pPr>
      <w:rPr>
        <w:rFonts w:ascii="Wingdings" w:eastAsia="Times New Roman" w:hAnsi="Wingdings" w:cs="Times New Roman" w:hint="default"/>
        <w:i w:val="0"/>
      </w:rPr>
    </w:lvl>
    <w:lvl w:ilvl="2" w:tplc="0407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979A81F4">
      <w:start w:val="5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eastAsia="Times New Roman" w:hAnsi="Arial" w:cs="Aria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A869E3"/>
    <w:multiLevelType w:val="hybridMultilevel"/>
    <w:tmpl w:val="53B0D872"/>
    <w:lvl w:ilvl="0" w:tplc="0407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5190A"/>
    <w:multiLevelType w:val="multilevel"/>
    <w:tmpl w:val="0CF2FA80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57" w:hanging="357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6E994204"/>
    <w:multiLevelType w:val="hybridMultilevel"/>
    <w:tmpl w:val="09CC24F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12B1C8">
      <w:numFmt w:val="bullet"/>
      <w:lvlText w:val=""/>
      <w:lvlJc w:val="left"/>
      <w:pPr>
        <w:tabs>
          <w:tab w:val="num" w:pos="1920"/>
        </w:tabs>
        <w:ind w:left="1920" w:hanging="840"/>
      </w:pPr>
      <w:rPr>
        <w:rFonts w:ascii="Wingdings" w:eastAsia="Times New Roman" w:hAnsi="Wingdings" w:cs="Times New Roman" w:hint="default"/>
        <w:i w:val="0"/>
      </w:rPr>
    </w:lvl>
    <w:lvl w:ilvl="2" w:tplc="0407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732F34"/>
    <w:multiLevelType w:val="hybridMultilevel"/>
    <w:tmpl w:val="56A219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D30E1F"/>
    <w:multiLevelType w:val="hybridMultilevel"/>
    <w:tmpl w:val="F0B8638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37951382">
    <w:abstractNumId w:val="8"/>
  </w:num>
  <w:num w:numId="2" w16cid:durableId="1799954768">
    <w:abstractNumId w:val="14"/>
  </w:num>
  <w:num w:numId="3" w16cid:durableId="1035812719">
    <w:abstractNumId w:val="12"/>
  </w:num>
  <w:num w:numId="4" w16cid:durableId="1141263744">
    <w:abstractNumId w:val="11"/>
  </w:num>
  <w:num w:numId="5" w16cid:durableId="1977297371">
    <w:abstractNumId w:val="0"/>
  </w:num>
  <w:num w:numId="6" w16cid:durableId="1806654335">
    <w:abstractNumId w:val="13"/>
  </w:num>
  <w:num w:numId="7" w16cid:durableId="1678728920">
    <w:abstractNumId w:val="4"/>
  </w:num>
  <w:num w:numId="8" w16cid:durableId="1594168826">
    <w:abstractNumId w:val="17"/>
  </w:num>
  <w:num w:numId="9" w16cid:durableId="1534685439">
    <w:abstractNumId w:val="16"/>
  </w:num>
  <w:num w:numId="10" w16cid:durableId="963579980">
    <w:abstractNumId w:val="10"/>
  </w:num>
  <w:num w:numId="11" w16cid:durableId="1858738999">
    <w:abstractNumId w:val="9"/>
  </w:num>
  <w:num w:numId="12" w16cid:durableId="1046025584">
    <w:abstractNumId w:val="1"/>
  </w:num>
  <w:num w:numId="13" w16cid:durableId="497422391">
    <w:abstractNumId w:val="3"/>
  </w:num>
  <w:num w:numId="14" w16cid:durableId="789513297">
    <w:abstractNumId w:val="7"/>
  </w:num>
  <w:num w:numId="15" w16cid:durableId="1410300134">
    <w:abstractNumId w:val="2"/>
  </w:num>
  <w:num w:numId="16" w16cid:durableId="1547135641">
    <w:abstractNumId w:val="15"/>
  </w:num>
  <w:num w:numId="17" w16cid:durableId="1325431238">
    <w:abstractNumId w:val="14"/>
  </w:num>
  <w:num w:numId="18" w16cid:durableId="1907644001">
    <w:abstractNumId w:val="14"/>
  </w:num>
  <w:num w:numId="19" w16cid:durableId="462038417">
    <w:abstractNumId w:val="14"/>
  </w:num>
  <w:num w:numId="20" w16cid:durableId="1394693970">
    <w:abstractNumId w:val="14"/>
  </w:num>
  <w:num w:numId="21" w16cid:durableId="795491575">
    <w:abstractNumId w:val="14"/>
  </w:num>
  <w:num w:numId="22" w16cid:durableId="106050752">
    <w:abstractNumId w:val="14"/>
  </w:num>
  <w:num w:numId="23" w16cid:durableId="1521167366">
    <w:abstractNumId w:val="5"/>
  </w:num>
  <w:num w:numId="24" w16cid:durableId="702168347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it-IT" w:vendorID="64" w:dllVersion="6" w:nlCheck="1" w:checkStyle="0"/>
  <w:activeWritingStyle w:appName="MSWord" w:lang="de-DE" w:vendorID="64" w:dllVersion="6" w:nlCheck="1" w:checkStyle="0"/>
  <w:activeWritingStyle w:appName="MSWord" w:lang="fr-FR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4096" w:nlCheck="1" w:checkStyle="0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activeWritingStyle w:appName="MSWord" w:lang="es-MX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hyphenationZone w:val="142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33"/>
    <w:rsid w:val="00000084"/>
    <w:rsid w:val="000017B8"/>
    <w:rsid w:val="0000356C"/>
    <w:rsid w:val="00003F17"/>
    <w:rsid w:val="000060DF"/>
    <w:rsid w:val="00006457"/>
    <w:rsid w:val="00006799"/>
    <w:rsid w:val="00006F2C"/>
    <w:rsid w:val="00007B81"/>
    <w:rsid w:val="0001095C"/>
    <w:rsid w:val="00010C31"/>
    <w:rsid w:val="00010EF9"/>
    <w:rsid w:val="000111C0"/>
    <w:rsid w:val="00013337"/>
    <w:rsid w:val="00013DF9"/>
    <w:rsid w:val="000146EB"/>
    <w:rsid w:val="000152A6"/>
    <w:rsid w:val="00016CF9"/>
    <w:rsid w:val="00016DDA"/>
    <w:rsid w:val="00017D2E"/>
    <w:rsid w:val="000213AE"/>
    <w:rsid w:val="000221AD"/>
    <w:rsid w:val="00022446"/>
    <w:rsid w:val="00022722"/>
    <w:rsid w:val="00024BF2"/>
    <w:rsid w:val="0002572C"/>
    <w:rsid w:val="00027D48"/>
    <w:rsid w:val="00027E4B"/>
    <w:rsid w:val="000307D7"/>
    <w:rsid w:val="00031FAC"/>
    <w:rsid w:val="000324BE"/>
    <w:rsid w:val="00032A6E"/>
    <w:rsid w:val="00034657"/>
    <w:rsid w:val="00034697"/>
    <w:rsid w:val="00037660"/>
    <w:rsid w:val="00037B34"/>
    <w:rsid w:val="00040E01"/>
    <w:rsid w:val="00041B4A"/>
    <w:rsid w:val="000420C9"/>
    <w:rsid w:val="0004222D"/>
    <w:rsid w:val="00042C4A"/>
    <w:rsid w:val="00045B43"/>
    <w:rsid w:val="0004779B"/>
    <w:rsid w:val="000503F3"/>
    <w:rsid w:val="00050DA6"/>
    <w:rsid w:val="0005178D"/>
    <w:rsid w:val="0005350C"/>
    <w:rsid w:val="00053816"/>
    <w:rsid w:val="00054FA1"/>
    <w:rsid w:val="00055C13"/>
    <w:rsid w:val="00055E1A"/>
    <w:rsid w:val="00056493"/>
    <w:rsid w:val="000600FC"/>
    <w:rsid w:val="0006025E"/>
    <w:rsid w:val="00062383"/>
    <w:rsid w:val="00064037"/>
    <w:rsid w:val="0006544B"/>
    <w:rsid w:val="0006577F"/>
    <w:rsid w:val="000663C3"/>
    <w:rsid w:val="000667A3"/>
    <w:rsid w:val="00067232"/>
    <w:rsid w:val="000672C1"/>
    <w:rsid w:val="00067310"/>
    <w:rsid w:val="0007040E"/>
    <w:rsid w:val="00071077"/>
    <w:rsid w:val="000711BC"/>
    <w:rsid w:val="00071681"/>
    <w:rsid w:val="000719B2"/>
    <w:rsid w:val="00072100"/>
    <w:rsid w:val="00072467"/>
    <w:rsid w:val="00073159"/>
    <w:rsid w:val="00074EAA"/>
    <w:rsid w:val="000755C7"/>
    <w:rsid w:val="00076670"/>
    <w:rsid w:val="000768F1"/>
    <w:rsid w:val="000806C4"/>
    <w:rsid w:val="0008113B"/>
    <w:rsid w:val="00083503"/>
    <w:rsid w:val="000846D0"/>
    <w:rsid w:val="00086D9F"/>
    <w:rsid w:val="00090E05"/>
    <w:rsid w:val="00092309"/>
    <w:rsid w:val="000924B8"/>
    <w:rsid w:val="00092ADD"/>
    <w:rsid w:val="00092B75"/>
    <w:rsid w:val="00092EB5"/>
    <w:rsid w:val="00093FF9"/>
    <w:rsid w:val="00094373"/>
    <w:rsid w:val="0009483D"/>
    <w:rsid w:val="000954B4"/>
    <w:rsid w:val="000955AC"/>
    <w:rsid w:val="0009780A"/>
    <w:rsid w:val="00097A36"/>
    <w:rsid w:val="00097C46"/>
    <w:rsid w:val="000A017E"/>
    <w:rsid w:val="000A0E1B"/>
    <w:rsid w:val="000A1980"/>
    <w:rsid w:val="000A2F83"/>
    <w:rsid w:val="000A4C90"/>
    <w:rsid w:val="000A5D21"/>
    <w:rsid w:val="000A63B6"/>
    <w:rsid w:val="000B1925"/>
    <w:rsid w:val="000B1927"/>
    <w:rsid w:val="000B278E"/>
    <w:rsid w:val="000B34BC"/>
    <w:rsid w:val="000B527F"/>
    <w:rsid w:val="000B5D23"/>
    <w:rsid w:val="000B6B9F"/>
    <w:rsid w:val="000C018C"/>
    <w:rsid w:val="000C1257"/>
    <w:rsid w:val="000C17AF"/>
    <w:rsid w:val="000C2396"/>
    <w:rsid w:val="000C2AD0"/>
    <w:rsid w:val="000C2EDF"/>
    <w:rsid w:val="000C311E"/>
    <w:rsid w:val="000C5FAE"/>
    <w:rsid w:val="000C6C36"/>
    <w:rsid w:val="000C6D33"/>
    <w:rsid w:val="000D0055"/>
    <w:rsid w:val="000D1D1E"/>
    <w:rsid w:val="000D2465"/>
    <w:rsid w:val="000D24BB"/>
    <w:rsid w:val="000D3BB7"/>
    <w:rsid w:val="000D69BB"/>
    <w:rsid w:val="000D7359"/>
    <w:rsid w:val="000D7A09"/>
    <w:rsid w:val="000E17E1"/>
    <w:rsid w:val="000E1C3F"/>
    <w:rsid w:val="000E2089"/>
    <w:rsid w:val="000E25C9"/>
    <w:rsid w:val="000E29B4"/>
    <w:rsid w:val="000E3B08"/>
    <w:rsid w:val="000E414D"/>
    <w:rsid w:val="000E46DF"/>
    <w:rsid w:val="000E5312"/>
    <w:rsid w:val="000E5577"/>
    <w:rsid w:val="000E5C4D"/>
    <w:rsid w:val="000E69BE"/>
    <w:rsid w:val="000E76CE"/>
    <w:rsid w:val="000F04C7"/>
    <w:rsid w:val="000F11D4"/>
    <w:rsid w:val="000F2E31"/>
    <w:rsid w:val="000F40E0"/>
    <w:rsid w:val="000F4689"/>
    <w:rsid w:val="000F5386"/>
    <w:rsid w:val="000F6C3F"/>
    <w:rsid w:val="000F7FD0"/>
    <w:rsid w:val="00100EC2"/>
    <w:rsid w:val="00101E2E"/>
    <w:rsid w:val="001030EA"/>
    <w:rsid w:val="00103572"/>
    <w:rsid w:val="00105212"/>
    <w:rsid w:val="00106481"/>
    <w:rsid w:val="001072FE"/>
    <w:rsid w:val="00107878"/>
    <w:rsid w:val="00107E3F"/>
    <w:rsid w:val="00112BF0"/>
    <w:rsid w:val="00112F21"/>
    <w:rsid w:val="00113233"/>
    <w:rsid w:val="001143B7"/>
    <w:rsid w:val="001150F4"/>
    <w:rsid w:val="00115497"/>
    <w:rsid w:val="00116185"/>
    <w:rsid w:val="00120421"/>
    <w:rsid w:val="00121AE8"/>
    <w:rsid w:val="001250A1"/>
    <w:rsid w:val="00127365"/>
    <w:rsid w:val="00127CBA"/>
    <w:rsid w:val="00131090"/>
    <w:rsid w:val="001317E9"/>
    <w:rsid w:val="0013240A"/>
    <w:rsid w:val="00135911"/>
    <w:rsid w:val="00136984"/>
    <w:rsid w:val="001410AC"/>
    <w:rsid w:val="001414D2"/>
    <w:rsid w:val="00141A5D"/>
    <w:rsid w:val="001457D1"/>
    <w:rsid w:val="00145845"/>
    <w:rsid w:val="001461EA"/>
    <w:rsid w:val="00146970"/>
    <w:rsid w:val="00146E55"/>
    <w:rsid w:val="00150356"/>
    <w:rsid w:val="00151DFF"/>
    <w:rsid w:val="0015219D"/>
    <w:rsid w:val="00152460"/>
    <w:rsid w:val="00152BC7"/>
    <w:rsid w:val="00153826"/>
    <w:rsid w:val="00154A9F"/>
    <w:rsid w:val="00154D19"/>
    <w:rsid w:val="00157355"/>
    <w:rsid w:val="00157630"/>
    <w:rsid w:val="00157790"/>
    <w:rsid w:val="00157A8F"/>
    <w:rsid w:val="00157AB4"/>
    <w:rsid w:val="00161436"/>
    <w:rsid w:val="00162818"/>
    <w:rsid w:val="00164E55"/>
    <w:rsid w:val="001650BD"/>
    <w:rsid w:val="0016590A"/>
    <w:rsid w:val="00167304"/>
    <w:rsid w:val="001673CA"/>
    <w:rsid w:val="0016769F"/>
    <w:rsid w:val="001732DC"/>
    <w:rsid w:val="00175207"/>
    <w:rsid w:val="00176239"/>
    <w:rsid w:val="00177155"/>
    <w:rsid w:val="00177585"/>
    <w:rsid w:val="00177648"/>
    <w:rsid w:val="001806DE"/>
    <w:rsid w:val="001809BB"/>
    <w:rsid w:val="00181752"/>
    <w:rsid w:val="00182AD9"/>
    <w:rsid w:val="00184290"/>
    <w:rsid w:val="00184311"/>
    <w:rsid w:val="00184519"/>
    <w:rsid w:val="00184AFE"/>
    <w:rsid w:val="00184CC8"/>
    <w:rsid w:val="0018503F"/>
    <w:rsid w:val="001855B2"/>
    <w:rsid w:val="00187447"/>
    <w:rsid w:val="00190182"/>
    <w:rsid w:val="001906C2"/>
    <w:rsid w:val="00190A8E"/>
    <w:rsid w:val="00191CB5"/>
    <w:rsid w:val="00191D58"/>
    <w:rsid w:val="0019350B"/>
    <w:rsid w:val="00195354"/>
    <w:rsid w:val="00196F5C"/>
    <w:rsid w:val="001970BB"/>
    <w:rsid w:val="00197FE9"/>
    <w:rsid w:val="001A041C"/>
    <w:rsid w:val="001A17B9"/>
    <w:rsid w:val="001A186B"/>
    <w:rsid w:val="001A4937"/>
    <w:rsid w:val="001A49FF"/>
    <w:rsid w:val="001A67E1"/>
    <w:rsid w:val="001A6BB6"/>
    <w:rsid w:val="001A751F"/>
    <w:rsid w:val="001B0154"/>
    <w:rsid w:val="001B09AB"/>
    <w:rsid w:val="001B18F3"/>
    <w:rsid w:val="001B1F0D"/>
    <w:rsid w:val="001B216C"/>
    <w:rsid w:val="001B22ED"/>
    <w:rsid w:val="001B2A5B"/>
    <w:rsid w:val="001B352F"/>
    <w:rsid w:val="001B56F5"/>
    <w:rsid w:val="001B5FCA"/>
    <w:rsid w:val="001B66B1"/>
    <w:rsid w:val="001B6800"/>
    <w:rsid w:val="001B7DCF"/>
    <w:rsid w:val="001C0B95"/>
    <w:rsid w:val="001C12B2"/>
    <w:rsid w:val="001C2A76"/>
    <w:rsid w:val="001C480B"/>
    <w:rsid w:val="001C4F72"/>
    <w:rsid w:val="001C5E88"/>
    <w:rsid w:val="001C6375"/>
    <w:rsid w:val="001C64B9"/>
    <w:rsid w:val="001D0800"/>
    <w:rsid w:val="001D0E7A"/>
    <w:rsid w:val="001D1510"/>
    <w:rsid w:val="001D2840"/>
    <w:rsid w:val="001D2C8E"/>
    <w:rsid w:val="001D3253"/>
    <w:rsid w:val="001D3D83"/>
    <w:rsid w:val="001D5054"/>
    <w:rsid w:val="001D59F9"/>
    <w:rsid w:val="001D5F0E"/>
    <w:rsid w:val="001E0EBC"/>
    <w:rsid w:val="001E192A"/>
    <w:rsid w:val="001E2DC0"/>
    <w:rsid w:val="001E4314"/>
    <w:rsid w:val="001E4DDE"/>
    <w:rsid w:val="001E50D5"/>
    <w:rsid w:val="001E51EB"/>
    <w:rsid w:val="001E54EE"/>
    <w:rsid w:val="001E5C15"/>
    <w:rsid w:val="001E6206"/>
    <w:rsid w:val="001E65E1"/>
    <w:rsid w:val="001E7B6D"/>
    <w:rsid w:val="001E7E60"/>
    <w:rsid w:val="001E7F83"/>
    <w:rsid w:val="001F00AE"/>
    <w:rsid w:val="001F08EB"/>
    <w:rsid w:val="001F1913"/>
    <w:rsid w:val="001F28EC"/>
    <w:rsid w:val="001F4DF0"/>
    <w:rsid w:val="001F5559"/>
    <w:rsid w:val="001F6585"/>
    <w:rsid w:val="001F6BFC"/>
    <w:rsid w:val="001F713C"/>
    <w:rsid w:val="001F745F"/>
    <w:rsid w:val="0020015F"/>
    <w:rsid w:val="002016CF"/>
    <w:rsid w:val="002018F6"/>
    <w:rsid w:val="002022F9"/>
    <w:rsid w:val="00203529"/>
    <w:rsid w:val="0020354F"/>
    <w:rsid w:val="0020470C"/>
    <w:rsid w:val="00204BF2"/>
    <w:rsid w:val="002050E3"/>
    <w:rsid w:val="002061BA"/>
    <w:rsid w:val="0020755F"/>
    <w:rsid w:val="002078AE"/>
    <w:rsid w:val="00210A75"/>
    <w:rsid w:val="00210AD3"/>
    <w:rsid w:val="002121C2"/>
    <w:rsid w:val="002128BA"/>
    <w:rsid w:val="002129CD"/>
    <w:rsid w:val="00213120"/>
    <w:rsid w:val="00213157"/>
    <w:rsid w:val="00214155"/>
    <w:rsid w:val="0021520A"/>
    <w:rsid w:val="0021711E"/>
    <w:rsid w:val="0022095C"/>
    <w:rsid w:val="002218C7"/>
    <w:rsid w:val="0022379B"/>
    <w:rsid w:val="00226B01"/>
    <w:rsid w:val="00226C02"/>
    <w:rsid w:val="002271C3"/>
    <w:rsid w:val="002311DC"/>
    <w:rsid w:val="00234BED"/>
    <w:rsid w:val="00235FA5"/>
    <w:rsid w:val="0023685D"/>
    <w:rsid w:val="00237B93"/>
    <w:rsid w:val="00237E3B"/>
    <w:rsid w:val="0024028F"/>
    <w:rsid w:val="00242505"/>
    <w:rsid w:val="002440E4"/>
    <w:rsid w:val="00245416"/>
    <w:rsid w:val="00245FA0"/>
    <w:rsid w:val="002468CD"/>
    <w:rsid w:val="00247E73"/>
    <w:rsid w:val="0025271C"/>
    <w:rsid w:val="002530E8"/>
    <w:rsid w:val="00255486"/>
    <w:rsid w:val="00256072"/>
    <w:rsid w:val="00256BF0"/>
    <w:rsid w:val="00260D5E"/>
    <w:rsid w:val="00262041"/>
    <w:rsid w:val="002651D2"/>
    <w:rsid w:val="00266583"/>
    <w:rsid w:val="00267A0C"/>
    <w:rsid w:val="00272C35"/>
    <w:rsid w:val="00272DEA"/>
    <w:rsid w:val="00273CBB"/>
    <w:rsid w:val="002754B9"/>
    <w:rsid w:val="002765C9"/>
    <w:rsid w:val="002767A7"/>
    <w:rsid w:val="00277CB7"/>
    <w:rsid w:val="002802E1"/>
    <w:rsid w:val="002808DA"/>
    <w:rsid w:val="00280EC4"/>
    <w:rsid w:val="002812B3"/>
    <w:rsid w:val="00282D36"/>
    <w:rsid w:val="00282E50"/>
    <w:rsid w:val="002830EA"/>
    <w:rsid w:val="00283106"/>
    <w:rsid w:val="00283FF9"/>
    <w:rsid w:val="00284FEC"/>
    <w:rsid w:val="00287066"/>
    <w:rsid w:val="0028762D"/>
    <w:rsid w:val="0029083F"/>
    <w:rsid w:val="00293F35"/>
    <w:rsid w:val="002946C1"/>
    <w:rsid w:val="00294962"/>
    <w:rsid w:val="00294BBC"/>
    <w:rsid w:val="00294EA2"/>
    <w:rsid w:val="00294F42"/>
    <w:rsid w:val="00295076"/>
    <w:rsid w:val="0029671F"/>
    <w:rsid w:val="00297DE5"/>
    <w:rsid w:val="002A020C"/>
    <w:rsid w:val="002A068C"/>
    <w:rsid w:val="002A51E6"/>
    <w:rsid w:val="002A7A5B"/>
    <w:rsid w:val="002A7EFE"/>
    <w:rsid w:val="002B14EF"/>
    <w:rsid w:val="002B2A32"/>
    <w:rsid w:val="002B3AF4"/>
    <w:rsid w:val="002B5306"/>
    <w:rsid w:val="002B6AD6"/>
    <w:rsid w:val="002C023B"/>
    <w:rsid w:val="002C17BD"/>
    <w:rsid w:val="002C1A2F"/>
    <w:rsid w:val="002C1A7A"/>
    <w:rsid w:val="002C206A"/>
    <w:rsid w:val="002C2554"/>
    <w:rsid w:val="002C25C4"/>
    <w:rsid w:val="002C34F1"/>
    <w:rsid w:val="002C4173"/>
    <w:rsid w:val="002C567C"/>
    <w:rsid w:val="002C58C3"/>
    <w:rsid w:val="002C630A"/>
    <w:rsid w:val="002D0055"/>
    <w:rsid w:val="002D006A"/>
    <w:rsid w:val="002D06E8"/>
    <w:rsid w:val="002D14BA"/>
    <w:rsid w:val="002D2CBA"/>
    <w:rsid w:val="002D41A1"/>
    <w:rsid w:val="002D49C5"/>
    <w:rsid w:val="002D52D4"/>
    <w:rsid w:val="002D5540"/>
    <w:rsid w:val="002D61E0"/>
    <w:rsid w:val="002D6BB1"/>
    <w:rsid w:val="002D7A53"/>
    <w:rsid w:val="002D7DA3"/>
    <w:rsid w:val="002E1ACC"/>
    <w:rsid w:val="002E2D5A"/>
    <w:rsid w:val="002E32B4"/>
    <w:rsid w:val="002E5AD7"/>
    <w:rsid w:val="002E61DB"/>
    <w:rsid w:val="002E61EB"/>
    <w:rsid w:val="002E661C"/>
    <w:rsid w:val="002E76BB"/>
    <w:rsid w:val="002F0EAC"/>
    <w:rsid w:val="002F1E08"/>
    <w:rsid w:val="002F23CD"/>
    <w:rsid w:val="002F53EB"/>
    <w:rsid w:val="002F5BEE"/>
    <w:rsid w:val="002F6434"/>
    <w:rsid w:val="002F6584"/>
    <w:rsid w:val="002F76CF"/>
    <w:rsid w:val="002F7B78"/>
    <w:rsid w:val="002F7F22"/>
    <w:rsid w:val="003002DA"/>
    <w:rsid w:val="003006DC"/>
    <w:rsid w:val="00300A66"/>
    <w:rsid w:val="0030130D"/>
    <w:rsid w:val="003021C9"/>
    <w:rsid w:val="0030278A"/>
    <w:rsid w:val="003040D5"/>
    <w:rsid w:val="003044F0"/>
    <w:rsid w:val="00307060"/>
    <w:rsid w:val="00307290"/>
    <w:rsid w:val="003105F8"/>
    <w:rsid w:val="00310B90"/>
    <w:rsid w:val="00311DED"/>
    <w:rsid w:val="00313607"/>
    <w:rsid w:val="00316033"/>
    <w:rsid w:val="003206FF"/>
    <w:rsid w:val="00320732"/>
    <w:rsid w:val="00320CDE"/>
    <w:rsid w:val="00321567"/>
    <w:rsid w:val="00321D70"/>
    <w:rsid w:val="00322C92"/>
    <w:rsid w:val="003237AC"/>
    <w:rsid w:val="0032496B"/>
    <w:rsid w:val="00324AAD"/>
    <w:rsid w:val="00324E3A"/>
    <w:rsid w:val="0032534D"/>
    <w:rsid w:val="003256AC"/>
    <w:rsid w:val="00326040"/>
    <w:rsid w:val="00326900"/>
    <w:rsid w:val="00327D81"/>
    <w:rsid w:val="00327E49"/>
    <w:rsid w:val="00330CA6"/>
    <w:rsid w:val="00332B36"/>
    <w:rsid w:val="003330DE"/>
    <w:rsid w:val="003371D1"/>
    <w:rsid w:val="00337588"/>
    <w:rsid w:val="00340E52"/>
    <w:rsid w:val="003411E1"/>
    <w:rsid w:val="00342765"/>
    <w:rsid w:val="00344D1E"/>
    <w:rsid w:val="003472ED"/>
    <w:rsid w:val="00351045"/>
    <w:rsid w:val="00351BFA"/>
    <w:rsid w:val="00352FF1"/>
    <w:rsid w:val="003534C9"/>
    <w:rsid w:val="00354462"/>
    <w:rsid w:val="00354541"/>
    <w:rsid w:val="003546D4"/>
    <w:rsid w:val="00354FBB"/>
    <w:rsid w:val="003554FC"/>
    <w:rsid w:val="003568CC"/>
    <w:rsid w:val="00356CC3"/>
    <w:rsid w:val="00356ECB"/>
    <w:rsid w:val="00357D4D"/>
    <w:rsid w:val="003620F9"/>
    <w:rsid w:val="00362476"/>
    <w:rsid w:val="00362579"/>
    <w:rsid w:val="003665AC"/>
    <w:rsid w:val="003706BA"/>
    <w:rsid w:val="00370D32"/>
    <w:rsid w:val="00376974"/>
    <w:rsid w:val="003769F3"/>
    <w:rsid w:val="00376A04"/>
    <w:rsid w:val="00377E21"/>
    <w:rsid w:val="0038384D"/>
    <w:rsid w:val="0038472C"/>
    <w:rsid w:val="00385459"/>
    <w:rsid w:val="0038578B"/>
    <w:rsid w:val="00386520"/>
    <w:rsid w:val="003868A5"/>
    <w:rsid w:val="00387746"/>
    <w:rsid w:val="003905ED"/>
    <w:rsid w:val="0039366E"/>
    <w:rsid w:val="00394C0B"/>
    <w:rsid w:val="003962A4"/>
    <w:rsid w:val="003A0F57"/>
    <w:rsid w:val="003A2051"/>
    <w:rsid w:val="003A2B20"/>
    <w:rsid w:val="003A3423"/>
    <w:rsid w:val="003A3A23"/>
    <w:rsid w:val="003A471A"/>
    <w:rsid w:val="003A66BB"/>
    <w:rsid w:val="003A6D77"/>
    <w:rsid w:val="003B0B6B"/>
    <w:rsid w:val="003B1628"/>
    <w:rsid w:val="003B3497"/>
    <w:rsid w:val="003B4C0F"/>
    <w:rsid w:val="003B520B"/>
    <w:rsid w:val="003C01CF"/>
    <w:rsid w:val="003C136C"/>
    <w:rsid w:val="003C16FD"/>
    <w:rsid w:val="003C20FA"/>
    <w:rsid w:val="003C2335"/>
    <w:rsid w:val="003C3B49"/>
    <w:rsid w:val="003C3FF0"/>
    <w:rsid w:val="003C3FF3"/>
    <w:rsid w:val="003C4972"/>
    <w:rsid w:val="003C4E3B"/>
    <w:rsid w:val="003C52F7"/>
    <w:rsid w:val="003C65E0"/>
    <w:rsid w:val="003C7687"/>
    <w:rsid w:val="003D11E5"/>
    <w:rsid w:val="003D1F6B"/>
    <w:rsid w:val="003D3806"/>
    <w:rsid w:val="003D387E"/>
    <w:rsid w:val="003D3B19"/>
    <w:rsid w:val="003D3BBD"/>
    <w:rsid w:val="003D3C5D"/>
    <w:rsid w:val="003D47D8"/>
    <w:rsid w:val="003D5B75"/>
    <w:rsid w:val="003D7B9D"/>
    <w:rsid w:val="003E032F"/>
    <w:rsid w:val="003E0FFD"/>
    <w:rsid w:val="003E19EF"/>
    <w:rsid w:val="003E1B76"/>
    <w:rsid w:val="003E1DA8"/>
    <w:rsid w:val="003E2DCE"/>
    <w:rsid w:val="003E400F"/>
    <w:rsid w:val="003E427C"/>
    <w:rsid w:val="003E6385"/>
    <w:rsid w:val="003E7147"/>
    <w:rsid w:val="003E7292"/>
    <w:rsid w:val="003F0C91"/>
    <w:rsid w:val="003F2152"/>
    <w:rsid w:val="003F23BC"/>
    <w:rsid w:val="003F29DF"/>
    <w:rsid w:val="003F3137"/>
    <w:rsid w:val="0040094C"/>
    <w:rsid w:val="00400975"/>
    <w:rsid w:val="00401240"/>
    <w:rsid w:val="0040181F"/>
    <w:rsid w:val="004019BF"/>
    <w:rsid w:val="00401FF3"/>
    <w:rsid w:val="00402D90"/>
    <w:rsid w:val="00403651"/>
    <w:rsid w:val="00403BBE"/>
    <w:rsid w:val="00403DC4"/>
    <w:rsid w:val="004044E6"/>
    <w:rsid w:val="00404F76"/>
    <w:rsid w:val="0040572C"/>
    <w:rsid w:val="00405794"/>
    <w:rsid w:val="004076D5"/>
    <w:rsid w:val="00407CD5"/>
    <w:rsid w:val="00410FC6"/>
    <w:rsid w:val="0041194C"/>
    <w:rsid w:val="00411DD8"/>
    <w:rsid w:val="00414431"/>
    <w:rsid w:val="004146EF"/>
    <w:rsid w:val="00415B46"/>
    <w:rsid w:val="00417EE4"/>
    <w:rsid w:val="004200D7"/>
    <w:rsid w:val="0042068F"/>
    <w:rsid w:val="004216DE"/>
    <w:rsid w:val="0042193B"/>
    <w:rsid w:val="0042215D"/>
    <w:rsid w:val="00423096"/>
    <w:rsid w:val="00423140"/>
    <w:rsid w:val="004233A4"/>
    <w:rsid w:val="004240A0"/>
    <w:rsid w:val="0042518F"/>
    <w:rsid w:val="0042546A"/>
    <w:rsid w:val="00425AB3"/>
    <w:rsid w:val="004264C4"/>
    <w:rsid w:val="004308B1"/>
    <w:rsid w:val="00431EB4"/>
    <w:rsid w:val="00434997"/>
    <w:rsid w:val="00435285"/>
    <w:rsid w:val="004371A0"/>
    <w:rsid w:val="00440972"/>
    <w:rsid w:val="0044259E"/>
    <w:rsid w:val="00442647"/>
    <w:rsid w:val="00442D4D"/>
    <w:rsid w:val="004436C7"/>
    <w:rsid w:val="004469F3"/>
    <w:rsid w:val="00447E0A"/>
    <w:rsid w:val="00451C3F"/>
    <w:rsid w:val="00451FEA"/>
    <w:rsid w:val="00453354"/>
    <w:rsid w:val="004558D0"/>
    <w:rsid w:val="00456A53"/>
    <w:rsid w:val="00456C31"/>
    <w:rsid w:val="004574E3"/>
    <w:rsid w:val="00457528"/>
    <w:rsid w:val="00457AC4"/>
    <w:rsid w:val="00460C97"/>
    <w:rsid w:val="004615B0"/>
    <w:rsid w:val="00461AB8"/>
    <w:rsid w:val="00462579"/>
    <w:rsid w:val="00463CDA"/>
    <w:rsid w:val="0046563D"/>
    <w:rsid w:val="004657D8"/>
    <w:rsid w:val="00465E60"/>
    <w:rsid w:val="00466FD3"/>
    <w:rsid w:val="0046786F"/>
    <w:rsid w:val="0047084E"/>
    <w:rsid w:val="004716DA"/>
    <w:rsid w:val="00473024"/>
    <w:rsid w:val="00473234"/>
    <w:rsid w:val="00474FCC"/>
    <w:rsid w:val="00475A32"/>
    <w:rsid w:val="004766FB"/>
    <w:rsid w:val="004800D0"/>
    <w:rsid w:val="00480DD2"/>
    <w:rsid w:val="00484C69"/>
    <w:rsid w:val="00484F11"/>
    <w:rsid w:val="004928C9"/>
    <w:rsid w:val="0049311A"/>
    <w:rsid w:val="004937A4"/>
    <w:rsid w:val="004954D9"/>
    <w:rsid w:val="0049600F"/>
    <w:rsid w:val="004968C6"/>
    <w:rsid w:val="00496A21"/>
    <w:rsid w:val="00497622"/>
    <w:rsid w:val="00497F30"/>
    <w:rsid w:val="004A0362"/>
    <w:rsid w:val="004A12FC"/>
    <w:rsid w:val="004A1494"/>
    <w:rsid w:val="004A2ECD"/>
    <w:rsid w:val="004A56FB"/>
    <w:rsid w:val="004A5898"/>
    <w:rsid w:val="004A6CAF"/>
    <w:rsid w:val="004A6D3C"/>
    <w:rsid w:val="004A6EB7"/>
    <w:rsid w:val="004A70A6"/>
    <w:rsid w:val="004A7BEB"/>
    <w:rsid w:val="004B1D91"/>
    <w:rsid w:val="004B26BB"/>
    <w:rsid w:val="004B43D4"/>
    <w:rsid w:val="004B7132"/>
    <w:rsid w:val="004C10FA"/>
    <w:rsid w:val="004C2B0F"/>
    <w:rsid w:val="004C553F"/>
    <w:rsid w:val="004C738D"/>
    <w:rsid w:val="004C7615"/>
    <w:rsid w:val="004C793E"/>
    <w:rsid w:val="004D03EB"/>
    <w:rsid w:val="004D0C7F"/>
    <w:rsid w:val="004D0D6D"/>
    <w:rsid w:val="004D1F96"/>
    <w:rsid w:val="004D409D"/>
    <w:rsid w:val="004D4F63"/>
    <w:rsid w:val="004D5545"/>
    <w:rsid w:val="004D6E39"/>
    <w:rsid w:val="004D7891"/>
    <w:rsid w:val="004D78D3"/>
    <w:rsid w:val="004E0BFF"/>
    <w:rsid w:val="004E0F45"/>
    <w:rsid w:val="004E138C"/>
    <w:rsid w:val="004E1791"/>
    <w:rsid w:val="004E1EA7"/>
    <w:rsid w:val="004E2DE9"/>
    <w:rsid w:val="004E3546"/>
    <w:rsid w:val="004E4ABC"/>
    <w:rsid w:val="004E4D32"/>
    <w:rsid w:val="004E5104"/>
    <w:rsid w:val="004E5475"/>
    <w:rsid w:val="004E5F64"/>
    <w:rsid w:val="004E6F44"/>
    <w:rsid w:val="004E7520"/>
    <w:rsid w:val="004F0886"/>
    <w:rsid w:val="004F187C"/>
    <w:rsid w:val="004F1E87"/>
    <w:rsid w:val="004F230E"/>
    <w:rsid w:val="004F23FD"/>
    <w:rsid w:val="004F4631"/>
    <w:rsid w:val="004F6311"/>
    <w:rsid w:val="004F6501"/>
    <w:rsid w:val="004F7B56"/>
    <w:rsid w:val="00500A08"/>
    <w:rsid w:val="00501013"/>
    <w:rsid w:val="00501DC7"/>
    <w:rsid w:val="00501E38"/>
    <w:rsid w:val="00502EA4"/>
    <w:rsid w:val="00503809"/>
    <w:rsid w:val="00503E48"/>
    <w:rsid w:val="0050431B"/>
    <w:rsid w:val="00504487"/>
    <w:rsid w:val="00504525"/>
    <w:rsid w:val="00504D4D"/>
    <w:rsid w:val="00505001"/>
    <w:rsid w:val="005055DB"/>
    <w:rsid w:val="00505B6F"/>
    <w:rsid w:val="00507D4C"/>
    <w:rsid w:val="005103FA"/>
    <w:rsid w:val="00512273"/>
    <w:rsid w:val="00513334"/>
    <w:rsid w:val="00513E49"/>
    <w:rsid w:val="00514272"/>
    <w:rsid w:val="005156E9"/>
    <w:rsid w:val="00517956"/>
    <w:rsid w:val="00517B2B"/>
    <w:rsid w:val="005203EF"/>
    <w:rsid w:val="0052160B"/>
    <w:rsid w:val="00523276"/>
    <w:rsid w:val="00523E17"/>
    <w:rsid w:val="00524464"/>
    <w:rsid w:val="005247C5"/>
    <w:rsid w:val="00524AFF"/>
    <w:rsid w:val="00525850"/>
    <w:rsid w:val="00526317"/>
    <w:rsid w:val="00527C57"/>
    <w:rsid w:val="0053175C"/>
    <w:rsid w:val="005325F0"/>
    <w:rsid w:val="0053282B"/>
    <w:rsid w:val="00532FE7"/>
    <w:rsid w:val="00536547"/>
    <w:rsid w:val="00536BE4"/>
    <w:rsid w:val="00537052"/>
    <w:rsid w:val="005418D6"/>
    <w:rsid w:val="00543424"/>
    <w:rsid w:val="0054561B"/>
    <w:rsid w:val="005466BF"/>
    <w:rsid w:val="005476FC"/>
    <w:rsid w:val="00554CED"/>
    <w:rsid w:val="005550AF"/>
    <w:rsid w:val="005553DB"/>
    <w:rsid w:val="00555594"/>
    <w:rsid w:val="00555A7B"/>
    <w:rsid w:val="0055665F"/>
    <w:rsid w:val="00556B10"/>
    <w:rsid w:val="00556D40"/>
    <w:rsid w:val="00556E22"/>
    <w:rsid w:val="005600EC"/>
    <w:rsid w:val="005632CF"/>
    <w:rsid w:val="005638E6"/>
    <w:rsid w:val="00564FCF"/>
    <w:rsid w:val="00565B8D"/>
    <w:rsid w:val="0056614C"/>
    <w:rsid w:val="005666AF"/>
    <w:rsid w:val="00566EE4"/>
    <w:rsid w:val="00567243"/>
    <w:rsid w:val="005674D4"/>
    <w:rsid w:val="00567F8B"/>
    <w:rsid w:val="005703C7"/>
    <w:rsid w:val="00570D24"/>
    <w:rsid w:val="00572369"/>
    <w:rsid w:val="00573CBC"/>
    <w:rsid w:val="005750B9"/>
    <w:rsid w:val="00577933"/>
    <w:rsid w:val="00577977"/>
    <w:rsid w:val="0058152F"/>
    <w:rsid w:val="00581F2D"/>
    <w:rsid w:val="00582DD9"/>
    <w:rsid w:val="00584F50"/>
    <w:rsid w:val="00586C1B"/>
    <w:rsid w:val="005877EB"/>
    <w:rsid w:val="005913BA"/>
    <w:rsid w:val="005938E7"/>
    <w:rsid w:val="00593B27"/>
    <w:rsid w:val="00593D49"/>
    <w:rsid w:val="0059433D"/>
    <w:rsid w:val="00594821"/>
    <w:rsid w:val="005958CB"/>
    <w:rsid w:val="00596853"/>
    <w:rsid w:val="0059749B"/>
    <w:rsid w:val="005977B7"/>
    <w:rsid w:val="005A1275"/>
    <w:rsid w:val="005A1E26"/>
    <w:rsid w:val="005A2C3F"/>
    <w:rsid w:val="005A40CE"/>
    <w:rsid w:val="005A4572"/>
    <w:rsid w:val="005A628D"/>
    <w:rsid w:val="005A7052"/>
    <w:rsid w:val="005A7117"/>
    <w:rsid w:val="005A71F3"/>
    <w:rsid w:val="005A723A"/>
    <w:rsid w:val="005B0D77"/>
    <w:rsid w:val="005B1430"/>
    <w:rsid w:val="005B2350"/>
    <w:rsid w:val="005B375A"/>
    <w:rsid w:val="005B3BC1"/>
    <w:rsid w:val="005B472D"/>
    <w:rsid w:val="005B4AC5"/>
    <w:rsid w:val="005B4EC0"/>
    <w:rsid w:val="005B6A84"/>
    <w:rsid w:val="005B6C49"/>
    <w:rsid w:val="005B7B48"/>
    <w:rsid w:val="005C1166"/>
    <w:rsid w:val="005C2E1C"/>
    <w:rsid w:val="005C396E"/>
    <w:rsid w:val="005C4AA2"/>
    <w:rsid w:val="005C55AD"/>
    <w:rsid w:val="005C5C6D"/>
    <w:rsid w:val="005C6257"/>
    <w:rsid w:val="005C7DA5"/>
    <w:rsid w:val="005D0741"/>
    <w:rsid w:val="005D1D3A"/>
    <w:rsid w:val="005D2B95"/>
    <w:rsid w:val="005D3098"/>
    <w:rsid w:val="005D30ED"/>
    <w:rsid w:val="005D3C51"/>
    <w:rsid w:val="005D3DBE"/>
    <w:rsid w:val="005D44FF"/>
    <w:rsid w:val="005D4C38"/>
    <w:rsid w:val="005D50ED"/>
    <w:rsid w:val="005D6E95"/>
    <w:rsid w:val="005D6ECD"/>
    <w:rsid w:val="005D6F59"/>
    <w:rsid w:val="005D7B0C"/>
    <w:rsid w:val="005E0C4A"/>
    <w:rsid w:val="005E16EE"/>
    <w:rsid w:val="005E34C2"/>
    <w:rsid w:val="005E428A"/>
    <w:rsid w:val="005F2DC2"/>
    <w:rsid w:val="005F41C6"/>
    <w:rsid w:val="005F733E"/>
    <w:rsid w:val="0060043E"/>
    <w:rsid w:val="006021C6"/>
    <w:rsid w:val="00602285"/>
    <w:rsid w:val="0060268F"/>
    <w:rsid w:val="006035D4"/>
    <w:rsid w:val="0060390E"/>
    <w:rsid w:val="006039C5"/>
    <w:rsid w:val="006071A7"/>
    <w:rsid w:val="00607DE2"/>
    <w:rsid w:val="006102AA"/>
    <w:rsid w:val="00611E83"/>
    <w:rsid w:val="0061335A"/>
    <w:rsid w:val="00613C0B"/>
    <w:rsid w:val="006165CA"/>
    <w:rsid w:val="0061753B"/>
    <w:rsid w:val="00617A88"/>
    <w:rsid w:val="00620656"/>
    <w:rsid w:val="006207C9"/>
    <w:rsid w:val="00620B91"/>
    <w:rsid w:val="0062239B"/>
    <w:rsid w:val="00622CAD"/>
    <w:rsid w:val="00624893"/>
    <w:rsid w:val="00626C28"/>
    <w:rsid w:val="006309DD"/>
    <w:rsid w:val="00630A84"/>
    <w:rsid w:val="0063358B"/>
    <w:rsid w:val="006335E7"/>
    <w:rsid w:val="006336E6"/>
    <w:rsid w:val="0063411C"/>
    <w:rsid w:val="00635CAF"/>
    <w:rsid w:val="006361B8"/>
    <w:rsid w:val="006426FA"/>
    <w:rsid w:val="00642865"/>
    <w:rsid w:val="00642B47"/>
    <w:rsid w:val="00643847"/>
    <w:rsid w:val="00643BA1"/>
    <w:rsid w:val="006445E1"/>
    <w:rsid w:val="0064482B"/>
    <w:rsid w:val="006451EE"/>
    <w:rsid w:val="00645AC7"/>
    <w:rsid w:val="00645E0C"/>
    <w:rsid w:val="006463E8"/>
    <w:rsid w:val="00646F34"/>
    <w:rsid w:val="00647033"/>
    <w:rsid w:val="00651EEE"/>
    <w:rsid w:val="00652C74"/>
    <w:rsid w:val="00652C95"/>
    <w:rsid w:val="00653F6E"/>
    <w:rsid w:val="00654910"/>
    <w:rsid w:val="006566A4"/>
    <w:rsid w:val="006566C7"/>
    <w:rsid w:val="00656CE1"/>
    <w:rsid w:val="0065759F"/>
    <w:rsid w:val="00660A1D"/>
    <w:rsid w:val="00663203"/>
    <w:rsid w:val="00663316"/>
    <w:rsid w:val="00663AF7"/>
    <w:rsid w:val="00663B33"/>
    <w:rsid w:val="0066541C"/>
    <w:rsid w:val="00665CF7"/>
    <w:rsid w:val="006665EA"/>
    <w:rsid w:val="00666FD3"/>
    <w:rsid w:val="00667A43"/>
    <w:rsid w:val="006702D1"/>
    <w:rsid w:val="006707C0"/>
    <w:rsid w:val="0067113C"/>
    <w:rsid w:val="006716F1"/>
    <w:rsid w:val="00672311"/>
    <w:rsid w:val="006733DC"/>
    <w:rsid w:val="00673660"/>
    <w:rsid w:val="00674064"/>
    <w:rsid w:val="0067681B"/>
    <w:rsid w:val="0067729B"/>
    <w:rsid w:val="006773A1"/>
    <w:rsid w:val="00677BCE"/>
    <w:rsid w:val="006802C1"/>
    <w:rsid w:val="006827B1"/>
    <w:rsid w:val="00682962"/>
    <w:rsid w:val="00682A4B"/>
    <w:rsid w:val="00682ED1"/>
    <w:rsid w:val="00684794"/>
    <w:rsid w:val="00684C04"/>
    <w:rsid w:val="006856AB"/>
    <w:rsid w:val="006858B0"/>
    <w:rsid w:val="00686301"/>
    <w:rsid w:val="006863E2"/>
    <w:rsid w:val="00686F2C"/>
    <w:rsid w:val="006871EE"/>
    <w:rsid w:val="00690A73"/>
    <w:rsid w:val="00692D8A"/>
    <w:rsid w:val="00693401"/>
    <w:rsid w:val="00693472"/>
    <w:rsid w:val="00693795"/>
    <w:rsid w:val="006940CE"/>
    <w:rsid w:val="00694564"/>
    <w:rsid w:val="00694CA0"/>
    <w:rsid w:val="006952A5"/>
    <w:rsid w:val="00696738"/>
    <w:rsid w:val="006A0806"/>
    <w:rsid w:val="006A1635"/>
    <w:rsid w:val="006A1FE3"/>
    <w:rsid w:val="006A27F5"/>
    <w:rsid w:val="006A307E"/>
    <w:rsid w:val="006A32C9"/>
    <w:rsid w:val="006A693A"/>
    <w:rsid w:val="006A6BB1"/>
    <w:rsid w:val="006B0EA5"/>
    <w:rsid w:val="006B109B"/>
    <w:rsid w:val="006B45D4"/>
    <w:rsid w:val="006B5E22"/>
    <w:rsid w:val="006C0C1D"/>
    <w:rsid w:val="006C1303"/>
    <w:rsid w:val="006C147F"/>
    <w:rsid w:val="006C1A80"/>
    <w:rsid w:val="006C1D94"/>
    <w:rsid w:val="006C1F75"/>
    <w:rsid w:val="006C368D"/>
    <w:rsid w:val="006C45F4"/>
    <w:rsid w:val="006C616F"/>
    <w:rsid w:val="006C6B2B"/>
    <w:rsid w:val="006C7182"/>
    <w:rsid w:val="006C7531"/>
    <w:rsid w:val="006C7926"/>
    <w:rsid w:val="006D13F7"/>
    <w:rsid w:val="006D1496"/>
    <w:rsid w:val="006D215A"/>
    <w:rsid w:val="006D32B6"/>
    <w:rsid w:val="006D376E"/>
    <w:rsid w:val="006D3AC3"/>
    <w:rsid w:val="006D4B05"/>
    <w:rsid w:val="006D4E48"/>
    <w:rsid w:val="006D78B1"/>
    <w:rsid w:val="006E027B"/>
    <w:rsid w:val="006E05F2"/>
    <w:rsid w:val="006E32DC"/>
    <w:rsid w:val="006E341D"/>
    <w:rsid w:val="006E3992"/>
    <w:rsid w:val="006E5041"/>
    <w:rsid w:val="006E5565"/>
    <w:rsid w:val="006E782D"/>
    <w:rsid w:val="006F00CA"/>
    <w:rsid w:val="006F0153"/>
    <w:rsid w:val="006F05C2"/>
    <w:rsid w:val="006F199A"/>
    <w:rsid w:val="006F1D09"/>
    <w:rsid w:val="006F2597"/>
    <w:rsid w:val="006F2AA7"/>
    <w:rsid w:val="006F44BA"/>
    <w:rsid w:val="006F4E42"/>
    <w:rsid w:val="0070013D"/>
    <w:rsid w:val="007004CB"/>
    <w:rsid w:val="00700FB3"/>
    <w:rsid w:val="00701BCD"/>
    <w:rsid w:val="0070387F"/>
    <w:rsid w:val="007060DE"/>
    <w:rsid w:val="00706EA3"/>
    <w:rsid w:val="00707830"/>
    <w:rsid w:val="007101CA"/>
    <w:rsid w:val="00710EE5"/>
    <w:rsid w:val="007112C4"/>
    <w:rsid w:val="0071280B"/>
    <w:rsid w:val="00712B36"/>
    <w:rsid w:val="00713811"/>
    <w:rsid w:val="00714AF8"/>
    <w:rsid w:val="00714E4B"/>
    <w:rsid w:val="00717A66"/>
    <w:rsid w:val="00717CA8"/>
    <w:rsid w:val="00720AED"/>
    <w:rsid w:val="007210EB"/>
    <w:rsid w:val="00721262"/>
    <w:rsid w:val="007219A2"/>
    <w:rsid w:val="0072285E"/>
    <w:rsid w:val="00722D3E"/>
    <w:rsid w:val="00723107"/>
    <w:rsid w:val="00724024"/>
    <w:rsid w:val="00724C87"/>
    <w:rsid w:val="00725234"/>
    <w:rsid w:val="0072542E"/>
    <w:rsid w:val="00726750"/>
    <w:rsid w:val="007272C2"/>
    <w:rsid w:val="00727533"/>
    <w:rsid w:val="007302CF"/>
    <w:rsid w:val="00730C91"/>
    <w:rsid w:val="0073100A"/>
    <w:rsid w:val="00731033"/>
    <w:rsid w:val="00733CFF"/>
    <w:rsid w:val="007344C0"/>
    <w:rsid w:val="007349DD"/>
    <w:rsid w:val="00735A3F"/>
    <w:rsid w:val="00735AAF"/>
    <w:rsid w:val="00736468"/>
    <w:rsid w:val="007402E9"/>
    <w:rsid w:val="00740369"/>
    <w:rsid w:val="007418A5"/>
    <w:rsid w:val="00744D8B"/>
    <w:rsid w:val="00745D03"/>
    <w:rsid w:val="0074708E"/>
    <w:rsid w:val="007479B6"/>
    <w:rsid w:val="00750EED"/>
    <w:rsid w:val="00750FBD"/>
    <w:rsid w:val="007515C4"/>
    <w:rsid w:val="0075262B"/>
    <w:rsid w:val="00752922"/>
    <w:rsid w:val="007534FF"/>
    <w:rsid w:val="00754432"/>
    <w:rsid w:val="00756A55"/>
    <w:rsid w:val="00760B61"/>
    <w:rsid w:val="00760BF7"/>
    <w:rsid w:val="00760D5E"/>
    <w:rsid w:val="00760F14"/>
    <w:rsid w:val="0076180D"/>
    <w:rsid w:val="0076359C"/>
    <w:rsid w:val="007639B6"/>
    <w:rsid w:val="00765C43"/>
    <w:rsid w:val="0076678A"/>
    <w:rsid w:val="00770B47"/>
    <w:rsid w:val="007715AA"/>
    <w:rsid w:val="0077219C"/>
    <w:rsid w:val="007723A6"/>
    <w:rsid w:val="0077252C"/>
    <w:rsid w:val="0077262B"/>
    <w:rsid w:val="00773470"/>
    <w:rsid w:val="00773496"/>
    <w:rsid w:val="007747EA"/>
    <w:rsid w:val="00774820"/>
    <w:rsid w:val="00774DB4"/>
    <w:rsid w:val="00775A52"/>
    <w:rsid w:val="007764A5"/>
    <w:rsid w:val="007771A8"/>
    <w:rsid w:val="00780AB8"/>
    <w:rsid w:val="0078125B"/>
    <w:rsid w:val="00782471"/>
    <w:rsid w:val="0078257B"/>
    <w:rsid w:val="00783264"/>
    <w:rsid w:val="00784F30"/>
    <w:rsid w:val="0078504B"/>
    <w:rsid w:val="0078526E"/>
    <w:rsid w:val="00786E97"/>
    <w:rsid w:val="00790D01"/>
    <w:rsid w:val="0079229F"/>
    <w:rsid w:val="00792D77"/>
    <w:rsid w:val="00793394"/>
    <w:rsid w:val="007936ED"/>
    <w:rsid w:val="007944EB"/>
    <w:rsid w:val="00794905"/>
    <w:rsid w:val="007950DD"/>
    <w:rsid w:val="00795C34"/>
    <w:rsid w:val="007965D3"/>
    <w:rsid w:val="0079663A"/>
    <w:rsid w:val="00797DDE"/>
    <w:rsid w:val="007A08F0"/>
    <w:rsid w:val="007A76EA"/>
    <w:rsid w:val="007A7FD6"/>
    <w:rsid w:val="007B01B6"/>
    <w:rsid w:val="007B1C4E"/>
    <w:rsid w:val="007B1F46"/>
    <w:rsid w:val="007B2AE6"/>
    <w:rsid w:val="007B2BC8"/>
    <w:rsid w:val="007B42F7"/>
    <w:rsid w:val="007B6BE2"/>
    <w:rsid w:val="007B6CAD"/>
    <w:rsid w:val="007B7461"/>
    <w:rsid w:val="007B75D2"/>
    <w:rsid w:val="007C0102"/>
    <w:rsid w:val="007C0483"/>
    <w:rsid w:val="007C2327"/>
    <w:rsid w:val="007C2661"/>
    <w:rsid w:val="007C2874"/>
    <w:rsid w:val="007C2883"/>
    <w:rsid w:val="007C34F3"/>
    <w:rsid w:val="007C4F00"/>
    <w:rsid w:val="007C5805"/>
    <w:rsid w:val="007C5DB8"/>
    <w:rsid w:val="007C5EED"/>
    <w:rsid w:val="007C6BCE"/>
    <w:rsid w:val="007D0906"/>
    <w:rsid w:val="007D0ABD"/>
    <w:rsid w:val="007D2217"/>
    <w:rsid w:val="007D2391"/>
    <w:rsid w:val="007D2B98"/>
    <w:rsid w:val="007D2E2C"/>
    <w:rsid w:val="007D350D"/>
    <w:rsid w:val="007D5075"/>
    <w:rsid w:val="007D5503"/>
    <w:rsid w:val="007D7817"/>
    <w:rsid w:val="007E112E"/>
    <w:rsid w:val="007E158D"/>
    <w:rsid w:val="007E1F69"/>
    <w:rsid w:val="007E2629"/>
    <w:rsid w:val="007E299B"/>
    <w:rsid w:val="007E2EEC"/>
    <w:rsid w:val="007E3A88"/>
    <w:rsid w:val="007E3B81"/>
    <w:rsid w:val="007E5D5E"/>
    <w:rsid w:val="007E610E"/>
    <w:rsid w:val="007E64CC"/>
    <w:rsid w:val="007E6FED"/>
    <w:rsid w:val="00800833"/>
    <w:rsid w:val="00800A5F"/>
    <w:rsid w:val="00800F86"/>
    <w:rsid w:val="008017A7"/>
    <w:rsid w:val="00801C2D"/>
    <w:rsid w:val="00801EF1"/>
    <w:rsid w:val="0080320C"/>
    <w:rsid w:val="00803ED2"/>
    <w:rsid w:val="00804F85"/>
    <w:rsid w:val="008054CD"/>
    <w:rsid w:val="008058CB"/>
    <w:rsid w:val="008065DD"/>
    <w:rsid w:val="00806AD1"/>
    <w:rsid w:val="00807457"/>
    <w:rsid w:val="008113CB"/>
    <w:rsid w:val="00811A89"/>
    <w:rsid w:val="008120DF"/>
    <w:rsid w:val="00813ED1"/>
    <w:rsid w:val="00814CA6"/>
    <w:rsid w:val="00815355"/>
    <w:rsid w:val="00815BEE"/>
    <w:rsid w:val="00816984"/>
    <w:rsid w:val="00816F0C"/>
    <w:rsid w:val="00817D80"/>
    <w:rsid w:val="0082084F"/>
    <w:rsid w:val="008220F9"/>
    <w:rsid w:val="00822125"/>
    <w:rsid w:val="008224D6"/>
    <w:rsid w:val="00823860"/>
    <w:rsid w:val="008266D2"/>
    <w:rsid w:val="00826879"/>
    <w:rsid w:val="0083098B"/>
    <w:rsid w:val="00833B3D"/>
    <w:rsid w:val="00834691"/>
    <w:rsid w:val="00834B4A"/>
    <w:rsid w:val="00836F28"/>
    <w:rsid w:val="00837454"/>
    <w:rsid w:val="00837ED8"/>
    <w:rsid w:val="00840478"/>
    <w:rsid w:val="00841636"/>
    <w:rsid w:val="00841E56"/>
    <w:rsid w:val="00842222"/>
    <w:rsid w:val="00842D36"/>
    <w:rsid w:val="008459CA"/>
    <w:rsid w:val="00851AD8"/>
    <w:rsid w:val="00852686"/>
    <w:rsid w:val="0085319A"/>
    <w:rsid w:val="00853EF0"/>
    <w:rsid w:val="008541F3"/>
    <w:rsid w:val="00856275"/>
    <w:rsid w:val="00856977"/>
    <w:rsid w:val="00857802"/>
    <w:rsid w:val="00857DCD"/>
    <w:rsid w:val="00860065"/>
    <w:rsid w:val="008604A5"/>
    <w:rsid w:val="00860616"/>
    <w:rsid w:val="008612FA"/>
    <w:rsid w:val="008614E2"/>
    <w:rsid w:val="00861B01"/>
    <w:rsid w:val="00861C10"/>
    <w:rsid w:val="00861CF5"/>
    <w:rsid w:val="0086319D"/>
    <w:rsid w:val="00863435"/>
    <w:rsid w:val="008657AC"/>
    <w:rsid w:val="00866AC8"/>
    <w:rsid w:val="00866D8F"/>
    <w:rsid w:val="00867FA0"/>
    <w:rsid w:val="008705A5"/>
    <w:rsid w:val="008711B0"/>
    <w:rsid w:val="00871C3D"/>
    <w:rsid w:val="00872696"/>
    <w:rsid w:val="00873B58"/>
    <w:rsid w:val="0087431A"/>
    <w:rsid w:val="008755A3"/>
    <w:rsid w:val="00875B69"/>
    <w:rsid w:val="00876291"/>
    <w:rsid w:val="0087703F"/>
    <w:rsid w:val="0087717E"/>
    <w:rsid w:val="00877606"/>
    <w:rsid w:val="00877F48"/>
    <w:rsid w:val="00881021"/>
    <w:rsid w:val="0088484E"/>
    <w:rsid w:val="008863E6"/>
    <w:rsid w:val="0088781E"/>
    <w:rsid w:val="008906D5"/>
    <w:rsid w:val="0089218B"/>
    <w:rsid w:val="00893A27"/>
    <w:rsid w:val="0089458A"/>
    <w:rsid w:val="0089496D"/>
    <w:rsid w:val="00895C3F"/>
    <w:rsid w:val="00896295"/>
    <w:rsid w:val="008964F9"/>
    <w:rsid w:val="008A0253"/>
    <w:rsid w:val="008A34AE"/>
    <w:rsid w:val="008A34C9"/>
    <w:rsid w:val="008A3518"/>
    <w:rsid w:val="008A44F5"/>
    <w:rsid w:val="008A4F56"/>
    <w:rsid w:val="008A5DB8"/>
    <w:rsid w:val="008A61AA"/>
    <w:rsid w:val="008A7B59"/>
    <w:rsid w:val="008B00EC"/>
    <w:rsid w:val="008B132F"/>
    <w:rsid w:val="008B1AEA"/>
    <w:rsid w:val="008B1F55"/>
    <w:rsid w:val="008B2326"/>
    <w:rsid w:val="008B2E6C"/>
    <w:rsid w:val="008B3A2C"/>
    <w:rsid w:val="008B5776"/>
    <w:rsid w:val="008B5780"/>
    <w:rsid w:val="008B5C0D"/>
    <w:rsid w:val="008B6A90"/>
    <w:rsid w:val="008C04A3"/>
    <w:rsid w:val="008C09F2"/>
    <w:rsid w:val="008C17E8"/>
    <w:rsid w:val="008C2219"/>
    <w:rsid w:val="008C3191"/>
    <w:rsid w:val="008C4479"/>
    <w:rsid w:val="008C4E27"/>
    <w:rsid w:val="008C55E5"/>
    <w:rsid w:val="008C6A32"/>
    <w:rsid w:val="008C7A7A"/>
    <w:rsid w:val="008D076A"/>
    <w:rsid w:val="008D1207"/>
    <w:rsid w:val="008D17C7"/>
    <w:rsid w:val="008D2335"/>
    <w:rsid w:val="008D33CC"/>
    <w:rsid w:val="008D46EC"/>
    <w:rsid w:val="008E0772"/>
    <w:rsid w:val="008E1DBD"/>
    <w:rsid w:val="008E23D2"/>
    <w:rsid w:val="008E270A"/>
    <w:rsid w:val="008E4BF7"/>
    <w:rsid w:val="008E5656"/>
    <w:rsid w:val="008E5A0E"/>
    <w:rsid w:val="008E5DB7"/>
    <w:rsid w:val="008E722C"/>
    <w:rsid w:val="008E73A7"/>
    <w:rsid w:val="008E7A2B"/>
    <w:rsid w:val="008F07BE"/>
    <w:rsid w:val="008F0E9D"/>
    <w:rsid w:val="008F1AF2"/>
    <w:rsid w:val="008F21BF"/>
    <w:rsid w:val="008F42C8"/>
    <w:rsid w:val="008F43B2"/>
    <w:rsid w:val="008F5529"/>
    <w:rsid w:val="008F5F59"/>
    <w:rsid w:val="008F6154"/>
    <w:rsid w:val="008F693E"/>
    <w:rsid w:val="008F6947"/>
    <w:rsid w:val="008F6EDA"/>
    <w:rsid w:val="008F6EFB"/>
    <w:rsid w:val="008F797D"/>
    <w:rsid w:val="0090021D"/>
    <w:rsid w:val="0090033B"/>
    <w:rsid w:val="009009E2"/>
    <w:rsid w:val="00902104"/>
    <w:rsid w:val="00902642"/>
    <w:rsid w:val="009027A4"/>
    <w:rsid w:val="00903C7C"/>
    <w:rsid w:val="0090623B"/>
    <w:rsid w:val="00906369"/>
    <w:rsid w:val="00907AE5"/>
    <w:rsid w:val="00910AC2"/>
    <w:rsid w:val="009129AD"/>
    <w:rsid w:val="00913B8E"/>
    <w:rsid w:val="00914254"/>
    <w:rsid w:val="0091514B"/>
    <w:rsid w:val="00915A4E"/>
    <w:rsid w:val="00915C92"/>
    <w:rsid w:val="00916538"/>
    <w:rsid w:val="00916C8C"/>
    <w:rsid w:val="00917051"/>
    <w:rsid w:val="00917449"/>
    <w:rsid w:val="00917C63"/>
    <w:rsid w:val="009203E4"/>
    <w:rsid w:val="00920795"/>
    <w:rsid w:val="009216B0"/>
    <w:rsid w:val="009219AF"/>
    <w:rsid w:val="00922D48"/>
    <w:rsid w:val="00922DCD"/>
    <w:rsid w:val="00923391"/>
    <w:rsid w:val="00923531"/>
    <w:rsid w:val="00923558"/>
    <w:rsid w:val="009252DF"/>
    <w:rsid w:val="00925497"/>
    <w:rsid w:val="00925951"/>
    <w:rsid w:val="00926725"/>
    <w:rsid w:val="00927053"/>
    <w:rsid w:val="0093067E"/>
    <w:rsid w:val="009307B1"/>
    <w:rsid w:val="00930F07"/>
    <w:rsid w:val="00931246"/>
    <w:rsid w:val="009312B1"/>
    <w:rsid w:val="0093237A"/>
    <w:rsid w:val="0093301E"/>
    <w:rsid w:val="00933D09"/>
    <w:rsid w:val="00934251"/>
    <w:rsid w:val="00934F63"/>
    <w:rsid w:val="00935A32"/>
    <w:rsid w:val="0093601E"/>
    <w:rsid w:val="00942042"/>
    <w:rsid w:val="0094210F"/>
    <w:rsid w:val="00942B97"/>
    <w:rsid w:val="0094313C"/>
    <w:rsid w:val="009447AB"/>
    <w:rsid w:val="0094614A"/>
    <w:rsid w:val="00946E34"/>
    <w:rsid w:val="00947EB0"/>
    <w:rsid w:val="009519AE"/>
    <w:rsid w:val="009522DF"/>
    <w:rsid w:val="00952E81"/>
    <w:rsid w:val="00953634"/>
    <w:rsid w:val="00955094"/>
    <w:rsid w:val="00955A54"/>
    <w:rsid w:val="00956578"/>
    <w:rsid w:val="00956BBC"/>
    <w:rsid w:val="00957416"/>
    <w:rsid w:val="0096184C"/>
    <w:rsid w:val="00961AD0"/>
    <w:rsid w:val="00962280"/>
    <w:rsid w:val="009628CD"/>
    <w:rsid w:val="009647B1"/>
    <w:rsid w:val="009648F7"/>
    <w:rsid w:val="00964E83"/>
    <w:rsid w:val="00966F1D"/>
    <w:rsid w:val="009672DE"/>
    <w:rsid w:val="00967C64"/>
    <w:rsid w:val="0097102C"/>
    <w:rsid w:val="00972D68"/>
    <w:rsid w:val="00973078"/>
    <w:rsid w:val="009735AD"/>
    <w:rsid w:val="009739AF"/>
    <w:rsid w:val="00973C74"/>
    <w:rsid w:val="00973EDE"/>
    <w:rsid w:val="00974095"/>
    <w:rsid w:val="0097437B"/>
    <w:rsid w:val="00974743"/>
    <w:rsid w:val="00974870"/>
    <w:rsid w:val="0097544C"/>
    <w:rsid w:val="00975E50"/>
    <w:rsid w:val="00977D37"/>
    <w:rsid w:val="009818C1"/>
    <w:rsid w:val="00981CEF"/>
    <w:rsid w:val="00981F3D"/>
    <w:rsid w:val="00982D27"/>
    <w:rsid w:val="009837AB"/>
    <w:rsid w:val="00983EEA"/>
    <w:rsid w:val="009843C6"/>
    <w:rsid w:val="009844F8"/>
    <w:rsid w:val="00985C16"/>
    <w:rsid w:val="00985DA6"/>
    <w:rsid w:val="00986AF2"/>
    <w:rsid w:val="00986D81"/>
    <w:rsid w:val="00987EF3"/>
    <w:rsid w:val="0099161C"/>
    <w:rsid w:val="009924AA"/>
    <w:rsid w:val="0099294C"/>
    <w:rsid w:val="009944AB"/>
    <w:rsid w:val="00994570"/>
    <w:rsid w:val="00994AAA"/>
    <w:rsid w:val="00995332"/>
    <w:rsid w:val="00996C63"/>
    <w:rsid w:val="0099773C"/>
    <w:rsid w:val="009A1E70"/>
    <w:rsid w:val="009A235A"/>
    <w:rsid w:val="009A369B"/>
    <w:rsid w:val="009A3CAE"/>
    <w:rsid w:val="009A3DD5"/>
    <w:rsid w:val="009A528D"/>
    <w:rsid w:val="009A54D1"/>
    <w:rsid w:val="009A61D4"/>
    <w:rsid w:val="009A65D9"/>
    <w:rsid w:val="009A7273"/>
    <w:rsid w:val="009B0AD0"/>
    <w:rsid w:val="009B1444"/>
    <w:rsid w:val="009B1927"/>
    <w:rsid w:val="009B25A6"/>
    <w:rsid w:val="009B2FFD"/>
    <w:rsid w:val="009B3254"/>
    <w:rsid w:val="009B3C8A"/>
    <w:rsid w:val="009B3D2C"/>
    <w:rsid w:val="009B3D6D"/>
    <w:rsid w:val="009B62F9"/>
    <w:rsid w:val="009B650F"/>
    <w:rsid w:val="009B70F7"/>
    <w:rsid w:val="009B725F"/>
    <w:rsid w:val="009B7444"/>
    <w:rsid w:val="009C278B"/>
    <w:rsid w:val="009C291C"/>
    <w:rsid w:val="009C49C2"/>
    <w:rsid w:val="009C4FF5"/>
    <w:rsid w:val="009C54BD"/>
    <w:rsid w:val="009C5CBE"/>
    <w:rsid w:val="009C6846"/>
    <w:rsid w:val="009C7429"/>
    <w:rsid w:val="009C7642"/>
    <w:rsid w:val="009D0AE0"/>
    <w:rsid w:val="009D31B3"/>
    <w:rsid w:val="009D3970"/>
    <w:rsid w:val="009D7358"/>
    <w:rsid w:val="009D7653"/>
    <w:rsid w:val="009E123B"/>
    <w:rsid w:val="009E3829"/>
    <w:rsid w:val="009E3A83"/>
    <w:rsid w:val="009E5C96"/>
    <w:rsid w:val="009E66B1"/>
    <w:rsid w:val="009E67B2"/>
    <w:rsid w:val="009E7C8A"/>
    <w:rsid w:val="009F0180"/>
    <w:rsid w:val="009F203E"/>
    <w:rsid w:val="009F3FC8"/>
    <w:rsid w:val="009F4D4A"/>
    <w:rsid w:val="009F6BD7"/>
    <w:rsid w:val="00A003CE"/>
    <w:rsid w:val="00A00B07"/>
    <w:rsid w:val="00A01FB4"/>
    <w:rsid w:val="00A02E58"/>
    <w:rsid w:val="00A02FF3"/>
    <w:rsid w:val="00A047EA"/>
    <w:rsid w:val="00A04BAE"/>
    <w:rsid w:val="00A04C7A"/>
    <w:rsid w:val="00A058C2"/>
    <w:rsid w:val="00A06C6B"/>
    <w:rsid w:val="00A0720E"/>
    <w:rsid w:val="00A103B7"/>
    <w:rsid w:val="00A103F4"/>
    <w:rsid w:val="00A12E82"/>
    <w:rsid w:val="00A16A15"/>
    <w:rsid w:val="00A17591"/>
    <w:rsid w:val="00A17915"/>
    <w:rsid w:val="00A17FD2"/>
    <w:rsid w:val="00A20643"/>
    <w:rsid w:val="00A20EE5"/>
    <w:rsid w:val="00A216B3"/>
    <w:rsid w:val="00A22B5B"/>
    <w:rsid w:val="00A22D41"/>
    <w:rsid w:val="00A22FA1"/>
    <w:rsid w:val="00A23CCE"/>
    <w:rsid w:val="00A252AC"/>
    <w:rsid w:val="00A25D1C"/>
    <w:rsid w:val="00A271E0"/>
    <w:rsid w:val="00A2750A"/>
    <w:rsid w:val="00A30572"/>
    <w:rsid w:val="00A30F9E"/>
    <w:rsid w:val="00A32AAE"/>
    <w:rsid w:val="00A33B62"/>
    <w:rsid w:val="00A3464F"/>
    <w:rsid w:val="00A3477C"/>
    <w:rsid w:val="00A353EA"/>
    <w:rsid w:val="00A35D47"/>
    <w:rsid w:val="00A36257"/>
    <w:rsid w:val="00A374ED"/>
    <w:rsid w:val="00A37876"/>
    <w:rsid w:val="00A37D4D"/>
    <w:rsid w:val="00A404A5"/>
    <w:rsid w:val="00A41423"/>
    <w:rsid w:val="00A41B16"/>
    <w:rsid w:val="00A422CA"/>
    <w:rsid w:val="00A42A62"/>
    <w:rsid w:val="00A42B39"/>
    <w:rsid w:val="00A43E3E"/>
    <w:rsid w:val="00A44892"/>
    <w:rsid w:val="00A465EA"/>
    <w:rsid w:val="00A46A1B"/>
    <w:rsid w:val="00A46C86"/>
    <w:rsid w:val="00A50175"/>
    <w:rsid w:val="00A50207"/>
    <w:rsid w:val="00A50340"/>
    <w:rsid w:val="00A52BB6"/>
    <w:rsid w:val="00A538AB"/>
    <w:rsid w:val="00A541CD"/>
    <w:rsid w:val="00A549FB"/>
    <w:rsid w:val="00A5532D"/>
    <w:rsid w:val="00A55E02"/>
    <w:rsid w:val="00A615A6"/>
    <w:rsid w:val="00A617E5"/>
    <w:rsid w:val="00A6200C"/>
    <w:rsid w:val="00A62CC4"/>
    <w:rsid w:val="00A669D2"/>
    <w:rsid w:val="00A706DA"/>
    <w:rsid w:val="00A70AB7"/>
    <w:rsid w:val="00A70C32"/>
    <w:rsid w:val="00A70CA4"/>
    <w:rsid w:val="00A71B26"/>
    <w:rsid w:val="00A7308C"/>
    <w:rsid w:val="00A748E1"/>
    <w:rsid w:val="00A75273"/>
    <w:rsid w:val="00A75521"/>
    <w:rsid w:val="00A77934"/>
    <w:rsid w:val="00A77B65"/>
    <w:rsid w:val="00A80606"/>
    <w:rsid w:val="00A809DD"/>
    <w:rsid w:val="00A8118A"/>
    <w:rsid w:val="00A816B1"/>
    <w:rsid w:val="00A841D8"/>
    <w:rsid w:val="00A85E93"/>
    <w:rsid w:val="00A86366"/>
    <w:rsid w:val="00A87C73"/>
    <w:rsid w:val="00A90153"/>
    <w:rsid w:val="00A91A64"/>
    <w:rsid w:val="00A940A4"/>
    <w:rsid w:val="00A952D8"/>
    <w:rsid w:val="00A968CD"/>
    <w:rsid w:val="00A976BB"/>
    <w:rsid w:val="00AA31A0"/>
    <w:rsid w:val="00AA3348"/>
    <w:rsid w:val="00AA3A66"/>
    <w:rsid w:val="00AA5B1F"/>
    <w:rsid w:val="00AA5EBB"/>
    <w:rsid w:val="00AA6236"/>
    <w:rsid w:val="00AA632C"/>
    <w:rsid w:val="00AA6AC2"/>
    <w:rsid w:val="00AA7A20"/>
    <w:rsid w:val="00AA7A9D"/>
    <w:rsid w:val="00AB0DED"/>
    <w:rsid w:val="00AB1700"/>
    <w:rsid w:val="00AB180C"/>
    <w:rsid w:val="00AB18C5"/>
    <w:rsid w:val="00AB1CA3"/>
    <w:rsid w:val="00AB2424"/>
    <w:rsid w:val="00AB31ED"/>
    <w:rsid w:val="00AB737C"/>
    <w:rsid w:val="00AB7B4E"/>
    <w:rsid w:val="00AC006B"/>
    <w:rsid w:val="00AC1DDF"/>
    <w:rsid w:val="00AC4D26"/>
    <w:rsid w:val="00AC5473"/>
    <w:rsid w:val="00AC70AB"/>
    <w:rsid w:val="00AC7433"/>
    <w:rsid w:val="00AD10BA"/>
    <w:rsid w:val="00AD2212"/>
    <w:rsid w:val="00AD31AD"/>
    <w:rsid w:val="00AD3FEC"/>
    <w:rsid w:val="00AD503A"/>
    <w:rsid w:val="00AD58C6"/>
    <w:rsid w:val="00AD74F0"/>
    <w:rsid w:val="00AD7A55"/>
    <w:rsid w:val="00AD7ECC"/>
    <w:rsid w:val="00AE07B4"/>
    <w:rsid w:val="00AE100A"/>
    <w:rsid w:val="00AE1CFA"/>
    <w:rsid w:val="00AE340A"/>
    <w:rsid w:val="00AE390F"/>
    <w:rsid w:val="00AE4346"/>
    <w:rsid w:val="00AE4CF9"/>
    <w:rsid w:val="00AE4F38"/>
    <w:rsid w:val="00AE5E32"/>
    <w:rsid w:val="00AE7D76"/>
    <w:rsid w:val="00AF0DC4"/>
    <w:rsid w:val="00AF0DDB"/>
    <w:rsid w:val="00AF1099"/>
    <w:rsid w:val="00AF1A17"/>
    <w:rsid w:val="00AF24D4"/>
    <w:rsid w:val="00AF27DC"/>
    <w:rsid w:val="00AF2E34"/>
    <w:rsid w:val="00AF332B"/>
    <w:rsid w:val="00AF3613"/>
    <w:rsid w:val="00AF4948"/>
    <w:rsid w:val="00AF5102"/>
    <w:rsid w:val="00AF5116"/>
    <w:rsid w:val="00AF6769"/>
    <w:rsid w:val="00B0033E"/>
    <w:rsid w:val="00B00608"/>
    <w:rsid w:val="00B02C7D"/>
    <w:rsid w:val="00B03A78"/>
    <w:rsid w:val="00B03ECC"/>
    <w:rsid w:val="00B054CB"/>
    <w:rsid w:val="00B06949"/>
    <w:rsid w:val="00B06983"/>
    <w:rsid w:val="00B0743E"/>
    <w:rsid w:val="00B07AC6"/>
    <w:rsid w:val="00B1179F"/>
    <w:rsid w:val="00B12C41"/>
    <w:rsid w:val="00B13B9A"/>
    <w:rsid w:val="00B14861"/>
    <w:rsid w:val="00B15CA3"/>
    <w:rsid w:val="00B16572"/>
    <w:rsid w:val="00B166EE"/>
    <w:rsid w:val="00B2097D"/>
    <w:rsid w:val="00B212E9"/>
    <w:rsid w:val="00B23195"/>
    <w:rsid w:val="00B23484"/>
    <w:rsid w:val="00B2357C"/>
    <w:rsid w:val="00B24AD5"/>
    <w:rsid w:val="00B30A65"/>
    <w:rsid w:val="00B30AD2"/>
    <w:rsid w:val="00B31F53"/>
    <w:rsid w:val="00B344B3"/>
    <w:rsid w:val="00B367B4"/>
    <w:rsid w:val="00B37448"/>
    <w:rsid w:val="00B3798A"/>
    <w:rsid w:val="00B4070C"/>
    <w:rsid w:val="00B40BDA"/>
    <w:rsid w:val="00B41F5B"/>
    <w:rsid w:val="00B43E21"/>
    <w:rsid w:val="00B441DD"/>
    <w:rsid w:val="00B4486D"/>
    <w:rsid w:val="00B459B3"/>
    <w:rsid w:val="00B4649C"/>
    <w:rsid w:val="00B46B3B"/>
    <w:rsid w:val="00B47AD3"/>
    <w:rsid w:val="00B50292"/>
    <w:rsid w:val="00B506FE"/>
    <w:rsid w:val="00B50995"/>
    <w:rsid w:val="00B50BFC"/>
    <w:rsid w:val="00B5150F"/>
    <w:rsid w:val="00B52913"/>
    <w:rsid w:val="00B52B32"/>
    <w:rsid w:val="00B52D18"/>
    <w:rsid w:val="00B53933"/>
    <w:rsid w:val="00B53A24"/>
    <w:rsid w:val="00B54B2B"/>
    <w:rsid w:val="00B559D8"/>
    <w:rsid w:val="00B56262"/>
    <w:rsid w:val="00B5645B"/>
    <w:rsid w:val="00B5700F"/>
    <w:rsid w:val="00B579A4"/>
    <w:rsid w:val="00B6029B"/>
    <w:rsid w:val="00B60DB0"/>
    <w:rsid w:val="00B62089"/>
    <w:rsid w:val="00B63838"/>
    <w:rsid w:val="00B63A9F"/>
    <w:rsid w:val="00B6637A"/>
    <w:rsid w:val="00B66549"/>
    <w:rsid w:val="00B6718A"/>
    <w:rsid w:val="00B70BA2"/>
    <w:rsid w:val="00B722DA"/>
    <w:rsid w:val="00B72D10"/>
    <w:rsid w:val="00B740DE"/>
    <w:rsid w:val="00B744BD"/>
    <w:rsid w:val="00B74528"/>
    <w:rsid w:val="00B74BE9"/>
    <w:rsid w:val="00B75067"/>
    <w:rsid w:val="00B75545"/>
    <w:rsid w:val="00B75886"/>
    <w:rsid w:val="00B75F7D"/>
    <w:rsid w:val="00B76104"/>
    <w:rsid w:val="00B77346"/>
    <w:rsid w:val="00B805A2"/>
    <w:rsid w:val="00B8459C"/>
    <w:rsid w:val="00B861F3"/>
    <w:rsid w:val="00B868CE"/>
    <w:rsid w:val="00B86D0F"/>
    <w:rsid w:val="00B87374"/>
    <w:rsid w:val="00B874C4"/>
    <w:rsid w:val="00B902F7"/>
    <w:rsid w:val="00B91E92"/>
    <w:rsid w:val="00B92BBA"/>
    <w:rsid w:val="00B9345E"/>
    <w:rsid w:val="00B93829"/>
    <w:rsid w:val="00B9542D"/>
    <w:rsid w:val="00B9677C"/>
    <w:rsid w:val="00B977FD"/>
    <w:rsid w:val="00BA0B78"/>
    <w:rsid w:val="00BA0FDA"/>
    <w:rsid w:val="00BA12EB"/>
    <w:rsid w:val="00BA394B"/>
    <w:rsid w:val="00BA3CFE"/>
    <w:rsid w:val="00BA3DEB"/>
    <w:rsid w:val="00BA3F93"/>
    <w:rsid w:val="00BA5287"/>
    <w:rsid w:val="00BA5E6D"/>
    <w:rsid w:val="00BA6F5C"/>
    <w:rsid w:val="00BA72B8"/>
    <w:rsid w:val="00BA7314"/>
    <w:rsid w:val="00BA7855"/>
    <w:rsid w:val="00BB0307"/>
    <w:rsid w:val="00BB0720"/>
    <w:rsid w:val="00BB1D11"/>
    <w:rsid w:val="00BB4440"/>
    <w:rsid w:val="00BB5DF8"/>
    <w:rsid w:val="00BB6067"/>
    <w:rsid w:val="00BB6546"/>
    <w:rsid w:val="00BB6A42"/>
    <w:rsid w:val="00BB6E49"/>
    <w:rsid w:val="00BB7388"/>
    <w:rsid w:val="00BC1053"/>
    <w:rsid w:val="00BC4342"/>
    <w:rsid w:val="00BC445A"/>
    <w:rsid w:val="00BC52BF"/>
    <w:rsid w:val="00BC641E"/>
    <w:rsid w:val="00BD0938"/>
    <w:rsid w:val="00BD2511"/>
    <w:rsid w:val="00BD5314"/>
    <w:rsid w:val="00BD5F31"/>
    <w:rsid w:val="00BD770B"/>
    <w:rsid w:val="00BD7A4C"/>
    <w:rsid w:val="00BE0074"/>
    <w:rsid w:val="00BE0CA2"/>
    <w:rsid w:val="00BE322B"/>
    <w:rsid w:val="00BE390D"/>
    <w:rsid w:val="00BE3BE0"/>
    <w:rsid w:val="00BE4376"/>
    <w:rsid w:val="00BE47C0"/>
    <w:rsid w:val="00BE6979"/>
    <w:rsid w:val="00BF07FF"/>
    <w:rsid w:val="00BF0DF1"/>
    <w:rsid w:val="00BF141F"/>
    <w:rsid w:val="00BF1642"/>
    <w:rsid w:val="00BF3E2C"/>
    <w:rsid w:val="00BF562B"/>
    <w:rsid w:val="00BF579D"/>
    <w:rsid w:val="00BF6120"/>
    <w:rsid w:val="00BF77E8"/>
    <w:rsid w:val="00BF7EA8"/>
    <w:rsid w:val="00C017E0"/>
    <w:rsid w:val="00C01C76"/>
    <w:rsid w:val="00C035C7"/>
    <w:rsid w:val="00C03A68"/>
    <w:rsid w:val="00C04477"/>
    <w:rsid w:val="00C0491E"/>
    <w:rsid w:val="00C04B55"/>
    <w:rsid w:val="00C10F64"/>
    <w:rsid w:val="00C11423"/>
    <w:rsid w:val="00C11426"/>
    <w:rsid w:val="00C11863"/>
    <w:rsid w:val="00C11F73"/>
    <w:rsid w:val="00C13246"/>
    <w:rsid w:val="00C134E6"/>
    <w:rsid w:val="00C150E7"/>
    <w:rsid w:val="00C15999"/>
    <w:rsid w:val="00C16102"/>
    <w:rsid w:val="00C16644"/>
    <w:rsid w:val="00C16CD8"/>
    <w:rsid w:val="00C202AD"/>
    <w:rsid w:val="00C208BD"/>
    <w:rsid w:val="00C212E4"/>
    <w:rsid w:val="00C214D7"/>
    <w:rsid w:val="00C22550"/>
    <w:rsid w:val="00C2281F"/>
    <w:rsid w:val="00C23E48"/>
    <w:rsid w:val="00C250C1"/>
    <w:rsid w:val="00C258EF"/>
    <w:rsid w:val="00C2620F"/>
    <w:rsid w:val="00C2639F"/>
    <w:rsid w:val="00C27846"/>
    <w:rsid w:val="00C27D00"/>
    <w:rsid w:val="00C30173"/>
    <w:rsid w:val="00C301D1"/>
    <w:rsid w:val="00C30855"/>
    <w:rsid w:val="00C308D5"/>
    <w:rsid w:val="00C31140"/>
    <w:rsid w:val="00C33EB0"/>
    <w:rsid w:val="00C3443A"/>
    <w:rsid w:val="00C35D98"/>
    <w:rsid w:val="00C35F3E"/>
    <w:rsid w:val="00C404B5"/>
    <w:rsid w:val="00C4149F"/>
    <w:rsid w:val="00C415C4"/>
    <w:rsid w:val="00C415F3"/>
    <w:rsid w:val="00C41FA3"/>
    <w:rsid w:val="00C447EE"/>
    <w:rsid w:val="00C4484C"/>
    <w:rsid w:val="00C449C0"/>
    <w:rsid w:val="00C45117"/>
    <w:rsid w:val="00C45419"/>
    <w:rsid w:val="00C4556C"/>
    <w:rsid w:val="00C4737B"/>
    <w:rsid w:val="00C50284"/>
    <w:rsid w:val="00C5065F"/>
    <w:rsid w:val="00C51AEA"/>
    <w:rsid w:val="00C52CA0"/>
    <w:rsid w:val="00C53A58"/>
    <w:rsid w:val="00C547A5"/>
    <w:rsid w:val="00C55D24"/>
    <w:rsid w:val="00C56384"/>
    <w:rsid w:val="00C5743B"/>
    <w:rsid w:val="00C6109D"/>
    <w:rsid w:val="00C61AFA"/>
    <w:rsid w:val="00C6284C"/>
    <w:rsid w:val="00C62976"/>
    <w:rsid w:val="00C635CF"/>
    <w:rsid w:val="00C63626"/>
    <w:rsid w:val="00C63B46"/>
    <w:rsid w:val="00C6448A"/>
    <w:rsid w:val="00C65B0B"/>
    <w:rsid w:val="00C66291"/>
    <w:rsid w:val="00C6673B"/>
    <w:rsid w:val="00C7072A"/>
    <w:rsid w:val="00C70DBA"/>
    <w:rsid w:val="00C723B0"/>
    <w:rsid w:val="00C73007"/>
    <w:rsid w:val="00C7301D"/>
    <w:rsid w:val="00C731A5"/>
    <w:rsid w:val="00C737EA"/>
    <w:rsid w:val="00C73EEC"/>
    <w:rsid w:val="00C75992"/>
    <w:rsid w:val="00C76C4F"/>
    <w:rsid w:val="00C76DCF"/>
    <w:rsid w:val="00C77084"/>
    <w:rsid w:val="00C772D6"/>
    <w:rsid w:val="00C7759B"/>
    <w:rsid w:val="00C77C8D"/>
    <w:rsid w:val="00C77E0E"/>
    <w:rsid w:val="00C816A1"/>
    <w:rsid w:val="00C81D84"/>
    <w:rsid w:val="00C8271A"/>
    <w:rsid w:val="00C83293"/>
    <w:rsid w:val="00C83AA4"/>
    <w:rsid w:val="00C83CBF"/>
    <w:rsid w:val="00C8488D"/>
    <w:rsid w:val="00C90F27"/>
    <w:rsid w:val="00C91DBA"/>
    <w:rsid w:val="00C92A8D"/>
    <w:rsid w:val="00C92B2A"/>
    <w:rsid w:val="00C954D2"/>
    <w:rsid w:val="00C97364"/>
    <w:rsid w:val="00CA0927"/>
    <w:rsid w:val="00CA0E1E"/>
    <w:rsid w:val="00CA1E3E"/>
    <w:rsid w:val="00CA2624"/>
    <w:rsid w:val="00CA4079"/>
    <w:rsid w:val="00CA4157"/>
    <w:rsid w:val="00CA4A63"/>
    <w:rsid w:val="00CA5274"/>
    <w:rsid w:val="00CA5422"/>
    <w:rsid w:val="00CA6440"/>
    <w:rsid w:val="00CA70AE"/>
    <w:rsid w:val="00CA7570"/>
    <w:rsid w:val="00CA7D5E"/>
    <w:rsid w:val="00CA7E0F"/>
    <w:rsid w:val="00CB0BCA"/>
    <w:rsid w:val="00CB11A4"/>
    <w:rsid w:val="00CB169E"/>
    <w:rsid w:val="00CB1917"/>
    <w:rsid w:val="00CB1A86"/>
    <w:rsid w:val="00CB2D0A"/>
    <w:rsid w:val="00CB7612"/>
    <w:rsid w:val="00CC0101"/>
    <w:rsid w:val="00CC0488"/>
    <w:rsid w:val="00CC0743"/>
    <w:rsid w:val="00CC0BEC"/>
    <w:rsid w:val="00CC1947"/>
    <w:rsid w:val="00CC2A4C"/>
    <w:rsid w:val="00CC42AB"/>
    <w:rsid w:val="00CC4AF5"/>
    <w:rsid w:val="00CC50DC"/>
    <w:rsid w:val="00CC6C19"/>
    <w:rsid w:val="00CC79C4"/>
    <w:rsid w:val="00CC7DAB"/>
    <w:rsid w:val="00CD1817"/>
    <w:rsid w:val="00CD2BF4"/>
    <w:rsid w:val="00CD364D"/>
    <w:rsid w:val="00CD413B"/>
    <w:rsid w:val="00CD42D4"/>
    <w:rsid w:val="00CD584F"/>
    <w:rsid w:val="00CD6594"/>
    <w:rsid w:val="00CD6CE9"/>
    <w:rsid w:val="00CD7C6A"/>
    <w:rsid w:val="00CE08D6"/>
    <w:rsid w:val="00CE103A"/>
    <w:rsid w:val="00CE1A12"/>
    <w:rsid w:val="00CE1E83"/>
    <w:rsid w:val="00CE3CD3"/>
    <w:rsid w:val="00CE4DA8"/>
    <w:rsid w:val="00CE5C0C"/>
    <w:rsid w:val="00CF008A"/>
    <w:rsid w:val="00CF08D2"/>
    <w:rsid w:val="00CF19BA"/>
    <w:rsid w:val="00CF201F"/>
    <w:rsid w:val="00CF2243"/>
    <w:rsid w:val="00CF240A"/>
    <w:rsid w:val="00CF281F"/>
    <w:rsid w:val="00CF554E"/>
    <w:rsid w:val="00CF63D2"/>
    <w:rsid w:val="00CF6B88"/>
    <w:rsid w:val="00CF7BDE"/>
    <w:rsid w:val="00D0299A"/>
    <w:rsid w:val="00D03F59"/>
    <w:rsid w:val="00D04A3C"/>
    <w:rsid w:val="00D05051"/>
    <w:rsid w:val="00D06CA4"/>
    <w:rsid w:val="00D0783C"/>
    <w:rsid w:val="00D10337"/>
    <w:rsid w:val="00D10513"/>
    <w:rsid w:val="00D10FF1"/>
    <w:rsid w:val="00D12BA2"/>
    <w:rsid w:val="00D14D81"/>
    <w:rsid w:val="00D1567C"/>
    <w:rsid w:val="00D157AF"/>
    <w:rsid w:val="00D15AED"/>
    <w:rsid w:val="00D1603C"/>
    <w:rsid w:val="00D172A8"/>
    <w:rsid w:val="00D175AC"/>
    <w:rsid w:val="00D20199"/>
    <w:rsid w:val="00D20B8B"/>
    <w:rsid w:val="00D26967"/>
    <w:rsid w:val="00D30891"/>
    <w:rsid w:val="00D30F5E"/>
    <w:rsid w:val="00D32D53"/>
    <w:rsid w:val="00D339BC"/>
    <w:rsid w:val="00D34D4D"/>
    <w:rsid w:val="00D35BFA"/>
    <w:rsid w:val="00D371A0"/>
    <w:rsid w:val="00D3754F"/>
    <w:rsid w:val="00D408C6"/>
    <w:rsid w:val="00D413F4"/>
    <w:rsid w:val="00D438A2"/>
    <w:rsid w:val="00D43A03"/>
    <w:rsid w:val="00D43CA0"/>
    <w:rsid w:val="00D43FD2"/>
    <w:rsid w:val="00D44123"/>
    <w:rsid w:val="00D44E43"/>
    <w:rsid w:val="00D47178"/>
    <w:rsid w:val="00D504B5"/>
    <w:rsid w:val="00D50701"/>
    <w:rsid w:val="00D51522"/>
    <w:rsid w:val="00D51B2F"/>
    <w:rsid w:val="00D51C65"/>
    <w:rsid w:val="00D52D1B"/>
    <w:rsid w:val="00D53B67"/>
    <w:rsid w:val="00D53BFA"/>
    <w:rsid w:val="00D546DF"/>
    <w:rsid w:val="00D6273F"/>
    <w:rsid w:val="00D63A25"/>
    <w:rsid w:val="00D70707"/>
    <w:rsid w:val="00D711E5"/>
    <w:rsid w:val="00D71846"/>
    <w:rsid w:val="00D731A6"/>
    <w:rsid w:val="00D734BA"/>
    <w:rsid w:val="00D7514F"/>
    <w:rsid w:val="00D751BC"/>
    <w:rsid w:val="00D764E5"/>
    <w:rsid w:val="00D7738D"/>
    <w:rsid w:val="00D77626"/>
    <w:rsid w:val="00D77F92"/>
    <w:rsid w:val="00D81568"/>
    <w:rsid w:val="00D81978"/>
    <w:rsid w:val="00D821FD"/>
    <w:rsid w:val="00D8386E"/>
    <w:rsid w:val="00D908A9"/>
    <w:rsid w:val="00D93D40"/>
    <w:rsid w:val="00D9432D"/>
    <w:rsid w:val="00D95506"/>
    <w:rsid w:val="00D957D8"/>
    <w:rsid w:val="00D95E87"/>
    <w:rsid w:val="00D9601B"/>
    <w:rsid w:val="00D9685A"/>
    <w:rsid w:val="00D97B98"/>
    <w:rsid w:val="00DA0734"/>
    <w:rsid w:val="00DA2945"/>
    <w:rsid w:val="00DA29E6"/>
    <w:rsid w:val="00DA2DD2"/>
    <w:rsid w:val="00DA3040"/>
    <w:rsid w:val="00DA450E"/>
    <w:rsid w:val="00DA4B0D"/>
    <w:rsid w:val="00DA5B95"/>
    <w:rsid w:val="00DA6353"/>
    <w:rsid w:val="00DA6EBC"/>
    <w:rsid w:val="00DA7627"/>
    <w:rsid w:val="00DB0178"/>
    <w:rsid w:val="00DB0CEA"/>
    <w:rsid w:val="00DB12B8"/>
    <w:rsid w:val="00DB1529"/>
    <w:rsid w:val="00DB1663"/>
    <w:rsid w:val="00DB1BAC"/>
    <w:rsid w:val="00DB4659"/>
    <w:rsid w:val="00DB52CC"/>
    <w:rsid w:val="00DB5C6E"/>
    <w:rsid w:val="00DB6247"/>
    <w:rsid w:val="00DB6412"/>
    <w:rsid w:val="00DB674F"/>
    <w:rsid w:val="00DB7C17"/>
    <w:rsid w:val="00DB7D8E"/>
    <w:rsid w:val="00DC02CF"/>
    <w:rsid w:val="00DC35FF"/>
    <w:rsid w:val="00DC3D07"/>
    <w:rsid w:val="00DC54C3"/>
    <w:rsid w:val="00DC5730"/>
    <w:rsid w:val="00DC6F0C"/>
    <w:rsid w:val="00DD1244"/>
    <w:rsid w:val="00DD1FBB"/>
    <w:rsid w:val="00DD2383"/>
    <w:rsid w:val="00DD268D"/>
    <w:rsid w:val="00DD2A4B"/>
    <w:rsid w:val="00DD353A"/>
    <w:rsid w:val="00DD37FB"/>
    <w:rsid w:val="00DD3CCD"/>
    <w:rsid w:val="00DD4236"/>
    <w:rsid w:val="00DD5AAC"/>
    <w:rsid w:val="00DD5FC7"/>
    <w:rsid w:val="00DD6EEC"/>
    <w:rsid w:val="00DD788D"/>
    <w:rsid w:val="00DE0FA2"/>
    <w:rsid w:val="00DE11E0"/>
    <w:rsid w:val="00DE1C61"/>
    <w:rsid w:val="00DE1ED7"/>
    <w:rsid w:val="00DE216F"/>
    <w:rsid w:val="00DE38B0"/>
    <w:rsid w:val="00DE468D"/>
    <w:rsid w:val="00DE4CE9"/>
    <w:rsid w:val="00DE5188"/>
    <w:rsid w:val="00DE51AD"/>
    <w:rsid w:val="00DE55CD"/>
    <w:rsid w:val="00DE5EBE"/>
    <w:rsid w:val="00DE6203"/>
    <w:rsid w:val="00DE7668"/>
    <w:rsid w:val="00DE7748"/>
    <w:rsid w:val="00DF158A"/>
    <w:rsid w:val="00DF213D"/>
    <w:rsid w:val="00DF4BDF"/>
    <w:rsid w:val="00DF625A"/>
    <w:rsid w:val="00DF68FC"/>
    <w:rsid w:val="00DF6F9A"/>
    <w:rsid w:val="00DF7CD5"/>
    <w:rsid w:val="00E00C0F"/>
    <w:rsid w:val="00E0113F"/>
    <w:rsid w:val="00E017CB"/>
    <w:rsid w:val="00E01A43"/>
    <w:rsid w:val="00E05ADC"/>
    <w:rsid w:val="00E05DC2"/>
    <w:rsid w:val="00E0627C"/>
    <w:rsid w:val="00E066B7"/>
    <w:rsid w:val="00E07E17"/>
    <w:rsid w:val="00E11236"/>
    <w:rsid w:val="00E12D57"/>
    <w:rsid w:val="00E14535"/>
    <w:rsid w:val="00E14FC5"/>
    <w:rsid w:val="00E15CF8"/>
    <w:rsid w:val="00E203CF"/>
    <w:rsid w:val="00E20455"/>
    <w:rsid w:val="00E24EF4"/>
    <w:rsid w:val="00E25DCA"/>
    <w:rsid w:val="00E270B0"/>
    <w:rsid w:val="00E27D75"/>
    <w:rsid w:val="00E30196"/>
    <w:rsid w:val="00E327D7"/>
    <w:rsid w:val="00E335BE"/>
    <w:rsid w:val="00E33A15"/>
    <w:rsid w:val="00E36A41"/>
    <w:rsid w:val="00E40A8F"/>
    <w:rsid w:val="00E41167"/>
    <w:rsid w:val="00E41B96"/>
    <w:rsid w:val="00E43586"/>
    <w:rsid w:val="00E4436D"/>
    <w:rsid w:val="00E454BE"/>
    <w:rsid w:val="00E45828"/>
    <w:rsid w:val="00E4686C"/>
    <w:rsid w:val="00E46B5A"/>
    <w:rsid w:val="00E47915"/>
    <w:rsid w:val="00E50A01"/>
    <w:rsid w:val="00E50B5D"/>
    <w:rsid w:val="00E53D10"/>
    <w:rsid w:val="00E543DD"/>
    <w:rsid w:val="00E57422"/>
    <w:rsid w:val="00E577AD"/>
    <w:rsid w:val="00E57D64"/>
    <w:rsid w:val="00E610C7"/>
    <w:rsid w:val="00E62A76"/>
    <w:rsid w:val="00E63334"/>
    <w:rsid w:val="00E6564E"/>
    <w:rsid w:val="00E65D00"/>
    <w:rsid w:val="00E666BD"/>
    <w:rsid w:val="00E679A3"/>
    <w:rsid w:val="00E71403"/>
    <w:rsid w:val="00E71A35"/>
    <w:rsid w:val="00E725FB"/>
    <w:rsid w:val="00E7267A"/>
    <w:rsid w:val="00E72C32"/>
    <w:rsid w:val="00E734B6"/>
    <w:rsid w:val="00E74414"/>
    <w:rsid w:val="00E74AAE"/>
    <w:rsid w:val="00E74E07"/>
    <w:rsid w:val="00E776FD"/>
    <w:rsid w:val="00E80F7A"/>
    <w:rsid w:val="00E828D2"/>
    <w:rsid w:val="00E83BD0"/>
    <w:rsid w:val="00E85573"/>
    <w:rsid w:val="00E85BBA"/>
    <w:rsid w:val="00E868C0"/>
    <w:rsid w:val="00E86BE7"/>
    <w:rsid w:val="00E87368"/>
    <w:rsid w:val="00E911A9"/>
    <w:rsid w:val="00E913B0"/>
    <w:rsid w:val="00E913DC"/>
    <w:rsid w:val="00E9187B"/>
    <w:rsid w:val="00E95FD5"/>
    <w:rsid w:val="00E96D3F"/>
    <w:rsid w:val="00E96DBF"/>
    <w:rsid w:val="00E973E4"/>
    <w:rsid w:val="00EA10AD"/>
    <w:rsid w:val="00EA1AEF"/>
    <w:rsid w:val="00EA36FE"/>
    <w:rsid w:val="00EA4831"/>
    <w:rsid w:val="00EA4DCE"/>
    <w:rsid w:val="00EA7411"/>
    <w:rsid w:val="00EA7646"/>
    <w:rsid w:val="00EB03A6"/>
    <w:rsid w:val="00EB0701"/>
    <w:rsid w:val="00EB1F97"/>
    <w:rsid w:val="00EB3097"/>
    <w:rsid w:val="00EB346C"/>
    <w:rsid w:val="00EB3939"/>
    <w:rsid w:val="00EB3B1E"/>
    <w:rsid w:val="00EB4313"/>
    <w:rsid w:val="00EB61BC"/>
    <w:rsid w:val="00EB71F8"/>
    <w:rsid w:val="00EC0084"/>
    <w:rsid w:val="00EC0429"/>
    <w:rsid w:val="00EC0499"/>
    <w:rsid w:val="00EC0AFD"/>
    <w:rsid w:val="00EC3BB9"/>
    <w:rsid w:val="00EC4F4C"/>
    <w:rsid w:val="00EC6DFD"/>
    <w:rsid w:val="00EC745E"/>
    <w:rsid w:val="00EC7A2A"/>
    <w:rsid w:val="00EC7A95"/>
    <w:rsid w:val="00ED0A5A"/>
    <w:rsid w:val="00ED0C9F"/>
    <w:rsid w:val="00ED14D5"/>
    <w:rsid w:val="00ED1608"/>
    <w:rsid w:val="00ED1BEF"/>
    <w:rsid w:val="00ED2212"/>
    <w:rsid w:val="00ED2D7A"/>
    <w:rsid w:val="00ED3669"/>
    <w:rsid w:val="00ED3C1C"/>
    <w:rsid w:val="00ED3C57"/>
    <w:rsid w:val="00ED49DC"/>
    <w:rsid w:val="00ED5517"/>
    <w:rsid w:val="00ED5E99"/>
    <w:rsid w:val="00ED6070"/>
    <w:rsid w:val="00ED6343"/>
    <w:rsid w:val="00ED664E"/>
    <w:rsid w:val="00EE1C7B"/>
    <w:rsid w:val="00EE1D0A"/>
    <w:rsid w:val="00EE20CB"/>
    <w:rsid w:val="00EE292D"/>
    <w:rsid w:val="00EE2DB2"/>
    <w:rsid w:val="00EE46AD"/>
    <w:rsid w:val="00EE4D26"/>
    <w:rsid w:val="00EE4EDB"/>
    <w:rsid w:val="00EE5C57"/>
    <w:rsid w:val="00EE675C"/>
    <w:rsid w:val="00EE75BD"/>
    <w:rsid w:val="00EF1930"/>
    <w:rsid w:val="00EF532A"/>
    <w:rsid w:val="00EF5D30"/>
    <w:rsid w:val="00EF60D2"/>
    <w:rsid w:val="00F006AE"/>
    <w:rsid w:val="00F015C5"/>
    <w:rsid w:val="00F01FF6"/>
    <w:rsid w:val="00F03836"/>
    <w:rsid w:val="00F03CD6"/>
    <w:rsid w:val="00F0498C"/>
    <w:rsid w:val="00F052D0"/>
    <w:rsid w:val="00F07894"/>
    <w:rsid w:val="00F07F1F"/>
    <w:rsid w:val="00F11080"/>
    <w:rsid w:val="00F121C1"/>
    <w:rsid w:val="00F12C63"/>
    <w:rsid w:val="00F13038"/>
    <w:rsid w:val="00F174B2"/>
    <w:rsid w:val="00F220A1"/>
    <w:rsid w:val="00F230F2"/>
    <w:rsid w:val="00F24527"/>
    <w:rsid w:val="00F25469"/>
    <w:rsid w:val="00F30757"/>
    <w:rsid w:val="00F308B9"/>
    <w:rsid w:val="00F3143C"/>
    <w:rsid w:val="00F3249B"/>
    <w:rsid w:val="00F32CC9"/>
    <w:rsid w:val="00F33B00"/>
    <w:rsid w:val="00F3622D"/>
    <w:rsid w:val="00F3653E"/>
    <w:rsid w:val="00F36B92"/>
    <w:rsid w:val="00F40900"/>
    <w:rsid w:val="00F4166D"/>
    <w:rsid w:val="00F44BCB"/>
    <w:rsid w:val="00F452DC"/>
    <w:rsid w:val="00F46429"/>
    <w:rsid w:val="00F467D7"/>
    <w:rsid w:val="00F5014F"/>
    <w:rsid w:val="00F502F8"/>
    <w:rsid w:val="00F51390"/>
    <w:rsid w:val="00F51FE9"/>
    <w:rsid w:val="00F52444"/>
    <w:rsid w:val="00F5250B"/>
    <w:rsid w:val="00F526A7"/>
    <w:rsid w:val="00F547B9"/>
    <w:rsid w:val="00F5498C"/>
    <w:rsid w:val="00F54D8F"/>
    <w:rsid w:val="00F5625F"/>
    <w:rsid w:val="00F56B01"/>
    <w:rsid w:val="00F56EF7"/>
    <w:rsid w:val="00F57134"/>
    <w:rsid w:val="00F614A8"/>
    <w:rsid w:val="00F61874"/>
    <w:rsid w:val="00F61EAB"/>
    <w:rsid w:val="00F629F9"/>
    <w:rsid w:val="00F62BCE"/>
    <w:rsid w:val="00F62CAE"/>
    <w:rsid w:val="00F64D66"/>
    <w:rsid w:val="00F666C7"/>
    <w:rsid w:val="00F67086"/>
    <w:rsid w:val="00F70BBF"/>
    <w:rsid w:val="00F7122C"/>
    <w:rsid w:val="00F7145D"/>
    <w:rsid w:val="00F71581"/>
    <w:rsid w:val="00F71B94"/>
    <w:rsid w:val="00F71EC0"/>
    <w:rsid w:val="00F72BAD"/>
    <w:rsid w:val="00F72FFD"/>
    <w:rsid w:val="00F73C43"/>
    <w:rsid w:val="00F74048"/>
    <w:rsid w:val="00F74453"/>
    <w:rsid w:val="00F746FE"/>
    <w:rsid w:val="00F74EFF"/>
    <w:rsid w:val="00F77D04"/>
    <w:rsid w:val="00F77D36"/>
    <w:rsid w:val="00F77DF7"/>
    <w:rsid w:val="00F801C3"/>
    <w:rsid w:val="00F80E5C"/>
    <w:rsid w:val="00F82E20"/>
    <w:rsid w:val="00F84797"/>
    <w:rsid w:val="00F85F36"/>
    <w:rsid w:val="00F90780"/>
    <w:rsid w:val="00F91DC5"/>
    <w:rsid w:val="00F922A2"/>
    <w:rsid w:val="00F92308"/>
    <w:rsid w:val="00F92B06"/>
    <w:rsid w:val="00F92C43"/>
    <w:rsid w:val="00F9340C"/>
    <w:rsid w:val="00F93BC3"/>
    <w:rsid w:val="00F94337"/>
    <w:rsid w:val="00F956C6"/>
    <w:rsid w:val="00F96A36"/>
    <w:rsid w:val="00FA0DC8"/>
    <w:rsid w:val="00FA1636"/>
    <w:rsid w:val="00FA1957"/>
    <w:rsid w:val="00FA2611"/>
    <w:rsid w:val="00FA2D7E"/>
    <w:rsid w:val="00FA2E8C"/>
    <w:rsid w:val="00FA3F21"/>
    <w:rsid w:val="00FA4A75"/>
    <w:rsid w:val="00FA7436"/>
    <w:rsid w:val="00FA7D69"/>
    <w:rsid w:val="00FB1890"/>
    <w:rsid w:val="00FB3EE7"/>
    <w:rsid w:val="00FB4796"/>
    <w:rsid w:val="00FB50A4"/>
    <w:rsid w:val="00FB64DE"/>
    <w:rsid w:val="00FC053C"/>
    <w:rsid w:val="00FC19F7"/>
    <w:rsid w:val="00FC2AAA"/>
    <w:rsid w:val="00FC42C6"/>
    <w:rsid w:val="00FC4813"/>
    <w:rsid w:val="00FC5AAC"/>
    <w:rsid w:val="00FC5FC8"/>
    <w:rsid w:val="00FC7229"/>
    <w:rsid w:val="00FC77EA"/>
    <w:rsid w:val="00FD06F4"/>
    <w:rsid w:val="00FD19F1"/>
    <w:rsid w:val="00FD1FB0"/>
    <w:rsid w:val="00FD25D7"/>
    <w:rsid w:val="00FD3EA8"/>
    <w:rsid w:val="00FD4CB7"/>
    <w:rsid w:val="00FD574D"/>
    <w:rsid w:val="00FD70AA"/>
    <w:rsid w:val="00FD7BFB"/>
    <w:rsid w:val="00FE0531"/>
    <w:rsid w:val="00FE0D86"/>
    <w:rsid w:val="00FE106A"/>
    <w:rsid w:val="00FE18A3"/>
    <w:rsid w:val="00FE21D0"/>
    <w:rsid w:val="00FE34E7"/>
    <w:rsid w:val="00FE3D8B"/>
    <w:rsid w:val="00FE3E3F"/>
    <w:rsid w:val="00FE46D7"/>
    <w:rsid w:val="00FE5212"/>
    <w:rsid w:val="00FE6981"/>
    <w:rsid w:val="00FF0439"/>
    <w:rsid w:val="00FF0FEB"/>
    <w:rsid w:val="00FF19E5"/>
    <w:rsid w:val="00FF1AAE"/>
    <w:rsid w:val="00FF2398"/>
    <w:rsid w:val="00FF23A1"/>
    <w:rsid w:val="00FF2D9F"/>
    <w:rsid w:val="00FF3201"/>
    <w:rsid w:val="00FF3441"/>
    <w:rsid w:val="00FF5EE7"/>
    <w:rsid w:val="00FF61D4"/>
    <w:rsid w:val="00FF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BA892B"/>
  <w15:chartTrackingRefBased/>
  <w15:docId w15:val="{2528BF32-15F7-C540-BD19-B804ACBAD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qFormat="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 w:qFormat="1"/>
    <w:lsdException w:name="Medium Grid 3 Accent 1"/>
    <w:lsdException w:name="Dark List Accent 1"/>
    <w:lsdException w:name="Colorful Shading Accent 1"/>
    <w:lsdException w:name="Colorful List Accent 1" w:qFormat="1"/>
    <w:lsdException w:name="Colorful Grid Accent 1" w:qFormat="1"/>
    <w:lsdException w:name="Light Shading Accent 2" w:qFormat="1"/>
    <w:lsdException w:name="Light List Accent 2"/>
    <w:lsdException w:name="Light Grid Accent 2"/>
    <w:lsdException w:name="Medium Shading 1 Accent 2" w:uiPriority="1"/>
    <w:lsdException w:name="Medium Shading 2 Accent 2" w:uiPriority="60"/>
    <w:lsdException w:name="Medium List 1 Accent 2" w:uiPriority="61"/>
    <w:lsdException w:name="Medium List 2 Accent 2" w:uiPriority="62"/>
    <w:lsdException w:name="Medium Grid 1 Accent 2" w:uiPriority="63" w:qFormat="1"/>
    <w:lsdException w:name="Medium Grid 2 Accent 2" w:uiPriority="64" w:qFormat="1"/>
    <w:lsdException w:name="Medium Grid 3 Accent 2" w:uiPriority="65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 w:qFormat="1"/>
    <w:lsdException w:name="Medium Shading 1 Accent 3" w:uiPriority="73" w:qFormat="1"/>
    <w:lsdException w:name="Medium Shading 2 Accent 3" w:uiPriority="60" w:qFormat="1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/>
    <w:lsdException w:name="Colorful Shading Accent 3" w:uiPriority="34" w:qFormat="1"/>
    <w:lsdException w:name="Colorful List Accent 3" w:uiPriority="29" w:qFormat="1"/>
    <w:lsdException w:name="Colorful Grid Accent 3" w:uiPriority="30"/>
    <w:lsdException w:name="Light Shading Accent 4" w:uiPriority="66"/>
    <w:lsdException w:name="Light List Accent 4" w:uiPriority="67"/>
    <w:lsdException w:name="Light Grid Accent 4" w:uiPriority="68"/>
    <w:lsdException w:name="Medium Shading 1 Accent 4" w:uiPriority="69"/>
    <w:lsdException w:name="Medium Shading 2 Accent 4" w:uiPriority="70"/>
    <w:lsdException w:name="Medium List 1 Accent 4" w:uiPriority="71"/>
    <w:lsdException w:name="Medium List 2 Accent 4" w:uiPriority="72"/>
    <w:lsdException w:name="Medium Grid 1 Accent 4" w:uiPriority="73"/>
    <w:lsdException w:name="Medium Grid 2 Accent 4" w:uiPriority="60"/>
    <w:lsdException w:name="Medium Grid 3 Accent 4" w:uiPriority="61"/>
    <w:lsdException w:name="Dark List Accent 4" w:uiPriority="62"/>
    <w:lsdException w:name="Colorful Shading Accent 4" w:uiPriority="63"/>
    <w:lsdException w:name="Colorful List Accent 4" w:uiPriority="64"/>
    <w:lsdException w:name="Colorful Grid Accent 4" w:uiPriority="65"/>
    <w:lsdException w:name="Light Shading Accent 5" w:uiPriority="66"/>
    <w:lsdException w:name="Light List Accent 5" w:uiPriority="67"/>
    <w:lsdException w:name="Light Grid Accent 5" w:uiPriority="68"/>
    <w:lsdException w:name="Medium Shading 1 Accent 5" w:uiPriority="69"/>
    <w:lsdException w:name="Medium Shading 2 Accent 5" w:uiPriority="70"/>
    <w:lsdException w:name="Medium List 1 Accent 5" w:uiPriority="71"/>
    <w:lsdException w:name="Medium List 2 Accent 5" w:uiPriority="72"/>
    <w:lsdException w:name="Medium Grid 1 Accent 5" w:uiPriority="73"/>
    <w:lsdException w:name="Medium Grid 2 Accent 5" w:uiPriority="60"/>
    <w:lsdException w:name="Medium Grid 3 Accent 5" w:uiPriority="61"/>
    <w:lsdException w:name="Dark List Accent 5" w:uiPriority="62"/>
    <w:lsdException w:name="Colorful Shading Accent 5" w:uiPriority="63"/>
    <w:lsdException w:name="Colorful List Accent 5" w:uiPriority="64"/>
    <w:lsdException w:name="Colorful Grid Accent 5" w:uiPriority="65"/>
    <w:lsdException w:name="Light Shading Accent 6" w:uiPriority="66"/>
    <w:lsdException w:name="Light List Accent 6" w:uiPriority="67"/>
    <w:lsdException w:name="Light Grid Accent 6" w:uiPriority="68"/>
    <w:lsdException w:name="Medium Shading 1 Accent 6" w:uiPriority="69"/>
    <w:lsdException w:name="Medium Shading 2 Accent 6" w:uiPriority="70"/>
    <w:lsdException w:name="Medium List 1 Accent 6" w:uiPriority="71"/>
    <w:lsdException w:name="Medium List 2 Accent 6" w:uiPriority="72"/>
    <w:lsdException w:name="Medium Grid 1 Accent 6" w:uiPriority="73"/>
    <w:lsdException w:name="Medium Grid 2 Accent 6" w:uiPriority="60"/>
    <w:lsdException w:name="Medium Grid 3 Accent 6" w:uiPriority="61"/>
    <w:lsdException w:name="Dark List Accent 6" w:uiPriority="62"/>
    <w:lsdException w:name="Colorful Shading Accent 6" w:uiPriority="63"/>
    <w:lsdException w:name="Colorful List Accent 6" w:uiPriority="64"/>
    <w:lsdException w:name="Colorful Grid Accent 6" w:uiPriority="65"/>
    <w:lsdException w:name="Subtle Emphasis" w:uiPriority="66" w:qFormat="1"/>
    <w:lsdException w:name="Intense Emphasis" w:uiPriority="67" w:qFormat="1"/>
    <w:lsdException w:name="Subtle Reference" w:uiPriority="68" w:qFormat="1"/>
    <w:lsdException w:name="Intense Reference" w:uiPriority="69" w:qFormat="1"/>
    <w:lsdException w:name="Book Title" w:uiPriority="70" w:qFormat="1"/>
    <w:lsdException w:name="Bibliography" w:uiPriority="71"/>
    <w:lsdException w:name="TOC Heading" w:semiHidden="1" w:uiPriority="72" w:unhideWhenUsed="1" w:qFormat="1"/>
    <w:lsdException w:name="Plain Table 1" w:uiPriority="73"/>
    <w:lsdException w:name="Plain Table 2" w:uiPriority="60"/>
    <w:lsdException w:name="Plain Table 3" w:uiPriority="61" w:qFormat="1"/>
    <w:lsdException w:name="Plain Table 4" w:uiPriority="62" w:qFormat="1"/>
    <w:lsdException w:name="Plain Table 5" w:uiPriority="63" w:qFormat="1"/>
    <w:lsdException w:name="Grid Table Light" w:uiPriority="64" w:qFormat="1"/>
    <w:lsdException w:name="Grid Table 1 Light" w:uiPriority="65" w:qFormat="1"/>
    <w:lsdException w:name="Grid Table 2" w:uiPriority="66"/>
    <w:lsdException w:name="Grid Table 3" w:uiPriority="67" w:qFormat="1"/>
    <w:lsdException w:name="Grid Table 4" w:uiPriority="68"/>
    <w:lsdException w:name="Grid Table 5 Dark" w:uiPriority="69"/>
    <w:lsdException w:name="Grid Table 6 Colorful" w:uiPriority="70" w:qFormat="1"/>
    <w:lsdException w:name="Grid Table 7 Colorful" w:uiPriority="71" w:qFormat="1"/>
    <w:lsdException w:name="Grid Table 1 Light Accent 1" w:uiPriority="72" w:qFormat="1"/>
    <w:lsdException w:name="Grid Table 2 Accent 1" w:uiPriority="73" w:qFormat="1"/>
    <w:lsdException w:name="Grid Table 3 Accent 1" w:uiPriority="60" w:qFormat="1"/>
    <w:lsdException w:name="Grid Table 4 Accent 1" w:uiPriority="61"/>
    <w:lsdException w:name="Grid Table 5 Dark Accent 1" w:uiPriority="62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2E9"/>
    <w:rPr>
      <w:rFonts w:ascii="Arial" w:hAnsi="Arial"/>
    </w:rPr>
  </w:style>
  <w:style w:type="paragraph" w:styleId="Ttulo1">
    <w:name w:val="heading 1"/>
    <w:basedOn w:val="Normal"/>
    <w:next w:val="Normal"/>
    <w:qFormat/>
    <w:rsid w:val="0097544C"/>
    <w:pPr>
      <w:keepNext/>
      <w:numPr>
        <w:numId w:val="2"/>
      </w:numPr>
      <w:spacing w:before="240" w:after="240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pPr>
      <w:keepNext/>
      <w:numPr>
        <w:ilvl w:val="1"/>
        <w:numId w:val="2"/>
      </w:numPr>
      <w:spacing w:before="120" w:after="120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282E50"/>
    <w:pPr>
      <w:keepNext/>
      <w:numPr>
        <w:ilvl w:val="2"/>
        <w:numId w:val="2"/>
      </w:numPr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b/>
      <w:sz w:val="24"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jc w:val="center"/>
    </w:pPr>
    <w:rPr>
      <w:b/>
      <w:snapToGrid w:val="0"/>
      <w:sz w:val="28"/>
    </w:rPr>
  </w:style>
  <w:style w:type="paragraph" w:styleId="Textoindependiente">
    <w:name w:val="Body Text"/>
    <w:basedOn w:val="Normal"/>
    <w:rPr>
      <w:color w:val="000000"/>
    </w:rPr>
  </w:style>
  <w:style w:type="paragraph" w:styleId="Encabezado">
    <w:name w:val="header"/>
    <w:basedOn w:val="Normal"/>
    <w:pPr>
      <w:tabs>
        <w:tab w:val="center" w:pos="4536"/>
        <w:tab w:val="right" w:pos="9072"/>
      </w:tabs>
    </w:pPr>
  </w:style>
  <w:style w:type="paragraph" w:styleId="Piedepgina">
    <w:name w:val="footer"/>
    <w:basedOn w:val="Normal"/>
    <w:link w:val="PiedepginaCar"/>
    <w:pPr>
      <w:tabs>
        <w:tab w:val="center" w:pos="4536"/>
        <w:tab w:val="right" w:pos="9072"/>
      </w:tabs>
    </w:pPr>
  </w:style>
  <w:style w:type="paragraph" w:styleId="Textoindependiente2">
    <w:name w:val="Body Text 2"/>
    <w:basedOn w:val="Normal"/>
    <w:rPr>
      <w:color w:val="0000FF"/>
    </w:rPr>
  </w:style>
  <w:style w:type="paragraph" w:customStyle="1" w:styleId="Absatztextnormal">
    <w:name w:val="Absatztext normal"/>
    <w:basedOn w:val="Normal"/>
    <w:next w:val="Normal"/>
    <w:pPr>
      <w:ind w:left="357"/>
    </w:pPr>
  </w:style>
  <w:style w:type="paragraph" w:customStyle="1" w:styleId="AbsatztextGliederung">
    <w:name w:val="Absatztext Gliederung"/>
    <w:basedOn w:val="Absatztextnormal"/>
    <w:pPr>
      <w:numPr>
        <w:numId w:val="1"/>
      </w:numPr>
      <w:tabs>
        <w:tab w:val="left" w:pos="714"/>
      </w:tabs>
      <w:spacing w:before="60"/>
      <w:ind w:left="714" w:hanging="357"/>
    </w:pPr>
  </w:style>
  <w:style w:type="paragraph" w:styleId="Textoindependiente3">
    <w:name w:val="Body Text 3"/>
    <w:basedOn w:val="Normal"/>
    <w:rPr>
      <w:b/>
      <w:color w:val="0000FF"/>
    </w:rPr>
  </w:style>
  <w:style w:type="paragraph" w:styleId="TDC1">
    <w:name w:val="toc 1"/>
    <w:basedOn w:val="Normal"/>
    <w:next w:val="Normal"/>
    <w:autoRedefine/>
    <w:uiPriority w:val="39"/>
    <w:rsid w:val="007D350D"/>
    <w:pPr>
      <w:tabs>
        <w:tab w:val="left" w:pos="440"/>
        <w:tab w:val="right" w:leader="dot" w:pos="9344"/>
      </w:tabs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rsid w:val="00E017CB"/>
    <w:pPr>
      <w:tabs>
        <w:tab w:val="left" w:pos="880"/>
        <w:tab w:val="right" w:leader="dot" w:pos="9344"/>
      </w:tabs>
      <w:spacing w:before="120"/>
      <w:ind w:left="220"/>
    </w:pPr>
  </w:style>
  <w:style w:type="paragraph" w:styleId="TDC3">
    <w:name w:val="toc 3"/>
    <w:basedOn w:val="Normal"/>
    <w:next w:val="Normal"/>
    <w:autoRedefine/>
    <w:uiPriority w:val="39"/>
    <w:rsid w:val="00B50BFC"/>
    <w:pPr>
      <w:tabs>
        <w:tab w:val="left" w:pos="1320"/>
        <w:tab w:val="right" w:leader="dot" w:pos="9344"/>
      </w:tabs>
      <w:ind w:left="440"/>
    </w:pPr>
  </w:style>
  <w:style w:type="paragraph" w:styleId="TDC4">
    <w:name w:val="toc 4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760"/>
    </w:pPr>
    <w:rPr>
      <w:rFonts w:ascii="Times New Roman" w:hAnsi="Times New Roman"/>
    </w:rPr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BesuchterHyperlink">
    <w:name w:val="BesuchterHyperlink"/>
    <w:rPr>
      <w:color w:val="800080"/>
      <w:u w:val="single"/>
    </w:rPr>
  </w:style>
  <w:style w:type="character" w:styleId="Nmerodepgina">
    <w:name w:val="page number"/>
    <w:basedOn w:val="Fuentedeprrafopredeter"/>
  </w:style>
  <w:style w:type="paragraph" w:styleId="Sangradetextonormal">
    <w:name w:val="Body Text Indent"/>
    <w:basedOn w:val="Normal"/>
    <w:pPr>
      <w:ind w:left="567"/>
      <w:jc w:val="both"/>
    </w:pPr>
  </w:style>
  <w:style w:type="table" w:styleId="Tablaconcuadrcula">
    <w:name w:val="Table Grid"/>
    <w:basedOn w:val="Tablanormal"/>
    <w:uiPriority w:val="39"/>
    <w:rsid w:val="00F44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after="90" w:line="300" w:lineRule="atLeast"/>
    </w:pPr>
    <w:rPr>
      <w:rFonts w:cs="Arial"/>
      <w:color w:val="000000"/>
      <w:szCs w:val="22"/>
    </w:rPr>
  </w:style>
  <w:style w:type="paragraph" w:customStyle="1" w:styleId="TabelleText">
    <w:name w:val="TabelleText"/>
    <w:basedOn w:val="Normal"/>
    <w:autoRedefine/>
    <w:qFormat/>
    <w:rsid w:val="00B63A9F"/>
    <w:pPr>
      <w:spacing w:before="40" w:after="40"/>
    </w:pPr>
    <w:rPr>
      <w:rFonts w:cs="Arial"/>
      <w:bCs/>
      <w:szCs w:val="18"/>
    </w:rPr>
  </w:style>
  <w:style w:type="paragraph" w:customStyle="1" w:styleId="Default">
    <w:name w:val="Default"/>
    <w:rsid w:val="001E54E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PiedepginaCar">
    <w:name w:val="Pie de página Car"/>
    <w:link w:val="Piedepgina"/>
    <w:rsid w:val="00E679A3"/>
    <w:rPr>
      <w:rFonts w:ascii="Arial" w:hAnsi="Arial"/>
      <w:sz w:val="22"/>
    </w:rPr>
  </w:style>
  <w:style w:type="paragraph" w:customStyle="1" w:styleId="Angaben">
    <w:name w:val="Angaben"/>
    <w:basedOn w:val="Normal"/>
    <w:rsid w:val="003C4E3B"/>
    <w:pPr>
      <w:tabs>
        <w:tab w:val="left" w:pos="2268"/>
      </w:tabs>
      <w:spacing w:after="240" w:line="280" w:lineRule="atLeast"/>
      <w:ind w:left="2268" w:hanging="2268"/>
    </w:pPr>
    <w:rPr>
      <w:rFonts w:ascii="Helvetica Lt" w:hAnsi="Helvetica Lt"/>
      <w:color w:val="000000"/>
    </w:rPr>
  </w:style>
  <w:style w:type="character" w:styleId="Refdecomentario">
    <w:name w:val="annotation reference"/>
    <w:uiPriority w:val="99"/>
    <w:semiHidden/>
    <w:unhideWhenUsed/>
    <w:rsid w:val="00ED63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D6343"/>
  </w:style>
  <w:style w:type="character" w:customStyle="1" w:styleId="TextocomentarioCar">
    <w:name w:val="Texto comentario Car"/>
    <w:link w:val="Textocomentario"/>
    <w:uiPriority w:val="99"/>
    <w:semiHidden/>
    <w:rsid w:val="00ED6343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D6343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ED6343"/>
    <w:rPr>
      <w:rFonts w:ascii="Arial" w:hAnsi="Arial"/>
      <w:b/>
      <w:bCs/>
    </w:rPr>
  </w:style>
  <w:style w:type="character" w:customStyle="1" w:styleId="TabellemithellemGitternetz1">
    <w:name w:val="Tabelle mit hellem Gitternetz1"/>
    <w:uiPriority w:val="32"/>
    <w:rsid w:val="00E6564E"/>
    <w:rPr>
      <w:b/>
      <w:bCs/>
      <w:smallCaps/>
      <w:color w:val="5B9BD5"/>
      <w:spacing w:val="5"/>
    </w:rPr>
  </w:style>
  <w:style w:type="paragraph" w:customStyle="1" w:styleId="Listamedia2-nfasis41">
    <w:name w:val="Lista media 2 - Énfasis 41"/>
    <w:basedOn w:val="Normal"/>
    <w:uiPriority w:val="34"/>
    <w:qFormat/>
    <w:rsid w:val="00B60DB0"/>
    <w:pPr>
      <w:ind w:left="708"/>
    </w:pPr>
  </w:style>
  <w:style w:type="paragraph" w:styleId="Descripcin">
    <w:name w:val="caption"/>
    <w:basedOn w:val="Normal"/>
    <w:next w:val="Normal"/>
    <w:uiPriority w:val="35"/>
    <w:qFormat/>
    <w:rsid w:val="0080320C"/>
    <w:rPr>
      <w:b/>
      <w:bCs/>
      <w:sz w:val="16"/>
    </w:rPr>
  </w:style>
  <w:style w:type="paragraph" w:styleId="Tabladeilustraciones">
    <w:name w:val="table of figures"/>
    <w:basedOn w:val="Normal"/>
    <w:next w:val="Normal"/>
    <w:uiPriority w:val="99"/>
    <w:unhideWhenUsed/>
    <w:rsid w:val="0080320C"/>
  </w:style>
  <w:style w:type="paragraph" w:customStyle="1" w:styleId="Listamedia1-nfasis41">
    <w:name w:val="Lista media 1 - Énfasis 41"/>
    <w:hidden/>
    <w:uiPriority w:val="99"/>
    <w:semiHidden/>
    <w:rsid w:val="000F04C7"/>
    <w:rPr>
      <w:rFonts w:ascii="Arial" w:hAnsi="Arial"/>
    </w:rPr>
  </w:style>
  <w:style w:type="paragraph" w:customStyle="1" w:styleId="Listaoscura-nfasis31">
    <w:name w:val="Lista oscura - Énfasis 31"/>
    <w:hidden/>
    <w:uiPriority w:val="99"/>
    <w:semiHidden/>
    <w:rsid w:val="00403DC4"/>
    <w:rPr>
      <w:rFonts w:ascii="Arial" w:hAnsi="Arial"/>
    </w:rPr>
  </w:style>
  <w:style w:type="character" w:customStyle="1" w:styleId="apple-converted-space">
    <w:name w:val="apple-converted-space"/>
    <w:rsid w:val="005C2E1C"/>
  </w:style>
  <w:style w:type="character" w:customStyle="1" w:styleId="Ttulo2Car">
    <w:name w:val="Título 2 Car"/>
    <w:link w:val="Ttulo2"/>
    <w:rsid w:val="00B212E9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diagramLayout" Target="diagrams/layout1.xml"/><Relationship Id="rId39" Type="http://schemas.openxmlformats.org/officeDocument/2006/relationships/image" Target="media/image16.png"/><Relationship Id="rId21" Type="http://schemas.openxmlformats.org/officeDocument/2006/relationships/oleObject" Target="embeddings/oleObject5.bin"/><Relationship Id="rId34" Type="http://schemas.openxmlformats.org/officeDocument/2006/relationships/chart" Target="charts/chart2.xml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microsoft.com/office/2007/relationships/diagramDrawing" Target="diagrams/drawing1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oleObject" Target="embeddings/Microsoft_Excel_97-2003_Worksheet.xls"/><Relationship Id="rId37" Type="http://schemas.openxmlformats.org/officeDocument/2006/relationships/image" Target="media/image14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diagramColors" Target="diagrams/colors1.xml"/><Relationship Id="rId36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diagramData" Target="diagrams/data1.xml"/><Relationship Id="rId33" Type="http://schemas.openxmlformats.org/officeDocument/2006/relationships/chart" Target="charts/chart1.xml"/><Relationship Id="rId38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Benutzer\SExner\Documents\Transfernachweise_Vorlagen\Transfernachweis%202008_V4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C:\Users\SExner\Documents\Transfernachweise_Vorlagen\Vorlagen\Kostensummen_Ganglinie_Neu.xls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\\dec1\GBR-Doks\Seminare\04%20Inhalte%20D\03%20TN-Stick%20Level%20D\3%20-%20Transfernachweis\Vorlagen\08%20-%20Kostensummen_Ganglinie_2012_V1.xls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r>
              <a:rPr lang="de-DE"/>
              <a:t>Kostenganglinie</a:t>
            </a:r>
          </a:p>
        </c:rich>
      </c:tx>
      <c:layout>
        <c:manualLayout>
          <c:xMode val="edge"/>
          <c:yMode val="edge"/>
          <c:x val="0.37195121951219512"/>
          <c:y val="2.9350104821802937E-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722560975609756"/>
          <c:y val="0.17610098946252101"/>
          <c:w val="0.68902439024390238"/>
          <c:h val="0.65828227013370955"/>
        </c:manualLayout>
      </c:layout>
      <c:scatterChart>
        <c:scatterStyle val="lineMarker"/>
        <c:varyColors val="0"/>
        <c:ser>
          <c:idx val="0"/>
          <c:order val="0"/>
          <c:spPr>
            <a:ln w="25400">
              <a:solidFill>
                <a:srgbClr val="000000"/>
              </a:solidFill>
              <a:prstDash val="solid"/>
            </a:ln>
          </c:spPr>
          <c:marker>
            <c:symbol val="none"/>
          </c:marker>
          <c:xVal>
            <c:numRef>
              <c:f>Kostenganglinie_Kostensummenlin!$M$3:$M$25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3</c:v>
                </c:pt>
                <c:pt idx="7">
                  <c:v>4</c:v>
                </c:pt>
                <c:pt idx="8">
                  <c:v>4</c:v>
                </c:pt>
                <c:pt idx="9">
                  <c:v>5</c:v>
                </c:pt>
                <c:pt idx="10">
                  <c:v>5</c:v>
                </c:pt>
                <c:pt idx="11">
                  <c:v>6</c:v>
                </c:pt>
                <c:pt idx="12">
                  <c:v>6</c:v>
                </c:pt>
                <c:pt idx="13">
                  <c:v>7</c:v>
                </c:pt>
                <c:pt idx="14">
                  <c:v>7</c:v>
                </c:pt>
                <c:pt idx="15">
                  <c:v>8</c:v>
                </c:pt>
                <c:pt idx="16">
                  <c:v>8</c:v>
                </c:pt>
                <c:pt idx="17">
                  <c:v>9</c:v>
                </c:pt>
                <c:pt idx="18">
                  <c:v>9</c:v>
                </c:pt>
                <c:pt idx="19">
                  <c:v>10</c:v>
                </c:pt>
                <c:pt idx="20">
                  <c:v>10</c:v>
                </c:pt>
                <c:pt idx="21">
                  <c:v>11</c:v>
                </c:pt>
                <c:pt idx="22">
                  <c:v>11</c:v>
                </c:pt>
              </c:numCache>
            </c:numRef>
          </c:xVal>
          <c:yVal>
            <c:numRef>
              <c:f>Kostenganglinie_Kostensummenlin!$N$3:$N$25</c:f>
              <c:numCache>
                <c:formatCode>#,##0\ "€"</c:formatCode>
                <c:ptCount val="23"/>
                <c:pt idx="0">
                  <c:v>1000</c:v>
                </c:pt>
                <c:pt idx="1">
                  <c:v>1000</c:v>
                </c:pt>
                <c:pt idx="2">
                  <c:v>1500</c:v>
                </c:pt>
                <c:pt idx="3">
                  <c:v>1500</c:v>
                </c:pt>
                <c:pt idx="4">
                  <c:v>1000</c:v>
                </c:pt>
                <c:pt idx="5">
                  <c:v>1000</c:v>
                </c:pt>
                <c:pt idx="6">
                  <c:v>2800</c:v>
                </c:pt>
                <c:pt idx="7">
                  <c:v>2800</c:v>
                </c:pt>
                <c:pt idx="8">
                  <c:v>1000</c:v>
                </c:pt>
                <c:pt idx="9">
                  <c:v>1000</c:v>
                </c:pt>
                <c:pt idx="10">
                  <c:v>1200</c:v>
                </c:pt>
                <c:pt idx="11">
                  <c:v>1200</c:v>
                </c:pt>
                <c:pt idx="12">
                  <c:v>1500</c:v>
                </c:pt>
                <c:pt idx="13">
                  <c:v>1500</c:v>
                </c:pt>
                <c:pt idx="14">
                  <c:v>1200</c:v>
                </c:pt>
                <c:pt idx="15">
                  <c:v>1200</c:v>
                </c:pt>
                <c:pt idx="16">
                  <c:v>1500</c:v>
                </c:pt>
                <c:pt idx="17">
                  <c:v>1500</c:v>
                </c:pt>
                <c:pt idx="18">
                  <c:v>2000</c:v>
                </c:pt>
                <c:pt idx="19">
                  <c:v>2000</c:v>
                </c:pt>
                <c:pt idx="20">
                  <c:v>1200</c:v>
                </c:pt>
                <c:pt idx="21">
                  <c:v>1200</c:v>
                </c:pt>
                <c:pt idx="2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2F9-4B43-A6F5-6ACE58EF9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515072"/>
        <c:axId val="80516992"/>
      </c:scatterChart>
      <c:valAx>
        <c:axId val="80515072"/>
        <c:scaling>
          <c:orientation val="minMax"/>
          <c:max val="15"/>
        </c:scaling>
        <c:delete val="0"/>
        <c:axPos val="b"/>
        <c:title>
          <c:tx>
            <c:rich>
              <a:bodyPr/>
              <a:lstStyle/>
              <a:p>
                <a:pPr>
                  <a:defRPr sz="12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de-DE"/>
                  <a:t>Zeit in Monaten</a:t>
                </a:r>
              </a:p>
            </c:rich>
          </c:tx>
          <c:layout>
            <c:manualLayout>
              <c:xMode val="edge"/>
              <c:yMode val="edge"/>
              <c:x val="0.37652439024390244"/>
              <c:y val="0.9098550102620819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2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de-DE"/>
          </a:p>
        </c:txPr>
        <c:crossAx val="80516992"/>
        <c:crosses val="autoZero"/>
        <c:crossBetween val="midCat"/>
      </c:valAx>
      <c:valAx>
        <c:axId val="8051699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2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de-DE"/>
                  <a:t>Kosten in €</a:t>
                </a:r>
              </a:p>
            </c:rich>
          </c:tx>
          <c:layout>
            <c:manualLayout>
              <c:xMode val="edge"/>
              <c:yMode val="edge"/>
              <c:x val="2.2865853658536585E-2"/>
              <c:y val="0.40880591183963638"/>
            </c:manualLayout>
          </c:layout>
          <c:overlay val="0"/>
          <c:spPr>
            <a:noFill/>
            <a:ln w="25400">
              <a:noFill/>
            </a:ln>
          </c:spPr>
        </c:title>
        <c:numFmt formatCode="#,##0\ &quot;€&quot;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2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de-DE"/>
          </a:p>
        </c:txPr>
        <c:crossAx val="80515072"/>
        <c:crosses val="autoZero"/>
        <c:crossBetween val="midCat"/>
      </c:valAx>
      <c:spPr>
        <a:noFill/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20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de-DE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25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r>
              <a:rPr lang="de-DE"/>
              <a:t>Kostensummenlinie</a:t>
            </a:r>
          </a:p>
        </c:rich>
      </c:tx>
      <c:layout>
        <c:manualLayout>
          <c:xMode val="edge"/>
          <c:yMode val="edge"/>
          <c:x val="0.33678810874029347"/>
          <c:y val="3.287671232876712E-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8134745612629555"/>
          <c:y val="0.20273972602739726"/>
          <c:w val="0.77374914613886103"/>
          <c:h val="0.58082191780821912"/>
        </c:manualLayout>
      </c:layout>
      <c:scatterChart>
        <c:scatterStyle val="lineMarker"/>
        <c:varyColors val="0"/>
        <c:ser>
          <c:idx val="1"/>
          <c:order val="0"/>
          <c:spPr>
            <a:ln w="12700">
              <a:solidFill>
                <a:srgbClr val="000000"/>
              </a:solidFill>
              <a:prstDash val="solid"/>
            </a:ln>
          </c:spPr>
          <c:marker>
            <c:symbol val="squar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700" baseline="0"/>
                </a:pPr>
                <a:endParaRPr lang="de-D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Kostenganglinie_Kostensummenlin!$A$8:$L$8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xVal>
          <c:yVal>
            <c:numRef>
              <c:f>Kostenganglinie_Kostensummenlin!$A$9:$L$9</c:f>
              <c:numCache>
                <c:formatCode>#,##0\ "€"</c:formatCode>
                <c:ptCount val="12"/>
                <c:pt idx="0" formatCode="General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3500</c:v>
                </c:pt>
                <c:pt idx="4">
                  <c:v>6300</c:v>
                </c:pt>
                <c:pt idx="5">
                  <c:v>7300</c:v>
                </c:pt>
                <c:pt idx="6">
                  <c:v>8500</c:v>
                </c:pt>
                <c:pt idx="7">
                  <c:v>10000</c:v>
                </c:pt>
                <c:pt idx="8">
                  <c:v>11200</c:v>
                </c:pt>
                <c:pt idx="9">
                  <c:v>12700</c:v>
                </c:pt>
                <c:pt idx="10">
                  <c:v>14700</c:v>
                </c:pt>
                <c:pt idx="11">
                  <c:v>15900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736-9C42-BE2A-0FB87CF2A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124864"/>
        <c:axId val="69127168"/>
      </c:scatterChart>
      <c:valAx>
        <c:axId val="69124864"/>
        <c:scaling>
          <c:orientation val="minMax"/>
          <c:max val="15"/>
        </c:scaling>
        <c:delete val="0"/>
        <c:axPos val="b"/>
        <c:title>
          <c:tx>
            <c:rich>
              <a:bodyPr/>
              <a:lstStyle/>
              <a:p>
                <a:pPr>
                  <a:defRPr sz="11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de-DE"/>
                  <a:t>Zeitraum in Monaten</a:t>
                </a:r>
              </a:p>
            </c:rich>
          </c:tx>
          <c:layout>
            <c:manualLayout>
              <c:xMode val="edge"/>
              <c:yMode val="edge"/>
              <c:x val="0.4404152330699595"/>
              <c:y val="0.88219178082191785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175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de-DE"/>
          </a:p>
        </c:txPr>
        <c:crossAx val="69127168"/>
        <c:crosses val="autoZero"/>
        <c:crossBetween val="midCat"/>
      </c:valAx>
      <c:valAx>
        <c:axId val="6912716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1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de-DE"/>
                  <a:t>Kosten in €</a:t>
                </a:r>
              </a:p>
            </c:rich>
          </c:tx>
          <c:layout>
            <c:manualLayout>
              <c:xMode val="edge"/>
              <c:yMode val="edge"/>
              <c:x val="2.7633851468048358E-2"/>
              <c:y val="0.37808219178082192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175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de-DE"/>
          </a:p>
        </c:txPr>
        <c:crossAx val="69124864"/>
        <c:crosses val="autoZero"/>
        <c:crossBetween val="midCat"/>
      </c:valAx>
      <c:spPr>
        <a:noFill/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175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de-DE"/>
    </a:p>
  </c:txPr>
  <c:externalData r:id="rId2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9ED26BC-29E0-4A5A-AB77-2301EA4E6E0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2B29642E-7030-4101-9F21-F8F6396EAAD1}">
      <dgm:prSet phldrT="[Text]" custT="1"/>
      <dgm:spPr>
        <a:xfrm>
          <a:off x="3587019" y="601"/>
          <a:ext cx="1033425" cy="516712"/>
        </a:xfrm>
        <a:prstGeom prst="rect">
          <a:avLst/>
        </a:prstGeom>
        <a:solidFill>
          <a:srgbClr val="70AD47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 Gesamtaufgabe</a:t>
          </a:r>
        </a:p>
      </dgm:t>
    </dgm:pt>
    <dgm:pt modelId="{A9752E2E-3AAF-4935-AD41-8F6C58A3338D}" type="parTrans" cxnId="{3525E1AF-7D84-4A61-BE39-9D5C593B6E39}">
      <dgm:prSet/>
      <dgm:spPr/>
      <dgm:t>
        <a:bodyPr/>
        <a:lstStyle/>
        <a:p>
          <a:endParaRPr lang="de-DE"/>
        </a:p>
      </dgm:t>
    </dgm:pt>
    <dgm:pt modelId="{AC16B357-22DE-47C2-9FE7-6FC7F89B104B}" type="sibTrans" cxnId="{3525E1AF-7D84-4A61-BE39-9D5C593B6E39}">
      <dgm:prSet/>
      <dgm:spPr/>
      <dgm:t>
        <a:bodyPr/>
        <a:lstStyle/>
        <a:p>
          <a:endParaRPr lang="de-DE"/>
        </a:p>
      </dgm:t>
    </dgm:pt>
    <dgm:pt modelId="{E281AFC6-4E50-482F-A27D-CC905C34C11F}">
      <dgm:prSet phldrT="[Text]" custT="1"/>
      <dgm:spPr>
        <a:xfrm>
          <a:off x="1711352" y="734333"/>
          <a:ext cx="1033425" cy="516712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 i="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 Projekt-management</a:t>
          </a:r>
        </a:p>
      </dgm:t>
    </dgm:pt>
    <dgm:pt modelId="{051C3F00-DD58-4E1C-B547-75509FD56645}" type="parTrans" cxnId="{9BB15C92-5E04-4467-9694-8EE85E418045}">
      <dgm:prSet/>
      <dgm:spPr>
        <a:xfrm>
          <a:off x="2228064" y="517314"/>
          <a:ext cx="1875666" cy="217019"/>
        </a:xfrm>
        <a:custGeom>
          <a:avLst/>
          <a:gdLst/>
          <a:ahLst/>
          <a:cxnLst/>
          <a:rect l="0" t="0" r="0" b="0"/>
          <a:pathLst>
            <a:path>
              <a:moveTo>
                <a:pt x="1875666" y="0"/>
              </a:moveTo>
              <a:lnTo>
                <a:pt x="1875666" y="108509"/>
              </a:lnTo>
              <a:lnTo>
                <a:pt x="0" y="108509"/>
              </a:lnTo>
              <a:lnTo>
                <a:pt x="0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DFB1A205-E585-44CF-9CD7-3B968EE3CF9E}" type="sibTrans" cxnId="{9BB15C92-5E04-4467-9694-8EE85E418045}">
      <dgm:prSet/>
      <dgm:spPr/>
      <dgm:t>
        <a:bodyPr/>
        <a:lstStyle/>
        <a:p>
          <a:endParaRPr lang="de-DE"/>
        </a:p>
      </dgm:t>
    </dgm:pt>
    <dgm:pt modelId="{777F4786-F97E-4AEA-AE3C-09F0253AECCB}">
      <dgm:prSet phldrT="[Text]" custT="1"/>
      <dgm:spPr>
        <a:xfrm>
          <a:off x="2961796" y="734333"/>
          <a:ext cx="1033425" cy="516712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 Teil-aufgabe 1</a:t>
          </a:r>
        </a:p>
      </dgm:t>
    </dgm:pt>
    <dgm:pt modelId="{2C0BB579-F1F4-4A2A-AE9D-769CC5964A0D}" type="parTrans" cxnId="{718780E2-49FA-45D5-9F35-EDA05858B006}">
      <dgm:prSet/>
      <dgm:spPr>
        <a:xfrm>
          <a:off x="3478509" y="517314"/>
          <a:ext cx="625222" cy="217019"/>
        </a:xfrm>
        <a:custGeom>
          <a:avLst/>
          <a:gdLst/>
          <a:ahLst/>
          <a:cxnLst/>
          <a:rect l="0" t="0" r="0" b="0"/>
          <a:pathLst>
            <a:path>
              <a:moveTo>
                <a:pt x="625222" y="0"/>
              </a:moveTo>
              <a:lnTo>
                <a:pt x="625222" y="108509"/>
              </a:lnTo>
              <a:lnTo>
                <a:pt x="0" y="108509"/>
              </a:lnTo>
              <a:lnTo>
                <a:pt x="0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5252CDE4-7B47-4C27-A3B6-9345535C7FD4}" type="sibTrans" cxnId="{718780E2-49FA-45D5-9F35-EDA05858B006}">
      <dgm:prSet/>
      <dgm:spPr/>
      <dgm:t>
        <a:bodyPr/>
        <a:lstStyle/>
        <a:p>
          <a:endParaRPr lang="de-DE"/>
        </a:p>
      </dgm:t>
    </dgm:pt>
    <dgm:pt modelId="{BDCA07CF-150B-4D5F-8D66-C37FACB12C5B}">
      <dgm:prSet phldrT="[Text]" custT="1"/>
      <dgm:spPr>
        <a:xfrm>
          <a:off x="5462686" y="734333"/>
          <a:ext cx="1033425" cy="516712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 Teil-aufgabe 3</a:t>
          </a:r>
        </a:p>
      </dgm:t>
    </dgm:pt>
    <dgm:pt modelId="{85F9E42A-8215-4FA1-AA98-56DC6528F926}" type="parTrans" cxnId="{F68698D4-2C6B-4124-8657-BA1D5AC632DE}">
      <dgm:prSet/>
      <dgm:spPr>
        <a:xfrm>
          <a:off x="4103731" y="517314"/>
          <a:ext cx="1875666" cy="217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09"/>
              </a:lnTo>
              <a:lnTo>
                <a:pt x="1875666" y="108509"/>
              </a:lnTo>
              <a:lnTo>
                <a:pt x="1875666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52699CED-6E61-4A74-8B46-FD6FE1DBFAD5}" type="sibTrans" cxnId="{F68698D4-2C6B-4124-8657-BA1D5AC632DE}">
      <dgm:prSet/>
      <dgm:spPr/>
      <dgm:t>
        <a:bodyPr/>
        <a:lstStyle/>
        <a:p>
          <a:endParaRPr lang="de-DE"/>
        </a:p>
      </dgm:t>
    </dgm:pt>
    <dgm:pt modelId="{8C5182EE-BCE1-424E-9BD3-25D59283AF19}">
      <dgm:prSet custT="1"/>
      <dgm:spPr>
        <a:xfrm>
          <a:off x="4212241" y="734333"/>
          <a:ext cx="1033425" cy="516712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 Teil-aufgabe  2</a:t>
          </a:r>
        </a:p>
      </dgm:t>
    </dgm:pt>
    <dgm:pt modelId="{6AF7C795-7A16-45D0-B459-EA7F5D6F3D91}" type="parTrans" cxnId="{CB47E614-0A12-45AB-888A-33343D5DC19F}">
      <dgm:prSet/>
      <dgm:spPr>
        <a:xfrm>
          <a:off x="4103731" y="517314"/>
          <a:ext cx="625222" cy="217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09"/>
              </a:lnTo>
              <a:lnTo>
                <a:pt x="625222" y="108509"/>
              </a:lnTo>
              <a:lnTo>
                <a:pt x="625222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5A11E75F-A5AF-4758-88B0-0ECB54839162}" type="sibTrans" cxnId="{CB47E614-0A12-45AB-888A-33343D5DC19F}">
      <dgm:prSet/>
      <dgm:spPr/>
      <dgm:t>
        <a:bodyPr/>
        <a:lstStyle/>
        <a:p>
          <a:endParaRPr lang="de-DE"/>
        </a:p>
      </dgm:t>
    </dgm:pt>
    <dgm:pt modelId="{9EC87550-A8E2-48E9-96D2-25F48DF44A87}">
      <dgm:prSet custT="1"/>
      <dgm:spPr>
        <a:xfrm>
          <a:off x="1969708" y="1468065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Pxx_1.1.1 Initialisierung</a:t>
          </a:r>
        </a:p>
      </dgm:t>
    </dgm:pt>
    <dgm:pt modelId="{5057B8F6-9546-4017-BC4D-536AAAC08DF3}" type="parTrans" cxnId="{F0D0395A-C860-4E9D-B3EB-170F37AD87C0}">
      <dgm:prSet/>
      <dgm:spPr>
        <a:xfrm>
          <a:off x="1814694" y="1251046"/>
          <a:ext cx="155013" cy="475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63988AE4-D332-46EA-AE15-1BF8EC72CF42}" type="sibTrans" cxnId="{F0D0395A-C860-4E9D-B3EB-170F37AD87C0}">
      <dgm:prSet/>
      <dgm:spPr/>
      <dgm:t>
        <a:bodyPr/>
        <a:lstStyle/>
        <a:p>
          <a:endParaRPr lang="de-DE"/>
        </a:p>
      </dgm:t>
    </dgm:pt>
    <dgm:pt modelId="{428BF60D-2584-4D0F-A7C9-0EDA2CE205B3}">
      <dgm:prSet custT="1"/>
      <dgm:spPr>
        <a:xfrm>
          <a:off x="3220153" y="1468065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Pxx_1.2.1 Arbeitspaket</a:t>
          </a:r>
        </a:p>
      </dgm:t>
    </dgm:pt>
    <dgm:pt modelId="{3B1C3269-F44B-4756-A0D7-53B62702CD21}" type="parTrans" cxnId="{759741C1-6355-436A-9C39-C5BDB6846A23}">
      <dgm:prSet/>
      <dgm:spPr>
        <a:xfrm>
          <a:off x="3065139" y="1251046"/>
          <a:ext cx="155013" cy="475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97D638D5-7D12-4E5E-827A-C5990C3543CA}" type="sibTrans" cxnId="{759741C1-6355-436A-9C39-C5BDB6846A23}">
      <dgm:prSet/>
      <dgm:spPr/>
      <dgm:t>
        <a:bodyPr/>
        <a:lstStyle/>
        <a:p>
          <a:endParaRPr lang="de-DE"/>
        </a:p>
      </dgm:t>
    </dgm:pt>
    <dgm:pt modelId="{73134708-354B-4FD1-962D-8317EAA804D1}">
      <dgm:prSet custT="1"/>
      <dgm:spPr>
        <a:xfrm>
          <a:off x="1969708" y="2201797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Pxx_1.1.2 Definition</a:t>
          </a:r>
        </a:p>
      </dgm:t>
    </dgm:pt>
    <dgm:pt modelId="{584222DA-735C-4E2C-A434-B68FB22D313C}" type="parTrans" cxnId="{FA5B7C4D-C94A-42D0-9093-18713F6D7D58}">
      <dgm:prSet/>
      <dgm:spPr>
        <a:xfrm>
          <a:off x="1814694" y="1251046"/>
          <a:ext cx="155013" cy="1209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2E328026-B635-40B0-8283-2C3F2235FCDE}" type="sibTrans" cxnId="{FA5B7C4D-C94A-42D0-9093-18713F6D7D58}">
      <dgm:prSet/>
      <dgm:spPr/>
      <dgm:t>
        <a:bodyPr/>
        <a:lstStyle/>
        <a:p>
          <a:endParaRPr lang="de-DE"/>
        </a:p>
      </dgm:t>
    </dgm:pt>
    <dgm:pt modelId="{DC306147-3E32-4851-B580-9F056F23D092}">
      <dgm:prSet custT="1"/>
      <dgm:spPr>
        <a:xfrm>
          <a:off x="1969708" y="3669261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Pxx_1.1.4 Steuerung</a:t>
          </a:r>
        </a:p>
      </dgm:t>
    </dgm:pt>
    <dgm:pt modelId="{1E46A5EE-0950-45D6-A976-7EBF9BAF73D2}" type="parTrans" cxnId="{B68F3CE2-51A5-4AEB-875F-EBB9973E1250}">
      <dgm:prSet/>
      <dgm:spPr>
        <a:xfrm>
          <a:off x="1814694" y="1251046"/>
          <a:ext cx="155013" cy="26765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76571"/>
              </a:lnTo>
              <a:lnTo>
                <a:pt x="155013" y="2676571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11D9B7FB-5459-4FA2-8F81-3D2E1DA47C0A}" type="sibTrans" cxnId="{B68F3CE2-51A5-4AEB-875F-EBB9973E1250}">
      <dgm:prSet/>
      <dgm:spPr/>
      <dgm:t>
        <a:bodyPr/>
        <a:lstStyle/>
        <a:p>
          <a:endParaRPr lang="de-DE"/>
        </a:p>
      </dgm:t>
    </dgm:pt>
    <dgm:pt modelId="{27EB0657-28AB-4E27-B49A-B02B599F38CA}">
      <dgm:prSet custT="1"/>
      <dgm:spPr>
        <a:xfrm>
          <a:off x="1969708" y="4402993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Pxx_1.1.5 Abschluss</a:t>
          </a:r>
        </a:p>
      </dgm:t>
    </dgm:pt>
    <dgm:pt modelId="{12C79A0F-3524-46EE-BC11-D11AB77CAA33}" type="parTrans" cxnId="{CA485C64-BA1A-4B02-AC6C-14B3578DB089}">
      <dgm:prSet/>
      <dgm:spPr>
        <a:xfrm>
          <a:off x="1814694" y="1251046"/>
          <a:ext cx="155013" cy="34103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3"/>
              </a:lnTo>
              <a:lnTo>
                <a:pt x="155013" y="3410303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00DA5D9E-233C-40A2-B628-B8AE94F5201F}" type="sibTrans" cxnId="{CA485C64-BA1A-4B02-AC6C-14B3578DB089}">
      <dgm:prSet/>
      <dgm:spPr/>
      <dgm:t>
        <a:bodyPr/>
        <a:lstStyle/>
        <a:p>
          <a:endParaRPr lang="de-DE"/>
        </a:p>
      </dgm:t>
    </dgm:pt>
    <dgm:pt modelId="{610CC057-3EEE-4AFE-857B-A97CF297A976}">
      <dgm:prSet custT="1"/>
      <dgm:spPr>
        <a:xfrm>
          <a:off x="1969708" y="5136725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Pxx_1.1.6 Support</a:t>
          </a:r>
        </a:p>
      </dgm:t>
    </dgm:pt>
    <dgm:pt modelId="{D23F400A-B6C9-40FA-BB4A-877941E6DDA4}" type="parTrans" cxnId="{ED734CBE-0133-4D62-AF8F-8F6F18489C37}">
      <dgm:prSet/>
      <dgm:spPr>
        <a:xfrm>
          <a:off x="1814694" y="1251046"/>
          <a:ext cx="155013" cy="4144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44035"/>
              </a:lnTo>
              <a:lnTo>
                <a:pt x="155013" y="414403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67A2D8F5-FAE3-4998-A46C-892F09207D06}" type="sibTrans" cxnId="{ED734CBE-0133-4D62-AF8F-8F6F18489C37}">
      <dgm:prSet/>
      <dgm:spPr/>
      <dgm:t>
        <a:bodyPr/>
        <a:lstStyle/>
        <a:p>
          <a:endParaRPr lang="de-DE"/>
        </a:p>
      </dgm:t>
    </dgm:pt>
    <dgm:pt modelId="{038E77E6-69F0-4E13-9285-A02D4253AEDD}">
      <dgm:prSet custT="1"/>
      <dgm:spPr>
        <a:xfrm>
          <a:off x="3220153" y="2201797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Pxx_1.2.2 Arbeitspaket</a:t>
          </a:r>
        </a:p>
      </dgm:t>
    </dgm:pt>
    <dgm:pt modelId="{6D725021-9C0B-492A-B55D-8DBC30179480}" type="parTrans" cxnId="{EA809536-CF52-42F4-83D0-F4526067C111}">
      <dgm:prSet/>
      <dgm:spPr>
        <a:xfrm>
          <a:off x="3065139" y="1251046"/>
          <a:ext cx="155013" cy="1209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38CB7AD2-F18C-4C13-9B32-0E949A568C84}" type="sibTrans" cxnId="{EA809536-CF52-42F4-83D0-F4526067C111}">
      <dgm:prSet/>
      <dgm:spPr/>
      <dgm:t>
        <a:bodyPr/>
        <a:lstStyle/>
        <a:p>
          <a:endParaRPr lang="de-DE"/>
        </a:p>
      </dgm:t>
    </dgm:pt>
    <dgm:pt modelId="{59EA7FAF-DBCA-46A3-BCAB-EADA82F4C25B}">
      <dgm:prSet custT="1"/>
      <dgm:spPr>
        <a:xfrm>
          <a:off x="1969708" y="2935529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Pxx_1.1.3 Planung</a:t>
          </a:r>
        </a:p>
      </dgm:t>
    </dgm:pt>
    <dgm:pt modelId="{D3FB41C8-298F-4C92-A8BA-654745B64A87}" type="parTrans" cxnId="{2654F9B3-A3B1-47CB-8245-0E44B7435CAA}">
      <dgm:prSet/>
      <dgm:spPr>
        <a:xfrm>
          <a:off x="1814694" y="1251046"/>
          <a:ext cx="155013" cy="19428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F888349C-A97C-4C26-8153-380615FBE31A}" type="sibTrans" cxnId="{2654F9B3-A3B1-47CB-8245-0E44B7435CAA}">
      <dgm:prSet/>
      <dgm:spPr/>
      <dgm:t>
        <a:bodyPr/>
        <a:lstStyle/>
        <a:p>
          <a:endParaRPr lang="de-DE"/>
        </a:p>
      </dgm:t>
    </dgm:pt>
    <dgm:pt modelId="{C2C7D0E7-88C0-47CD-B3BA-D7DB6CA15EDA}">
      <dgm:prSet custT="1"/>
      <dgm:spPr>
        <a:xfrm>
          <a:off x="3220153" y="3669261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Pxx_1.2.4 Arbeitspaket</a:t>
          </a:r>
        </a:p>
      </dgm:t>
    </dgm:pt>
    <dgm:pt modelId="{6DA227B7-75EC-47C8-8AF0-7720A7622547}" type="parTrans" cxnId="{C8647899-A83A-462A-8307-4322A9810C72}">
      <dgm:prSet/>
      <dgm:spPr>
        <a:xfrm>
          <a:off x="3065139" y="1251046"/>
          <a:ext cx="155013" cy="26765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76571"/>
              </a:lnTo>
              <a:lnTo>
                <a:pt x="155013" y="2676571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A7D0FDC4-95D4-4A4B-AC7B-F47D5FEB295E}" type="sibTrans" cxnId="{C8647899-A83A-462A-8307-4322A9810C72}">
      <dgm:prSet/>
      <dgm:spPr/>
      <dgm:t>
        <a:bodyPr/>
        <a:lstStyle/>
        <a:p>
          <a:endParaRPr lang="de-DE"/>
        </a:p>
      </dgm:t>
    </dgm:pt>
    <dgm:pt modelId="{F9270098-E616-4BD8-8D77-0D35459F1776}">
      <dgm:prSet custT="1"/>
      <dgm:spPr>
        <a:xfrm>
          <a:off x="3220153" y="2935529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Pxx_1.2.3 Arbeitspaket</a:t>
          </a:r>
        </a:p>
      </dgm:t>
    </dgm:pt>
    <dgm:pt modelId="{1D11AF9F-0A8A-4ED3-A3A7-B297CFEADB7B}" type="parTrans" cxnId="{2441BFA9-8B7F-4215-9FE7-E159486D6A4A}">
      <dgm:prSet/>
      <dgm:spPr>
        <a:xfrm>
          <a:off x="3065139" y="1251046"/>
          <a:ext cx="155013" cy="19428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C6136F57-463D-4F41-A685-FC82116B18B9}" type="sibTrans" cxnId="{2441BFA9-8B7F-4215-9FE7-E159486D6A4A}">
      <dgm:prSet/>
      <dgm:spPr/>
      <dgm:t>
        <a:bodyPr/>
        <a:lstStyle/>
        <a:p>
          <a:endParaRPr lang="de-DE"/>
        </a:p>
      </dgm:t>
    </dgm:pt>
    <dgm:pt modelId="{34474D08-D46D-46E8-B80B-AE9FF82B6D22}">
      <dgm:prSet custT="1"/>
      <dgm:spPr>
        <a:xfrm>
          <a:off x="4470597" y="2935529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Pxx_1.3.3 Arbeitspaket</a:t>
          </a:r>
        </a:p>
      </dgm:t>
    </dgm:pt>
    <dgm:pt modelId="{F2256F8E-C342-4AA3-B300-1BE583E9168A}" type="parTrans" cxnId="{39726CEB-7DEC-4C2B-830B-61872A8323D4}">
      <dgm:prSet/>
      <dgm:spPr>
        <a:xfrm>
          <a:off x="4315584" y="1251046"/>
          <a:ext cx="155013" cy="19428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5236996E-DE7D-4E88-88CB-D340FBD69E90}" type="sibTrans" cxnId="{39726CEB-7DEC-4C2B-830B-61872A8323D4}">
      <dgm:prSet/>
      <dgm:spPr/>
      <dgm:t>
        <a:bodyPr/>
        <a:lstStyle/>
        <a:p>
          <a:endParaRPr lang="de-DE"/>
        </a:p>
      </dgm:t>
    </dgm:pt>
    <dgm:pt modelId="{AC0924F3-F8A8-4D1A-809F-444360A09793}">
      <dgm:prSet custT="1"/>
      <dgm:spPr>
        <a:xfrm>
          <a:off x="4470597" y="2201797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Pxx_1.3.2 Arbeitspaket</a:t>
          </a:r>
        </a:p>
      </dgm:t>
    </dgm:pt>
    <dgm:pt modelId="{7084706B-18B7-48AA-B9F8-9A20E77D82FE}" type="parTrans" cxnId="{6FE9418C-5529-4A9B-8716-C7042BDE28A6}">
      <dgm:prSet/>
      <dgm:spPr>
        <a:xfrm>
          <a:off x="4315584" y="1251046"/>
          <a:ext cx="155013" cy="1209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68ABCF53-7BF7-4836-97A2-34CDB7FF5E80}" type="sibTrans" cxnId="{6FE9418C-5529-4A9B-8716-C7042BDE28A6}">
      <dgm:prSet/>
      <dgm:spPr/>
      <dgm:t>
        <a:bodyPr/>
        <a:lstStyle/>
        <a:p>
          <a:endParaRPr lang="de-DE"/>
        </a:p>
      </dgm:t>
    </dgm:pt>
    <dgm:pt modelId="{C7983ADE-6012-4550-A9B3-50CFD37A219C}">
      <dgm:prSet custT="1"/>
      <dgm:spPr>
        <a:xfrm>
          <a:off x="4470597" y="1468065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Pxx_1.3.1 Arbeitspaket</a:t>
          </a:r>
        </a:p>
      </dgm:t>
    </dgm:pt>
    <dgm:pt modelId="{938D9D73-B1CC-4CCB-8F14-78D64463036E}" type="parTrans" cxnId="{10011113-9404-4E05-BC77-686C876F18ED}">
      <dgm:prSet/>
      <dgm:spPr>
        <a:xfrm>
          <a:off x="4315584" y="1251046"/>
          <a:ext cx="155013" cy="475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8C686BAC-8003-43D3-9671-A4C400B4E7AA}" type="sibTrans" cxnId="{10011113-9404-4E05-BC77-686C876F18ED}">
      <dgm:prSet/>
      <dgm:spPr/>
      <dgm:t>
        <a:bodyPr/>
        <a:lstStyle/>
        <a:p>
          <a:endParaRPr lang="de-DE"/>
        </a:p>
      </dgm:t>
    </dgm:pt>
    <dgm:pt modelId="{32F89554-994D-40EB-AA46-1EC6BCD41292}">
      <dgm:prSet custT="1"/>
      <dgm:spPr>
        <a:xfrm>
          <a:off x="5721042" y="1468065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Pxx_1.4.1 Arbeitspaket</a:t>
          </a:r>
        </a:p>
      </dgm:t>
    </dgm:pt>
    <dgm:pt modelId="{5680E86F-B990-418D-840E-0710FA5CE0BC}" type="parTrans" cxnId="{434826D5-7139-46CA-B872-1EC75E5C1D2F}">
      <dgm:prSet/>
      <dgm:spPr>
        <a:xfrm>
          <a:off x="5566028" y="1251046"/>
          <a:ext cx="155013" cy="475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A8722723-9CB4-48CC-A4E1-8DA8C9E14E59}" type="sibTrans" cxnId="{434826D5-7139-46CA-B872-1EC75E5C1D2F}">
      <dgm:prSet/>
      <dgm:spPr/>
      <dgm:t>
        <a:bodyPr/>
        <a:lstStyle/>
        <a:p>
          <a:endParaRPr lang="de-DE"/>
        </a:p>
      </dgm:t>
    </dgm:pt>
    <dgm:pt modelId="{6E5706F8-09D5-4401-BB2F-D0DE9F84A2D3}">
      <dgm:prSet custT="1"/>
      <dgm:spPr>
        <a:xfrm>
          <a:off x="5721042" y="2201797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Pxx_1.4.2 Arbeitspaket</a:t>
          </a:r>
        </a:p>
      </dgm:t>
    </dgm:pt>
    <dgm:pt modelId="{68F0518B-6E5E-4443-A609-FD42F225893A}" type="parTrans" cxnId="{7383AB8F-9A4B-48EA-84F0-C02B0C96E30E}">
      <dgm:prSet/>
      <dgm:spPr>
        <a:xfrm>
          <a:off x="5566028" y="1251046"/>
          <a:ext cx="155013" cy="1209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A56C2DE4-70AB-4402-B666-859CAEE1E928}" type="sibTrans" cxnId="{7383AB8F-9A4B-48EA-84F0-C02B0C96E30E}">
      <dgm:prSet/>
      <dgm:spPr/>
      <dgm:t>
        <a:bodyPr/>
        <a:lstStyle/>
        <a:p>
          <a:endParaRPr lang="de-DE"/>
        </a:p>
      </dgm:t>
    </dgm:pt>
    <dgm:pt modelId="{3E691DC7-F57E-4966-B87A-068A816E373A}">
      <dgm:prSet custT="1"/>
      <dgm:spPr>
        <a:xfrm>
          <a:off x="5721042" y="2935529"/>
          <a:ext cx="1033425" cy="516712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de-DE" sz="1000" b="1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Pxx_1.4.3 Arbeitspaket</a:t>
          </a:r>
        </a:p>
      </dgm:t>
    </dgm:pt>
    <dgm:pt modelId="{DA545F00-28E0-4265-8747-E3744228633E}" type="parTrans" cxnId="{29B00AA8-9F1D-471F-9133-FD62AA38CDC1}">
      <dgm:prSet/>
      <dgm:spPr>
        <a:xfrm>
          <a:off x="5566028" y="1251046"/>
          <a:ext cx="155013" cy="19428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de-DE"/>
        </a:p>
      </dgm:t>
    </dgm:pt>
    <dgm:pt modelId="{B3C93BE9-CDF6-432C-B3D7-8FA7AD47A1C7}" type="sibTrans" cxnId="{29B00AA8-9F1D-471F-9133-FD62AA38CDC1}">
      <dgm:prSet/>
      <dgm:spPr/>
      <dgm:t>
        <a:bodyPr/>
        <a:lstStyle/>
        <a:p>
          <a:endParaRPr lang="de-DE"/>
        </a:p>
      </dgm:t>
    </dgm:pt>
    <dgm:pt modelId="{1E97546F-B919-4833-A7E8-CD88814ADA37}" type="pres">
      <dgm:prSet presAssocID="{19ED26BC-29E0-4A5A-AB77-2301EA4E6E0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5EFBB61-A935-456D-A6AF-0AFC2048403E}" type="pres">
      <dgm:prSet presAssocID="{2B29642E-7030-4101-9F21-F8F6396EAAD1}" presName="hierRoot1" presStyleCnt="0">
        <dgm:presLayoutVars>
          <dgm:hierBranch val="init"/>
        </dgm:presLayoutVars>
      </dgm:prSet>
      <dgm:spPr/>
    </dgm:pt>
    <dgm:pt modelId="{158CAC15-52B9-4C8C-A814-372592AD7A2A}" type="pres">
      <dgm:prSet presAssocID="{2B29642E-7030-4101-9F21-F8F6396EAAD1}" presName="rootComposite1" presStyleCnt="0"/>
      <dgm:spPr/>
    </dgm:pt>
    <dgm:pt modelId="{0DEA1696-BAFC-4979-92C1-DC43298515D5}" type="pres">
      <dgm:prSet presAssocID="{2B29642E-7030-4101-9F21-F8F6396EAAD1}" presName="rootText1" presStyleLbl="node0" presStyleIdx="0" presStyleCnt="1">
        <dgm:presLayoutVars>
          <dgm:chPref val="3"/>
        </dgm:presLayoutVars>
      </dgm:prSet>
      <dgm:spPr/>
    </dgm:pt>
    <dgm:pt modelId="{C971BF78-C10A-4314-BDA0-7D785E643C48}" type="pres">
      <dgm:prSet presAssocID="{2B29642E-7030-4101-9F21-F8F6396EAAD1}" presName="rootConnector1" presStyleLbl="node1" presStyleIdx="0" presStyleCnt="0"/>
      <dgm:spPr/>
    </dgm:pt>
    <dgm:pt modelId="{E68837DC-66F4-416F-B2B8-FCA3B9584BC7}" type="pres">
      <dgm:prSet presAssocID="{2B29642E-7030-4101-9F21-F8F6396EAAD1}" presName="hierChild2" presStyleCnt="0"/>
      <dgm:spPr/>
    </dgm:pt>
    <dgm:pt modelId="{3EFB40CE-9A22-4173-AC4A-25291A35C5D0}" type="pres">
      <dgm:prSet presAssocID="{051C3F00-DD58-4E1C-B547-75509FD56645}" presName="Name37" presStyleLbl="parChTrans1D2" presStyleIdx="0" presStyleCnt="4"/>
      <dgm:spPr/>
    </dgm:pt>
    <dgm:pt modelId="{47890EEA-A0F7-4F5E-9834-CF052DA3256A}" type="pres">
      <dgm:prSet presAssocID="{E281AFC6-4E50-482F-A27D-CC905C34C11F}" presName="hierRoot2" presStyleCnt="0">
        <dgm:presLayoutVars>
          <dgm:hierBranch val="init"/>
        </dgm:presLayoutVars>
      </dgm:prSet>
      <dgm:spPr/>
    </dgm:pt>
    <dgm:pt modelId="{723B7AB8-129F-4901-9E8E-29F8F12FA751}" type="pres">
      <dgm:prSet presAssocID="{E281AFC6-4E50-482F-A27D-CC905C34C11F}" presName="rootComposite" presStyleCnt="0"/>
      <dgm:spPr/>
    </dgm:pt>
    <dgm:pt modelId="{1E52467D-8C9F-4727-9F2E-C1E487F1B52A}" type="pres">
      <dgm:prSet presAssocID="{E281AFC6-4E50-482F-A27D-CC905C34C11F}" presName="rootText" presStyleLbl="node2" presStyleIdx="0" presStyleCnt="4">
        <dgm:presLayoutVars>
          <dgm:chPref val="3"/>
        </dgm:presLayoutVars>
      </dgm:prSet>
      <dgm:spPr/>
    </dgm:pt>
    <dgm:pt modelId="{E2875D34-3616-43AD-BDF6-1C8ED2433329}" type="pres">
      <dgm:prSet presAssocID="{E281AFC6-4E50-482F-A27D-CC905C34C11F}" presName="rootConnector" presStyleLbl="node2" presStyleIdx="0" presStyleCnt="4"/>
      <dgm:spPr/>
    </dgm:pt>
    <dgm:pt modelId="{5D12DDC2-CB1D-45D1-9C47-9230D6B4A4EA}" type="pres">
      <dgm:prSet presAssocID="{E281AFC6-4E50-482F-A27D-CC905C34C11F}" presName="hierChild4" presStyleCnt="0"/>
      <dgm:spPr/>
    </dgm:pt>
    <dgm:pt modelId="{936ED545-7838-4D4A-9412-D9474A56F758}" type="pres">
      <dgm:prSet presAssocID="{5057B8F6-9546-4017-BC4D-536AAAC08DF3}" presName="Name37" presStyleLbl="parChTrans1D3" presStyleIdx="0" presStyleCnt="16"/>
      <dgm:spPr/>
    </dgm:pt>
    <dgm:pt modelId="{B1B23C50-9350-41D3-A716-FC9037F13BD4}" type="pres">
      <dgm:prSet presAssocID="{9EC87550-A8E2-48E9-96D2-25F48DF44A87}" presName="hierRoot2" presStyleCnt="0">
        <dgm:presLayoutVars>
          <dgm:hierBranch val="init"/>
        </dgm:presLayoutVars>
      </dgm:prSet>
      <dgm:spPr/>
    </dgm:pt>
    <dgm:pt modelId="{7A469F13-8595-41DE-B240-FB9527A82B03}" type="pres">
      <dgm:prSet presAssocID="{9EC87550-A8E2-48E9-96D2-25F48DF44A87}" presName="rootComposite" presStyleCnt="0"/>
      <dgm:spPr/>
    </dgm:pt>
    <dgm:pt modelId="{1ABB2F9F-3DFD-4769-8F40-FF754724D68E}" type="pres">
      <dgm:prSet presAssocID="{9EC87550-A8E2-48E9-96D2-25F48DF44A87}" presName="rootText" presStyleLbl="node3" presStyleIdx="0" presStyleCnt="16">
        <dgm:presLayoutVars>
          <dgm:chPref val="3"/>
        </dgm:presLayoutVars>
      </dgm:prSet>
      <dgm:spPr/>
    </dgm:pt>
    <dgm:pt modelId="{D9314B4E-917C-4393-BFCB-90D0B94005A4}" type="pres">
      <dgm:prSet presAssocID="{9EC87550-A8E2-48E9-96D2-25F48DF44A87}" presName="rootConnector" presStyleLbl="node3" presStyleIdx="0" presStyleCnt="16"/>
      <dgm:spPr/>
    </dgm:pt>
    <dgm:pt modelId="{B0EAD0B1-D3EB-49FC-B032-F525B5546F89}" type="pres">
      <dgm:prSet presAssocID="{9EC87550-A8E2-48E9-96D2-25F48DF44A87}" presName="hierChild4" presStyleCnt="0"/>
      <dgm:spPr/>
    </dgm:pt>
    <dgm:pt modelId="{9C99F166-AA4F-4037-85D5-C18350FC876A}" type="pres">
      <dgm:prSet presAssocID="{9EC87550-A8E2-48E9-96D2-25F48DF44A87}" presName="hierChild5" presStyleCnt="0"/>
      <dgm:spPr/>
    </dgm:pt>
    <dgm:pt modelId="{A01796E3-6D73-485B-A431-4A12E8FE34B3}" type="pres">
      <dgm:prSet presAssocID="{584222DA-735C-4E2C-A434-B68FB22D313C}" presName="Name37" presStyleLbl="parChTrans1D3" presStyleIdx="1" presStyleCnt="16"/>
      <dgm:spPr/>
    </dgm:pt>
    <dgm:pt modelId="{B66A005F-B838-43E0-885E-B89EDE443C5C}" type="pres">
      <dgm:prSet presAssocID="{73134708-354B-4FD1-962D-8317EAA804D1}" presName="hierRoot2" presStyleCnt="0">
        <dgm:presLayoutVars>
          <dgm:hierBranch val="init"/>
        </dgm:presLayoutVars>
      </dgm:prSet>
      <dgm:spPr/>
    </dgm:pt>
    <dgm:pt modelId="{F1BA3453-B4B5-498A-B96B-E573E09D55C8}" type="pres">
      <dgm:prSet presAssocID="{73134708-354B-4FD1-962D-8317EAA804D1}" presName="rootComposite" presStyleCnt="0"/>
      <dgm:spPr/>
    </dgm:pt>
    <dgm:pt modelId="{3E12C6DD-4CD7-42A3-BB45-7C02D3388369}" type="pres">
      <dgm:prSet presAssocID="{73134708-354B-4FD1-962D-8317EAA804D1}" presName="rootText" presStyleLbl="node3" presStyleIdx="1" presStyleCnt="16">
        <dgm:presLayoutVars>
          <dgm:chPref val="3"/>
        </dgm:presLayoutVars>
      </dgm:prSet>
      <dgm:spPr/>
    </dgm:pt>
    <dgm:pt modelId="{D8461502-6C1D-4E45-9FCD-F8AA1548E41B}" type="pres">
      <dgm:prSet presAssocID="{73134708-354B-4FD1-962D-8317EAA804D1}" presName="rootConnector" presStyleLbl="node3" presStyleIdx="1" presStyleCnt="16"/>
      <dgm:spPr/>
    </dgm:pt>
    <dgm:pt modelId="{5A55505D-4777-4447-BA28-01D08D75BE0B}" type="pres">
      <dgm:prSet presAssocID="{73134708-354B-4FD1-962D-8317EAA804D1}" presName="hierChild4" presStyleCnt="0"/>
      <dgm:spPr/>
    </dgm:pt>
    <dgm:pt modelId="{D82C2388-940D-402F-8FF3-EC61781934AD}" type="pres">
      <dgm:prSet presAssocID="{73134708-354B-4FD1-962D-8317EAA804D1}" presName="hierChild5" presStyleCnt="0"/>
      <dgm:spPr/>
    </dgm:pt>
    <dgm:pt modelId="{4F3D40C0-C52B-44DB-9696-DF4D6746B93C}" type="pres">
      <dgm:prSet presAssocID="{D3FB41C8-298F-4C92-A8BA-654745B64A87}" presName="Name37" presStyleLbl="parChTrans1D3" presStyleIdx="2" presStyleCnt="16"/>
      <dgm:spPr/>
    </dgm:pt>
    <dgm:pt modelId="{CFDEB882-B172-420B-8EA1-A8EEB7835187}" type="pres">
      <dgm:prSet presAssocID="{59EA7FAF-DBCA-46A3-BCAB-EADA82F4C25B}" presName="hierRoot2" presStyleCnt="0">
        <dgm:presLayoutVars>
          <dgm:hierBranch val="init"/>
        </dgm:presLayoutVars>
      </dgm:prSet>
      <dgm:spPr/>
    </dgm:pt>
    <dgm:pt modelId="{A7DD38A8-B609-4C7F-9F65-4DDF1C90DE30}" type="pres">
      <dgm:prSet presAssocID="{59EA7FAF-DBCA-46A3-BCAB-EADA82F4C25B}" presName="rootComposite" presStyleCnt="0"/>
      <dgm:spPr/>
    </dgm:pt>
    <dgm:pt modelId="{4F272377-FC40-4E84-9D3D-3DFA93643826}" type="pres">
      <dgm:prSet presAssocID="{59EA7FAF-DBCA-46A3-BCAB-EADA82F4C25B}" presName="rootText" presStyleLbl="node3" presStyleIdx="2" presStyleCnt="16">
        <dgm:presLayoutVars>
          <dgm:chPref val="3"/>
        </dgm:presLayoutVars>
      </dgm:prSet>
      <dgm:spPr/>
    </dgm:pt>
    <dgm:pt modelId="{C43FCA71-7702-4AC8-AA0B-A325BC3010ED}" type="pres">
      <dgm:prSet presAssocID="{59EA7FAF-DBCA-46A3-BCAB-EADA82F4C25B}" presName="rootConnector" presStyleLbl="node3" presStyleIdx="2" presStyleCnt="16"/>
      <dgm:spPr/>
    </dgm:pt>
    <dgm:pt modelId="{E329E77A-EFE8-4D0E-904D-2FE5D57CEABA}" type="pres">
      <dgm:prSet presAssocID="{59EA7FAF-DBCA-46A3-BCAB-EADA82F4C25B}" presName="hierChild4" presStyleCnt="0"/>
      <dgm:spPr/>
    </dgm:pt>
    <dgm:pt modelId="{AC6203DA-2F4A-4177-9742-6221AB96C08A}" type="pres">
      <dgm:prSet presAssocID="{59EA7FAF-DBCA-46A3-BCAB-EADA82F4C25B}" presName="hierChild5" presStyleCnt="0"/>
      <dgm:spPr/>
    </dgm:pt>
    <dgm:pt modelId="{D19EBF26-AD4E-4384-BE74-02AC5B1AC7E6}" type="pres">
      <dgm:prSet presAssocID="{1E46A5EE-0950-45D6-A976-7EBF9BAF73D2}" presName="Name37" presStyleLbl="parChTrans1D3" presStyleIdx="3" presStyleCnt="16"/>
      <dgm:spPr/>
    </dgm:pt>
    <dgm:pt modelId="{B40AFA01-96D4-4B38-B7F8-2D48C79292D5}" type="pres">
      <dgm:prSet presAssocID="{DC306147-3E32-4851-B580-9F056F23D092}" presName="hierRoot2" presStyleCnt="0">
        <dgm:presLayoutVars>
          <dgm:hierBranch val="init"/>
        </dgm:presLayoutVars>
      </dgm:prSet>
      <dgm:spPr/>
    </dgm:pt>
    <dgm:pt modelId="{FE247751-0E93-4357-8BF4-AD582B2035C5}" type="pres">
      <dgm:prSet presAssocID="{DC306147-3E32-4851-B580-9F056F23D092}" presName="rootComposite" presStyleCnt="0"/>
      <dgm:spPr/>
    </dgm:pt>
    <dgm:pt modelId="{72AC9D40-B000-4AD7-8C7C-871D9A0CB139}" type="pres">
      <dgm:prSet presAssocID="{DC306147-3E32-4851-B580-9F056F23D092}" presName="rootText" presStyleLbl="node3" presStyleIdx="3" presStyleCnt="16">
        <dgm:presLayoutVars>
          <dgm:chPref val="3"/>
        </dgm:presLayoutVars>
      </dgm:prSet>
      <dgm:spPr/>
    </dgm:pt>
    <dgm:pt modelId="{CA62DDC8-0BD9-48C9-917A-C5AC308E6D54}" type="pres">
      <dgm:prSet presAssocID="{DC306147-3E32-4851-B580-9F056F23D092}" presName="rootConnector" presStyleLbl="node3" presStyleIdx="3" presStyleCnt="16"/>
      <dgm:spPr/>
    </dgm:pt>
    <dgm:pt modelId="{1885B296-2DB0-4C9C-94AE-10DEA80C9CCA}" type="pres">
      <dgm:prSet presAssocID="{DC306147-3E32-4851-B580-9F056F23D092}" presName="hierChild4" presStyleCnt="0"/>
      <dgm:spPr/>
    </dgm:pt>
    <dgm:pt modelId="{17968170-6554-48AF-BDEE-48BAAE0BFCBB}" type="pres">
      <dgm:prSet presAssocID="{DC306147-3E32-4851-B580-9F056F23D092}" presName="hierChild5" presStyleCnt="0"/>
      <dgm:spPr/>
    </dgm:pt>
    <dgm:pt modelId="{ACA55D91-201A-4502-AF53-8F0815BBBB9C}" type="pres">
      <dgm:prSet presAssocID="{12C79A0F-3524-46EE-BC11-D11AB77CAA33}" presName="Name37" presStyleLbl="parChTrans1D3" presStyleIdx="4" presStyleCnt="16"/>
      <dgm:spPr/>
    </dgm:pt>
    <dgm:pt modelId="{BE0980CF-2121-45ED-84B4-CADD572F9272}" type="pres">
      <dgm:prSet presAssocID="{27EB0657-28AB-4E27-B49A-B02B599F38CA}" presName="hierRoot2" presStyleCnt="0">
        <dgm:presLayoutVars>
          <dgm:hierBranch val="init"/>
        </dgm:presLayoutVars>
      </dgm:prSet>
      <dgm:spPr/>
    </dgm:pt>
    <dgm:pt modelId="{7244F05A-F4A1-4924-BA00-D97863C068B3}" type="pres">
      <dgm:prSet presAssocID="{27EB0657-28AB-4E27-B49A-B02B599F38CA}" presName="rootComposite" presStyleCnt="0"/>
      <dgm:spPr/>
    </dgm:pt>
    <dgm:pt modelId="{1CAEB7DF-AA78-4A3F-B974-FD1B2390FBD3}" type="pres">
      <dgm:prSet presAssocID="{27EB0657-28AB-4E27-B49A-B02B599F38CA}" presName="rootText" presStyleLbl="node3" presStyleIdx="4" presStyleCnt="16">
        <dgm:presLayoutVars>
          <dgm:chPref val="3"/>
        </dgm:presLayoutVars>
      </dgm:prSet>
      <dgm:spPr/>
    </dgm:pt>
    <dgm:pt modelId="{55C02FB0-53A9-4DBD-9112-C215FA226AA9}" type="pres">
      <dgm:prSet presAssocID="{27EB0657-28AB-4E27-B49A-B02B599F38CA}" presName="rootConnector" presStyleLbl="node3" presStyleIdx="4" presStyleCnt="16"/>
      <dgm:spPr/>
    </dgm:pt>
    <dgm:pt modelId="{420D51C0-2338-4980-AE27-7A0F7C9FB067}" type="pres">
      <dgm:prSet presAssocID="{27EB0657-28AB-4E27-B49A-B02B599F38CA}" presName="hierChild4" presStyleCnt="0"/>
      <dgm:spPr/>
    </dgm:pt>
    <dgm:pt modelId="{8F89BFB8-8361-454F-BB9E-E08DDC546639}" type="pres">
      <dgm:prSet presAssocID="{27EB0657-28AB-4E27-B49A-B02B599F38CA}" presName="hierChild5" presStyleCnt="0"/>
      <dgm:spPr/>
    </dgm:pt>
    <dgm:pt modelId="{36EE74C2-1288-43CE-850A-EF5FCF4EFD3A}" type="pres">
      <dgm:prSet presAssocID="{D23F400A-B6C9-40FA-BB4A-877941E6DDA4}" presName="Name37" presStyleLbl="parChTrans1D3" presStyleIdx="5" presStyleCnt="16"/>
      <dgm:spPr/>
    </dgm:pt>
    <dgm:pt modelId="{BB745BBF-E924-46E2-830F-CC198499F3D7}" type="pres">
      <dgm:prSet presAssocID="{610CC057-3EEE-4AFE-857B-A97CF297A976}" presName="hierRoot2" presStyleCnt="0">
        <dgm:presLayoutVars>
          <dgm:hierBranch val="init"/>
        </dgm:presLayoutVars>
      </dgm:prSet>
      <dgm:spPr/>
    </dgm:pt>
    <dgm:pt modelId="{C61A3816-C697-495C-9AB1-06A424363BE0}" type="pres">
      <dgm:prSet presAssocID="{610CC057-3EEE-4AFE-857B-A97CF297A976}" presName="rootComposite" presStyleCnt="0"/>
      <dgm:spPr/>
    </dgm:pt>
    <dgm:pt modelId="{6C55FC6A-A3B4-44BF-828A-289FFD372D81}" type="pres">
      <dgm:prSet presAssocID="{610CC057-3EEE-4AFE-857B-A97CF297A976}" presName="rootText" presStyleLbl="node3" presStyleIdx="5" presStyleCnt="16">
        <dgm:presLayoutVars>
          <dgm:chPref val="3"/>
        </dgm:presLayoutVars>
      </dgm:prSet>
      <dgm:spPr/>
    </dgm:pt>
    <dgm:pt modelId="{4CF3FB69-5119-405F-A08C-4325C30FEA46}" type="pres">
      <dgm:prSet presAssocID="{610CC057-3EEE-4AFE-857B-A97CF297A976}" presName="rootConnector" presStyleLbl="node3" presStyleIdx="5" presStyleCnt="16"/>
      <dgm:spPr/>
    </dgm:pt>
    <dgm:pt modelId="{B5ACB1C3-21BB-4ACD-8776-B3E5A2998108}" type="pres">
      <dgm:prSet presAssocID="{610CC057-3EEE-4AFE-857B-A97CF297A976}" presName="hierChild4" presStyleCnt="0"/>
      <dgm:spPr/>
    </dgm:pt>
    <dgm:pt modelId="{C775AA9D-9043-4D2E-B722-E3F1F4CEF002}" type="pres">
      <dgm:prSet presAssocID="{610CC057-3EEE-4AFE-857B-A97CF297A976}" presName="hierChild5" presStyleCnt="0"/>
      <dgm:spPr/>
    </dgm:pt>
    <dgm:pt modelId="{69794B22-14CB-4D5F-B168-EF011CA1AE6C}" type="pres">
      <dgm:prSet presAssocID="{E281AFC6-4E50-482F-A27D-CC905C34C11F}" presName="hierChild5" presStyleCnt="0"/>
      <dgm:spPr/>
    </dgm:pt>
    <dgm:pt modelId="{6B838606-D323-434D-926D-DD856CF1DC45}" type="pres">
      <dgm:prSet presAssocID="{2C0BB579-F1F4-4A2A-AE9D-769CC5964A0D}" presName="Name37" presStyleLbl="parChTrans1D2" presStyleIdx="1" presStyleCnt="4"/>
      <dgm:spPr/>
    </dgm:pt>
    <dgm:pt modelId="{4C252527-864F-4FF3-B496-18C69D6B87F4}" type="pres">
      <dgm:prSet presAssocID="{777F4786-F97E-4AEA-AE3C-09F0253AECCB}" presName="hierRoot2" presStyleCnt="0">
        <dgm:presLayoutVars>
          <dgm:hierBranch val="init"/>
        </dgm:presLayoutVars>
      </dgm:prSet>
      <dgm:spPr/>
    </dgm:pt>
    <dgm:pt modelId="{93BB3639-5AB0-419D-8B60-D98F7600E752}" type="pres">
      <dgm:prSet presAssocID="{777F4786-F97E-4AEA-AE3C-09F0253AECCB}" presName="rootComposite" presStyleCnt="0"/>
      <dgm:spPr/>
    </dgm:pt>
    <dgm:pt modelId="{6706ACF3-DEAC-4651-B8D0-1E4071B2E1D2}" type="pres">
      <dgm:prSet presAssocID="{777F4786-F97E-4AEA-AE3C-09F0253AECCB}" presName="rootText" presStyleLbl="node2" presStyleIdx="1" presStyleCnt="4">
        <dgm:presLayoutVars>
          <dgm:chPref val="3"/>
        </dgm:presLayoutVars>
      </dgm:prSet>
      <dgm:spPr/>
    </dgm:pt>
    <dgm:pt modelId="{D17B012D-C9CF-4678-AE7F-CB5A9896E697}" type="pres">
      <dgm:prSet presAssocID="{777F4786-F97E-4AEA-AE3C-09F0253AECCB}" presName="rootConnector" presStyleLbl="node2" presStyleIdx="1" presStyleCnt="4"/>
      <dgm:spPr/>
    </dgm:pt>
    <dgm:pt modelId="{CFD66517-D8BF-48F4-9009-70D7D35E8B02}" type="pres">
      <dgm:prSet presAssocID="{777F4786-F97E-4AEA-AE3C-09F0253AECCB}" presName="hierChild4" presStyleCnt="0"/>
      <dgm:spPr/>
    </dgm:pt>
    <dgm:pt modelId="{F5A3956D-E190-411A-B8D1-24BC3792D3BD}" type="pres">
      <dgm:prSet presAssocID="{3B1C3269-F44B-4756-A0D7-53B62702CD21}" presName="Name37" presStyleLbl="parChTrans1D3" presStyleIdx="6" presStyleCnt="16"/>
      <dgm:spPr/>
    </dgm:pt>
    <dgm:pt modelId="{2E79C4F1-E218-4666-96E1-118FA9550B1E}" type="pres">
      <dgm:prSet presAssocID="{428BF60D-2584-4D0F-A7C9-0EDA2CE205B3}" presName="hierRoot2" presStyleCnt="0">
        <dgm:presLayoutVars>
          <dgm:hierBranch val="init"/>
        </dgm:presLayoutVars>
      </dgm:prSet>
      <dgm:spPr/>
    </dgm:pt>
    <dgm:pt modelId="{03259176-9F4F-43B9-90A7-870DDAFC03DC}" type="pres">
      <dgm:prSet presAssocID="{428BF60D-2584-4D0F-A7C9-0EDA2CE205B3}" presName="rootComposite" presStyleCnt="0"/>
      <dgm:spPr/>
    </dgm:pt>
    <dgm:pt modelId="{9AB56F97-229D-46EE-A995-F00E601CFC0A}" type="pres">
      <dgm:prSet presAssocID="{428BF60D-2584-4D0F-A7C9-0EDA2CE205B3}" presName="rootText" presStyleLbl="node3" presStyleIdx="6" presStyleCnt="16">
        <dgm:presLayoutVars>
          <dgm:chPref val="3"/>
        </dgm:presLayoutVars>
      </dgm:prSet>
      <dgm:spPr/>
    </dgm:pt>
    <dgm:pt modelId="{9B426BE5-A1A7-4EC1-B926-4386AD1A7473}" type="pres">
      <dgm:prSet presAssocID="{428BF60D-2584-4D0F-A7C9-0EDA2CE205B3}" presName="rootConnector" presStyleLbl="node3" presStyleIdx="6" presStyleCnt="16"/>
      <dgm:spPr/>
    </dgm:pt>
    <dgm:pt modelId="{EE03A4F0-612C-4551-850C-49A6979D3EA4}" type="pres">
      <dgm:prSet presAssocID="{428BF60D-2584-4D0F-A7C9-0EDA2CE205B3}" presName="hierChild4" presStyleCnt="0"/>
      <dgm:spPr/>
    </dgm:pt>
    <dgm:pt modelId="{67480F9E-C468-4201-9AD0-720F82E678EE}" type="pres">
      <dgm:prSet presAssocID="{428BF60D-2584-4D0F-A7C9-0EDA2CE205B3}" presName="hierChild5" presStyleCnt="0"/>
      <dgm:spPr/>
    </dgm:pt>
    <dgm:pt modelId="{020F20DD-6F25-4B47-B426-5C303A6EC257}" type="pres">
      <dgm:prSet presAssocID="{6D725021-9C0B-492A-B55D-8DBC30179480}" presName="Name37" presStyleLbl="parChTrans1D3" presStyleIdx="7" presStyleCnt="16"/>
      <dgm:spPr/>
    </dgm:pt>
    <dgm:pt modelId="{1B24B6E1-F7A7-4228-96CF-F603F1236C0E}" type="pres">
      <dgm:prSet presAssocID="{038E77E6-69F0-4E13-9285-A02D4253AEDD}" presName="hierRoot2" presStyleCnt="0">
        <dgm:presLayoutVars>
          <dgm:hierBranch val="init"/>
        </dgm:presLayoutVars>
      </dgm:prSet>
      <dgm:spPr/>
    </dgm:pt>
    <dgm:pt modelId="{C33D973C-A9C3-4FEE-91F2-64D6222E4BA8}" type="pres">
      <dgm:prSet presAssocID="{038E77E6-69F0-4E13-9285-A02D4253AEDD}" presName="rootComposite" presStyleCnt="0"/>
      <dgm:spPr/>
    </dgm:pt>
    <dgm:pt modelId="{F4FDD324-9CB1-4DF1-A358-FC7EC4954908}" type="pres">
      <dgm:prSet presAssocID="{038E77E6-69F0-4E13-9285-A02D4253AEDD}" presName="rootText" presStyleLbl="node3" presStyleIdx="7" presStyleCnt="16">
        <dgm:presLayoutVars>
          <dgm:chPref val="3"/>
        </dgm:presLayoutVars>
      </dgm:prSet>
      <dgm:spPr/>
    </dgm:pt>
    <dgm:pt modelId="{16FCE7DC-F8B6-440F-A278-E8728D070BDA}" type="pres">
      <dgm:prSet presAssocID="{038E77E6-69F0-4E13-9285-A02D4253AEDD}" presName="rootConnector" presStyleLbl="node3" presStyleIdx="7" presStyleCnt="16"/>
      <dgm:spPr/>
    </dgm:pt>
    <dgm:pt modelId="{7E44B9E5-0186-4A23-8F93-B5138CE2BF51}" type="pres">
      <dgm:prSet presAssocID="{038E77E6-69F0-4E13-9285-A02D4253AEDD}" presName="hierChild4" presStyleCnt="0"/>
      <dgm:spPr/>
    </dgm:pt>
    <dgm:pt modelId="{2CF281E7-EA22-4162-B102-3C25A9F9CC17}" type="pres">
      <dgm:prSet presAssocID="{038E77E6-69F0-4E13-9285-A02D4253AEDD}" presName="hierChild5" presStyleCnt="0"/>
      <dgm:spPr/>
    </dgm:pt>
    <dgm:pt modelId="{66EC99EA-2DDB-4327-9F11-86D41A8FCE14}" type="pres">
      <dgm:prSet presAssocID="{1D11AF9F-0A8A-4ED3-A3A7-B297CFEADB7B}" presName="Name37" presStyleLbl="parChTrans1D3" presStyleIdx="8" presStyleCnt="16"/>
      <dgm:spPr/>
    </dgm:pt>
    <dgm:pt modelId="{7EEC6BAC-AE73-4540-BC97-7A9559C4190E}" type="pres">
      <dgm:prSet presAssocID="{F9270098-E616-4BD8-8D77-0D35459F1776}" presName="hierRoot2" presStyleCnt="0">
        <dgm:presLayoutVars>
          <dgm:hierBranch val="init"/>
        </dgm:presLayoutVars>
      </dgm:prSet>
      <dgm:spPr/>
    </dgm:pt>
    <dgm:pt modelId="{0698752A-81BE-48FC-A9DC-1E9B24E561D7}" type="pres">
      <dgm:prSet presAssocID="{F9270098-E616-4BD8-8D77-0D35459F1776}" presName="rootComposite" presStyleCnt="0"/>
      <dgm:spPr/>
    </dgm:pt>
    <dgm:pt modelId="{D88F1E20-2025-4BE6-8CE9-38E7A3420AE0}" type="pres">
      <dgm:prSet presAssocID="{F9270098-E616-4BD8-8D77-0D35459F1776}" presName="rootText" presStyleLbl="node3" presStyleIdx="8" presStyleCnt="16">
        <dgm:presLayoutVars>
          <dgm:chPref val="3"/>
        </dgm:presLayoutVars>
      </dgm:prSet>
      <dgm:spPr/>
    </dgm:pt>
    <dgm:pt modelId="{3D426C7D-F4AF-492C-A8F0-1B43DE0F2B80}" type="pres">
      <dgm:prSet presAssocID="{F9270098-E616-4BD8-8D77-0D35459F1776}" presName="rootConnector" presStyleLbl="node3" presStyleIdx="8" presStyleCnt="16"/>
      <dgm:spPr/>
    </dgm:pt>
    <dgm:pt modelId="{273BFDC0-0C85-4DF8-85D6-B5F48207B04F}" type="pres">
      <dgm:prSet presAssocID="{F9270098-E616-4BD8-8D77-0D35459F1776}" presName="hierChild4" presStyleCnt="0"/>
      <dgm:spPr/>
    </dgm:pt>
    <dgm:pt modelId="{22A80739-7F9F-4438-ABEA-A0AE4B82A005}" type="pres">
      <dgm:prSet presAssocID="{F9270098-E616-4BD8-8D77-0D35459F1776}" presName="hierChild5" presStyleCnt="0"/>
      <dgm:spPr/>
    </dgm:pt>
    <dgm:pt modelId="{0BFC6C60-C473-41E5-8837-1C86FAC26DE7}" type="pres">
      <dgm:prSet presAssocID="{6DA227B7-75EC-47C8-8AF0-7720A7622547}" presName="Name37" presStyleLbl="parChTrans1D3" presStyleIdx="9" presStyleCnt="16"/>
      <dgm:spPr/>
    </dgm:pt>
    <dgm:pt modelId="{DD789245-4EC3-4577-A6D2-88B4A8DB47A6}" type="pres">
      <dgm:prSet presAssocID="{C2C7D0E7-88C0-47CD-B3BA-D7DB6CA15EDA}" presName="hierRoot2" presStyleCnt="0">
        <dgm:presLayoutVars>
          <dgm:hierBranch val="init"/>
        </dgm:presLayoutVars>
      </dgm:prSet>
      <dgm:spPr/>
    </dgm:pt>
    <dgm:pt modelId="{26E49083-2BDD-4266-8D5D-AD6B52502876}" type="pres">
      <dgm:prSet presAssocID="{C2C7D0E7-88C0-47CD-B3BA-D7DB6CA15EDA}" presName="rootComposite" presStyleCnt="0"/>
      <dgm:spPr/>
    </dgm:pt>
    <dgm:pt modelId="{2CDE311D-6F46-4BAB-82BC-6BF4700C04DB}" type="pres">
      <dgm:prSet presAssocID="{C2C7D0E7-88C0-47CD-B3BA-D7DB6CA15EDA}" presName="rootText" presStyleLbl="node3" presStyleIdx="9" presStyleCnt="16">
        <dgm:presLayoutVars>
          <dgm:chPref val="3"/>
        </dgm:presLayoutVars>
      </dgm:prSet>
      <dgm:spPr/>
    </dgm:pt>
    <dgm:pt modelId="{4FD3715C-7709-47DE-B3B4-B54E631CB09A}" type="pres">
      <dgm:prSet presAssocID="{C2C7D0E7-88C0-47CD-B3BA-D7DB6CA15EDA}" presName="rootConnector" presStyleLbl="node3" presStyleIdx="9" presStyleCnt="16"/>
      <dgm:spPr/>
    </dgm:pt>
    <dgm:pt modelId="{B36D4DAF-F639-4467-AC63-4D0E4974E722}" type="pres">
      <dgm:prSet presAssocID="{C2C7D0E7-88C0-47CD-B3BA-D7DB6CA15EDA}" presName="hierChild4" presStyleCnt="0"/>
      <dgm:spPr/>
    </dgm:pt>
    <dgm:pt modelId="{4F1F86E4-9A9E-46E2-A8C0-3D53790DAB6A}" type="pres">
      <dgm:prSet presAssocID="{C2C7D0E7-88C0-47CD-B3BA-D7DB6CA15EDA}" presName="hierChild5" presStyleCnt="0"/>
      <dgm:spPr/>
    </dgm:pt>
    <dgm:pt modelId="{914FB311-DBDE-4C27-AF5F-3F1365BE0273}" type="pres">
      <dgm:prSet presAssocID="{777F4786-F97E-4AEA-AE3C-09F0253AECCB}" presName="hierChild5" presStyleCnt="0"/>
      <dgm:spPr/>
    </dgm:pt>
    <dgm:pt modelId="{C857705B-E7CD-49B1-BDE5-428DEF365552}" type="pres">
      <dgm:prSet presAssocID="{6AF7C795-7A16-45D0-B459-EA7F5D6F3D91}" presName="Name37" presStyleLbl="parChTrans1D2" presStyleIdx="2" presStyleCnt="4"/>
      <dgm:spPr/>
    </dgm:pt>
    <dgm:pt modelId="{48DCFB19-31C4-42E1-9BF4-5B41697423C6}" type="pres">
      <dgm:prSet presAssocID="{8C5182EE-BCE1-424E-9BD3-25D59283AF19}" presName="hierRoot2" presStyleCnt="0">
        <dgm:presLayoutVars>
          <dgm:hierBranch val="init"/>
        </dgm:presLayoutVars>
      </dgm:prSet>
      <dgm:spPr/>
    </dgm:pt>
    <dgm:pt modelId="{20435D21-22AE-49C7-9337-D9FA276B6613}" type="pres">
      <dgm:prSet presAssocID="{8C5182EE-BCE1-424E-9BD3-25D59283AF19}" presName="rootComposite" presStyleCnt="0"/>
      <dgm:spPr/>
    </dgm:pt>
    <dgm:pt modelId="{D1557C40-8683-4BF1-92BC-D165E3DECBCB}" type="pres">
      <dgm:prSet presAssocID="{8C5182EE-BCE1-424E-9BD3-25D59283AF19}" presName="rootText" presStyleLbl="node2" presStyleIdx="2" presStyleCnt="4">
        <dgm:presLayoutVars>
          <dgm:chPref val="3"/>
        </dgm:presLayoutVars>
      </dgm:prSet>
      <dgm:spPr/>
    </dgm:pt>
    <dgm:pt modelId="{B8FEF8BF-9082-4F6C-99D6-7CCCBD2E01CF}" type="pres">
      <dgm:prSet presAssocID="{8C5182EE-BCE1-424E-9BD3-25D59283AF19}" presName="rootConnector" presStyleLbl="node2" presStyleIdx="2" presStyleCnt="4"/>
      <dgm:spPr/>
    </dgm:pt>
    <dgm:pt modelId="{1DE5B081-3144-4011-9947-B9C5E3C171DE}" type="pres">
      <dgm:prSet presAssocID="{8C5182EE-BCE1-424E-9BD3-25D59283AF19}" presName="hierChild4" presStyleCnt="0"/>
      <dgm:spPr/>
    </dgm:pt>
    <dgm:pt modelId="{5835FC3E-5BDA-400D-A553-05427B59C3B5}" type="pres">
      <dgm:prSet presAssocID="{938D9D73-B1CC-4CCB-8F14-78D64463036E}" presName="Name37" presStyleLbl="parChTrans1D3" presStyleIdx="10" presStyleCnt="16"/>
      <dgm:spPr/>
    </dgm:pt>
    <dgm:pt modelId="{EAC6D1F3-93F6-45C8-989C-08ED357AF8AA}" type="pres">
      <dgm:prSet presAssocID="{C7983ADE-6012-4550-A9B3-50CFD37A219C}" presName="hierRoot2" presStyleCnt="0">
        <dgm:presLayoutVars>
          <dgm:hierBranch val="init"/>
        </dgm:presLayoutVars>
      </dgm:prSet>
      <dgm:spPr/>
    </dgm:pt>
    <dgm:pt modelId="{4283B682-1F56-4EC5-ABA5-3567CF428230}" type="pres">
      <dgm:prSet presAssocID="{C7983ADE-6012-4550-A9B3-50CFD37A219C}" presName="rootComposite" presStyleCnt="0"/>
      <dgm:spPr/>
    </dgm:pt>
    <dgm:pt modelId="{40C4B980-6822-488F-A468-95DCBE438387}" type="pres">
      <dgm:prSet presAssocID="{C7983ADE-6012-4550-A9B3-50CFD37A219C}" presName="rootText" presStyleLbl="node3" presStyleIdx="10" presStyleCnt="16">
        <dgm:presLayoutVars>
          <dgm:chPref val="3"/>
        </dgm:presLayoutVars>
      </dgm:prSet>
      <dgm:spPr/>
    </dgm:pt>
    <dgm:pt modelId="{B8256CCB-F615-4EFD-9DD3-EF8746B88513}" type="pres">
      <dgm:prSet presAssocID="{C7983ADE-6012-4550-A9B3-50CFD37A219C}" presName="rootConnector" presStyleLbl="node3" presStyleIdx="10" presStyleCnt="16"/>
      <dgm:spPr/>
    </dgm:pt>
    <dgm:pt modelId="{9B88A97E-0EB1-43D0-813A-34F70DD55206}" type="pres">
      <dgm:prSet presAssocID="{C7983ADE-6012-4550-A9B3-50CFD37A219C}" presName="hierChild4" presStyleCnt="0"/>
      <dgm:spPr/>
    </dgm:pt>
    <dgm:pt modelId="{067D0E69-7404-483E-92F0-A5071A02B6A4}" type="pres">
      <dgm:prSet presAssocID="{C7983ADE-6012-4550-A9B3-50CFD37A219C}" presName="hierChild5" presStyleCnt="0"/>
      <dgm:spPr/>
    </dgm:pt>
    <dgm:pt modelId="{C3B70E76-4854-4FA9-A5F8-EDDE6CD98A7D}" type="pres">
      <dgm:prSet presAssocID="{7084706B-18B7-48AA-B9F8-9A20E77D82FE}" presName="Name37" presStyleLbl="parChTrans1D3" presStyleIdx="11" presStyleCnt="16"/>
      <dgm:spPr/>
    </dgm:pt>
    <dgm:pt modelId="{C2075DFE-7CB5-4CA8-9227-5CF5339DB93C}" type="pres">
      <dgm:prSet presAssocID="{AC0924F3-F8A8-4D1A-809F-444360A09793}" presName="hierRoot2" presStyleCnt="0">
        <dgm:presLayoutVars>
          <dgm:hierBranch val="init"/>
        </dgm:presLayoutVars>
      </dgm:prSet>
      <dgm:spPr/>
    </dgm:pt>
    <dgm:pt modelId="{8652D63D-D7B8-4456-97C1-55B6FB4EC5D0}" type="pres">
      <dgm:prSet presAssocID="{AC0924F3-F8A8-4D1A-809F-444360A09793}" presName="rootComposite" presStyleCnt="0"/>
      <dgm:spPr/>
    </dgm:pt>
    <dgm:pt modelId="{00A1FA5E-A4C0-4207-8B23-B3496E979057}" type="pres">
      <dgm:prSet presAssocID="{AC0924F3-F8A8-4D1A-809F-444360A09793}" presName="rootText" presStyleLbl="node3" presStyleIdx="11" presStyleCnt="16">
        <dgm:presLayoutVars>
          <dgm:chPref val="3"/>
        </dgm:presLayoutVars>
      </dgm:prSet>
      <dgm:spPr/>
    </dgm:pt>
    <dgm:pt modelId="{61872D97-310C-4DF2-8321-31AF3B067B92}" type="pres">
      <dgm:prSet presAssocID="{AC0924F3-F8A8-4D1A-809F-444360A09793}" presName="rootConnector" presStyleLbl="node3" presStyleIdx="11" presStyleCnt="16"/>
      <dgm:spPr/>
    </dgm:pt>
    <dgm:pt modelId="{32D977F8-3C98-4092-AC57-15F4556F78E2}" type="pres">
      <dgm:prSet presAssocID="{AC0924F3-F8A8-4D1A-809F-444360A09793}" presName="hierChild4" presStyleCnt="0"/>
      <dgm:spPr/>
    </dgm:pt>
    <dgm:pt modelId="{925629DA-C440-434E-9912-B5E7250F7F18}" type="pres">
      <dgm:prSet presAssocID="{AC0924F3-F8A8-4D1A-809F-444360A09793}" presName="hierChild5" presStyleCnt="0"/>
      <dgm:spPr/>
    </dgm:pt>
    <dgm:pt modelId="{74958155-806D-4EE4-846C-6BD9849BFCA6}" type="pres">
      <dgm:prSet presAssocID="{F2256F8E-C342-4AA3-B300-1BE583E9168A}" presName="Name37" presStyleLbl="parChTrans1D3" presStyleIdx="12" presStyleCnt="16"/>
      <dgm:spPr/>
    </dgm:pt>
    <dgm:pt modelId="{0E53371F-C905-4B80-9A10-55623869D25E}" type="pres">
      <dgm:prSet presAssocID="{34474D08-D46D-46E8-B80B-AE9FF82B6D22}" presName="hierRoot2" presStyleCnt="0">
        <dgm:presLayoutVars>
          <dgm:hierBranch val="init"/>
        </dgm:presLayoutVars>
      </dgm:prSet>
      <dgm:spPr/>
    </dgm:pt>
    <dgm:pt modelId="{288F63C9-91C8-44E1-8B3D-CADB0280910A}" type="pres">
      <dgm:prSet presAssocID="{34474D08-D46D-46E8-B80B-AE9FF82B6D22}" presName="rootComposite" presStyleCnt="0"/>
      <dgm:spPr/>
    </dgm:pt>
    <dgm:pt modelId="{E1CDCC55-FEED-4260-96EA-D34002D10E82}" type="pres">
      <dgm:prSet presAssocID="{34474D08-D46D-46E8-B80B-AE9FF82B6D22}" presName="rootText" presStyleLbl="node3" presStyleIdx="12" presStyleCnt="16">
        <dgm:presLayoutVars>
          <dgm:chPref val="3"/>
        </dgm:presLayoutVars>
      </dgm:prSet>
      <dgm:spPr/>
    </dgm:pt>
    <dgm:pt modelId="{DE69A13A-E745-464C-BB91-F35498DB4785}" type="pres">
      <dgm:prSet presAssocID="{34474D08-D46D-46E8-B80B-AE9FF82B6D22}" presName="rootConnector" presStyleLbl="node3" presStyleIdx="12" presStyleCnt="16"/>
      <dgm:spPr/>
    </dgm:pt>
    <dgm:pt modelId="{23773955-362F-43B7-A4DF-0C6DBC048F55}" type="pres">
      <dgm:prSet presAssocID="{34474D08-D46D-46E8-B80B-AE9FF82B6D22}" presName="hierChild4" presStyleCnt="0"/>
      <dgm:spPr/>
    </dgm:pt>
    <dgm:pt modelId="{BC861A33-1217-4B0D-9D0C-13C7A3D09BB9}" type="pres">
      <dgm:prSet presAssocID="{34474D08-D46D-46E8-B80B-AE9FF82B6D22}" presName="hierChild5" presStyleCnt="0"/>
      <dgm:spPr/>
    </dgm:pt>
    <dgm:pt modelId="{D9C57EB4-8676-45F2-A8DF-594B8B746F07}" type="pres">
      <dgm:prSet presAssocID="{8C5182EE-BCE1-424E-9BD3-25D59283AF19}" presName="hierChild5" presStyleCnt="0"/>
      <dgm:spPr/>
    </dgm:pt>
    <dgm:pt modelId="{CCCBF049-D733-4659-9B32-D33BBF932242}" type="pres">
      <dgm:prSet presAssocID="{85F9E42A-8215-4FA1-AA98-56DC6528F926}" presName="Name37" presStyleLbl="parChTrans1D2" presStyleIdx="3" presStyleCnt="4"/>
      <dgm:spPr/>
    </dgm:pt>
    <dgm:pt modelId="{0B8C1D0C-1017-4E8F-8568-DA6C4EB1B5B0}" type="pres">
      <dgm:prSet presAssocID="{BDCA07CF-150B-4D5F-8D66-C37FACB12C5B}" presName="hierRoot2" presStyleCnt="0">
        <dgm:presLayoutVars>
          <dgm:hierBranch val="init"/>
        </dgm:presLayoutVars>
      </dgm:prSet>
      <dgm:spPr/>
    </dgm:pt>
    <dgm:pt modelId="{FF0B9B96-957F-496E-9B2C-0A0C91D8C453}" type="pres">
      <dgm:prSet presAssocID="{BDCA07CF-150B-4D5F-8D66-C37FACB12C5B}" presName="rootComposite" presStyleCnt="0"/>
      <dgm:spPr/>
    </dgm:pt>
    <dgm:pt modelId="{77BFADAD-2AC2-4510-AEB0-D6A757EE4F35}" type="pres">
      <dgm:prSet presAssocID="{BDCA07CF-150B-4D5F-8D66-C37FACB12C5B}" presName="rootText" presStyleLbl="node2" presStyleIdx="3" presStyleCnt="4">
        <dgm:presLayoutVars>
          <dgm:chPref val="3"/>
        </dgm:presLayoutVars>
      </dgm:prSet>
      <dgm:spPr/>
    </dgm:pt>
    <dgm:pt modelId="{4148230D-EBF9-4750-8D66-1ED8802DAD5D}" type="pres">
      <dgm:prSet presAssocID="{BDCA07CF-150B-4D5F-8D66-C37FACB12C5B}" presName="rootConnector" presStyleLbl="node2" presStyleIdx="3" presStyleCnt="4"/>
      <dgm:spPr/>
    </dgm:pt>
    <dgm:pt modelId="{CE128D75-1114-4393-97E0-A294D25D6DBD}" type="pres">
      <dgm:prSet presAssocID="{BDCA07CF-150B-4D5F-8D66-C37FACB12C5B}" presName="hierChild4" presStyleCnt="0"/>
      <dgm:spPr/>
    </dgm:pt>
    <dgm:pt modelId="{D7FFB351-4E2D-43E4-B0E4-AC6A434BA2C4}" type="pres">
      <dgm:prSet presAssocID="{5680E86F-B990-418D-840E-0710FA5CE0BC}" presName="Name37" presStyleLbl="parChTrans1D3" presStyleIdx="13" presStyleCnt="16"/>
      <dgm:spPr/>
    </dgm:pt>
    <dgm:pt modelId="{BBC21732-F2F0-4331-BDE0-C19B0AF559A6}" type="pres">
      <dgm:prSet presAssocID="{32F89554-994D-40EB-AA46-1EC6BCD41292}" presName="hierRoot2" presStyleCnt="0">
        <dgm:presLayoutVars>
          <dgm:hierBranch val="init"/>
        </dgm:presLayoutVars>
      </dgm:prSet>
      <dgm:spPr/>
    </dgm:pt>
    <dgm:pt modelId="{E4E49945-31DE-4C69-BDCE-25CCFFA48738}" type="pres">
      <dgm:prSet presAssocID="{32F89554-994D-40EB-AA46-1EC6BCD41292}" presName="rootComposite" presStyleCnt="0"/>
      <dgm:spPr/>
    </dgm:pt>
    <dgm:pt modelId="{781F071C-1844-4BBF-BA1C-E5E887C29C36}" type="pres">
      <dgm:prSet presAssocID="{32F89554-994D-40EB-AA46-1EC6BCD41292}" presName="rootText" presStyleLbl="node3" presStyleIdx="13" presStyleCnt="16">
        <dgm:presLayoutVars>
          <dgm:chPref val="3"/>
        </dgm:presLayoutVars>
      </dgm:prSet>
      <dgm:spPr/>
    </dgm:pt>
    <dgm:pt modelId="{8CCE40F1-F83D-4576-8A19-99F57D54C849}" type="pres">
      <dgm:prSet presAssocID="{32F89554-994D-40EB-AA46-1EC6BCD41292}" presName="rootConnector" presStyleLbl="node3" presStyleIdx="13" presStyleCnt="16"/>
      <dgm:spPr/>
    </dgm:pt>
    <dgm:pt modelId="{2B03BDA7-13EF-4902-9BDD-696ECA308AE5}" type="pres">
      <dgm:prSet presAssocID="{32F89554-994D-40EB-AA46-1EC6BCD41292}" presName="hierChild4" presStyleCnt="0"/>
      <dgm:spPr/>
    </dgm:pt>
    <dgm:pt modelId="{DAE1A301-7FF3-4A63-921C-CF59EC863CC9}" type="pres">
      <dgm:prSet presAssocID="{32F89554-994D-40EB-AA46-1EC6BCD41292}" presName="hierChild5" presStyleCnt="0"/>
      <dgm:spPr/>
    </dgm:pt>
    <dgm:pt modelId="{A068D2AD-3A6D-4A01-BF37-301C660068CE}" type="pres">
      <dgm:prSet presAssocID="{68F0518B-6E5E-4443-A609-FD42F225893A}" presName="Name37" presStyleLbl="parChTrans1D3" presStyleIdx="14" presStyleCnt="16"/>
      <dgm:spPr/>
    </dgm:pt>
    <dgm:pt modelId="{393EB11C-6389-4AA1-904B-9F2CFFBADA9F}" type="pres">
      <dgm:prSet presAssocID="{6E5706F8-09D5-4401-BB2F-D0DE9F84A2D3}" presName="hierRoot2" presStyleCnt="0">
        <dgm:presLayoutVars>
          <dgm:hierBranch val="init"/>
        </dgm:presLayoutVars>
      </dgm:prSet>
      <dgm:spPr/>
    </dgm:pt>
    <dgm:pt modelId="{35D11AF3-F62D-4ACE-913C-E8434C49A7D6}" type="pres">
      <dgm:prSet presAssocID="{6E5706F8-09D5-4401-BB2F-D0DE9F84A2D3}" presName="rootComposite" presStyleCnt="0"/>
      <dgm:spPr/>
    </dgm:pt>
    <dgm:pt modelId="{6424D4FE-0861-45BE-99A9-FA9B4B6DF32C}" type="pres">
      <dgm:prSet presAssocID="{6E5706F8-09D5-4401-BB2F-D0DE9F84A2D3}" presName="rootText" presStyleLbl="node3" presStyleIdx="14" presStyleCnt="16">
        <dgm:presLayoutVars>
          <dgm:chPref val="3"/>
        </dgm:presLayoutVars>
      </dgm:prSet>
      <dgm:spPr/>
    </dgm:pt>
    <dgm:pt modelId="{96B5C1A6-6C7D-44F8-B958-B8C006F21150}" type="pres">
      <dgm:prSet presAssocID="{6E5706F8-09D5-4401-BB2F-D0DE9F84A2D3}" presName="rootConnector" presStyleLbl="node3" presStyleIdx="14" presStyleCnt="16"/>
      <dgm:spPr/>
    </dgm:pt>
    <dgm:pt modelId="{7677A252-85B8-4288-91E4-E419337B96F4}" type="pres">
      <dgm:prSet presAssocID="{6E5706F8-09D5-4401-BB2F-D0DE9F84A2D3}" presName="hierChild4" presStyleCnt="0"/>
      <dgm:spPr/>
    </dgm:pt>
    <dgm:pt modelId="{2F322C1D-61F6-42A5-9F66-6CDC8857BAF9}" type="pres">
      <dgm:prSet presAssocID="{6E5706F8-09D5-4401-BB2F-D0DE9F84A2D3}" presName="hierChild5" presStyleCnt="0"/>
      <dgm:spPr/>
    </dgm:pt>
    <dgm:pt modelId="{F396BA30-3FF2-4A34-8B37-6B5385232229}" type="pres">
      <dgm:prSet presAssocID="{DA545F00-28E0-4265-8747-E3744228633E}" presName="Name37" presStyleLbl="parChTrans1D3" presStyleIdx="15" presStyleCnt="16"/>
      <dgm:spPr/>
    </dgm:pt>
    <dgm:pt modelId="{B5CDECC3-B4AF-4176-B98B-39116B235E20}" type="pres">
      <dgm:prSet presAssocID="{3E691DC7-F57E-4966-B87A-068A816E373A}" presName="hierRoot2" presStyleCnt="0">
        <dgm:presLayoutVars>
          <dgm:hierBranch val="init"/>
        </dgm:presLayoutVars>
      </dgm:prSet>
      <dgm:spPr/>
    </dgm:pt>
    <dgm:pt modelId="{7A685F54-7E3F-4CA0-891C-766C6C355AD4}" type="pres">
      <dgm:prSet presAssocID="{3E691DC7-F57E-4966-B87A-068A816E373A}" presName="rootComposite" presStyleCnt="0"/>
      <dgm:spPr/>
    </dgm:pt>
    <dgm:pt modelId="{BB3D669F-CEC1-4EC8-AF1B-9A74E7C67DBE}" type="pres">
      <dgm:prSet presAssocID="{3E691DC7-F57E-4966-B87A-068A816E373A}" presName="rootText" presStyleLbl="node3" presStyleIdx="15" presStyleCnt="16">
        <dgm:presLayoutVars>
          <dgm:chPref val="3"/>
        </dgm:presLayoutVars>
      </dgm:prSet>
      <dgm:spPr/>
    </dgm:pt>
    <dgm:pt modelId="{B47FF977-0BD0-468E-88E1-DCCB8C6C4572}" type="pres">
      <dgm:prSet presAssocID="{3E691DC7-F57E-4966-B87A-068A816E373A}" presName="rootConnector" presStyleLbl="node3" presStyleIdx="15" presStyleCnt="16"/>
      <dgm:spPr/>
    </dgm:pt>
    <dgm:pt modelId="{82803FFF-EDE2-45C3-BF58-1701279C3F2F}" type="pres">
      <dgm:prSet presAssocID="{3E691DC7-F57E-4966-B87A-068A816E373A}" presName="hierChild4" presStyleCnt="0"/>
      <dgm:spPr/>
    </dgm:pt>
    <dgm:pt modelId="{7FC93D4B-A1A5-4E18-98BA-6BA132B66BCF}" type="pres">
      <dgm:prSet presAssocID="{3E691DC7-F57E-4966-B87A-068A816E373A}" presName="hierChild5" presStyleCnt="0"/>
      <dgm:spPr/>
    </dgm:pt>
    <dgm:pt modelId="{28876948-31A6-42A3-85CF-0E7ED2A334AC}" type="pres">
      <dgm:prSet presAssocID="{BDCA07CF-150B-4D5F-8D66-C37FACB12C5B}" presName="hierChild5" presStyleCnt="0"/>
      <dgm:spPr/>
    </dgm:pt>
    <dgm:pt modelId="{9B8E10E9-0CF8-427F-A9B2-FD7B958F8DB8}" type="pres">
      <dgm:prSet presAssocID="{2B29642E-7030-4101-9F21-F8F6396EAAD1}" presName="hierChild3" presStyleCnt="0"/>
      <dgm:spPr/>
    </dgm:pt>
  </dgm:ptLst>
  <dgm:cxnLst>
    <dgm:cxn modelId="{87D36300-4EF3-4482-A39D-8242A06FB12C}" type="presOf" srcId="{2C0BB579-F1F4-4A2A-AE9D-769CC5964A0D}" destId="{6B838606-D323-434D-926D-DD856CF1DC45}" srcOrd="0" destOrd="0" presId="urn:microsoft.com/office/officeart/2005/8/layout/orgChart1"/>
    <dgm:cxn modelId="{10C6C100-9122-4880-B3B7-2895410B2EFE}" type="presOf" srcId="{27EB0657-28AB-4E27-B49A-B02B599F38CA}" destId="{55C02FB0-53A9-4DBD-9112-C215FA226AA9}" srcOrd="1" destOrd="0" presId="urn:microsoft.com/office/officeart/2005/8/layout/orgChart1"/>
    <dgm:cxn modelId="{9081CE06-2C0F-4052-B661-FEE43E82CFB1}" type="presOf" srcId="{DA545F00-28E0-4265-8747-E3744228633E}" destId="{F396BA30-3FF2-4A34-8B37-6B5385232229}" srcOrd="0" destOrd="0" presId="urn:microsoft.com/office/officeart/2005/8/layout/orgChart1"/>
    <dgm:cxn modelId="{01D8B407-B208-4BF0-BE27-B9F01738CC57}" type="presOf" srcId="{777F4786-F97E-4AEA-AE3C-09F0253AECCB}" destId="{6706ACF3-DEAC-4651-B8D0-1E4071B2E1D2}" srcOrd="0" destOrd="0" presId="urn:microsoft.com/office/officeart/2005/8/layout/orgChart1"/>
    <dgm:cxn modelId="{28F57A0E-A7EA-412C-B1A9-0FC7355BCC2A}" type="presOf" srcId="{73134708-354B-4FD1-962D-8317EAA804D1}" destId="{3E12C6DD-4CD7-42A3-BB45-7C02D3388369}" srcOrd="0" destOrd="0" presId="urn:microsoft.com/office/officeart/2005/8/layout/orgChart1"/>
    <dgm:cxn modelId="{10011113-9404-4E05-BC77-686C876F18ED}" srcId="{8C5182EE-BCE1-424E-9BD3-25D59283AF19}" destId="{C7983ADE-6012-4550-A9B3-50CFD37A219C}" srcOrd="0" destOrd="0" parTransId="{938D9D73-B1CC-4CCB-8F14-78D64463036E}" sibTransId="{8C686BAC-8003-43D3-9671-A4C400B4E7AA}"/>
    <dgm:cxn modelId="{CB47E614-0A12-45AB-888A-33343D5DC19F}" srcId="{2B29642E-7030-4101-9F21-F8F6396EAAD1}" destId="{8C5182EE-BCE1-424E-9BD3-25D59283AF19}" srcOrd="2" destOrd="0" parTransId="{6AF7C795-7A16-45D0-B459-EA7F5D6F3D91}" sibTransId="{5A11E75F-A5AF-4758-88B0-0ECB54839162}"/>
    <dgm:cxn modelId="{BC8CAB15-C5BA-4F5A-9A75-4F1FEF5F9EAB}" type="presOf" srcId="{5680E86F-B990-418D-840E-0710FA5CE0BC}" destId="{D7FFB351-4E2D-43E4-B0E4-AC6A434BA2C4}" srcOrd="0" destOrd="0" presId="urn:microsoft.com/office/officeart/2005/8/layout/orgChart1"/>
    <dgm:cxn modelId="{3495F715-D08D-410D-86C0-A6B304E1A0EF}" type="presOf" srcId="{1E46A5EE-0950-45D6-A976-7EBF9BAF73D2}" destId="{D19EBF26-AD4E-4384-BE74-02AC5B1AC7E6}" srcOrd="0" destOrd="0" presId="urn:microsoft.com/office/officeart/2005/8/layout/orgChart1"/>
    <dgm:cxn modelId="{4921F817-936E-45D5-B249-F1101C91E6D0}" type="presOf" srcId="{584222DA-735C-4E2C-A434-B68FB22D313C}" destId="{A01796E3-6D73-485B-A431-4A12E8FE34B3}" srcOrd="0" destOrd="0" presId="urn:microsoft.com/office/officeart/2005/8/layout/orgChart1"/>
    <dgm:cxn modelId="{7C916119-ADD0-4F91-A39A-C3A2A88326EC}" type="presOf" srcId="{2B29642E-7030-4101-9F21-F8F6396EAAD1}" destId="{C971BF78-C10A-4314-BDA0-7D785E643C48}" srcOrd="1" destOrd="0" presId="urn:microsoft.com/office/officeart/2005/8/layout/orgChart1"/>
    <dgm:cxn modelId="{D0F91027-926C-432B-B0AE-C1CF2E431945}" type="presOf" srcId="{6E5706F8-09D5-4401-BB2F-D0DE9F84A2D3}" destId="{96B5C1A6-6C7D-44F8-B958-B8C006F21150}" srcOrd="1" destOrd="0" presId="urn:microsoft.com/office/officeart/2005/8/layout/orgChart1"/>
    <dgm:cxn modelId="{ACFC812C-B321-4699-B070-AB30FEDDD7F5}" type="presOf" srcId="{8C5182EE-BCE1-424E-9BD3-25D59283AF19}" destId="{B8FEF8BF-9082-4F6C-99D6-7CCCBD2E01CF}" srcOrd="1" destOrd="0" presId="urn:microsoft.com/office/officeart/2005/8/layout/orgChart1"/>
    <dgm:cxn modelId="{33A8BB35-87D5-43E6-BB15-C6950F8DB465}" type="presOf" srcId="{BDCA07CF-150B-4D5F-8D66-C37FACB12C5B}" destId="{77BFADAD-2AC2-4510-AEB0-D6A757EE4F35}" srcOrd="0" destOrd="0" presId="urn:microsoft.com/office/officeart/2005/8/layout/orgChart1"/>
    <dgm:cxn modelId="{EA809536-CF52-42F4-83D0-F4526067C111}" srcId="{777F4786-F97E-4AEA-AE3C-09F0253AECCB}" destId="{038E77E6-69F0-4E13-9285-A02D4253AEDD}" srcOrd="1" destOrd="0" parTransId="{6D725021-9C0B-492A-B55D-8DBC30179480}" sibTransId="{38CB7AD2-F18C-4C13-9B32-0E949A568C84}"/>
    <dgm:cxn modelId="{99E5B936-922F-4AFC-A30B-C89CDB9F1007}" type="presOf" srcId="{AC0924F3-F8A8-4D1A-809F-444360A09793}" destId="{00A1FA5E-A4C0-4207-8B23-B3496E979057}" srcOrd="0" destOrd="0" presId="urn:microsoft.com/office/officeart/2005/8/layout/orgChart1"/>
    <dgm:cxn modelId="{1EB6CD3B-278D-4DAD-9123-B189B3EA57F3}" type="presOf" srcId="{038E77E6-69F0-4E13-9285-A02D4253AEDD}" destId="{16FCE7DC-F8B6-440F-A278-E8728D070BDA}" srcOrd="1" destOrd="0" presId="urn:microsoft.com/office/officeart/2005/8/layout/orgChart1"/>
    <dgm:cxn modelId="{32E9C75C-BDD7-4BF6-B0A1-4CD3224032E2}" type="presOf" srcId="{3B1C3269-F44B-4756-A0D7-53B62702CD21}" destId="{F5A3956D-E190-411A-B8D1-24BC3792D3BD}" srcOrd="0" destOrd="0" presId="urn:microsoft.com/office/officeart/2005/8/layout/orgChart1"/>
    <dgm:cxn modelId="{928BD342-1481-40DD-901E-DD80489456E7}" type="presOf" srcId="{6E5706F8-09D5-4401-BB2F-D0DE9F84A2D3}" destId="{6424D4FE-0861-45BE-99A9-FA9B4B6DF32C}" srcOrd="0" destOrd="0" presId="urn:microsoft.com/office/officeart/2005/8/layout/orgChart1"/>
    <dgm:cxn modelId="{C76C8A43-2472-480A-A08E-4962AD8634B4}" type="presOf" srcId="{2B29642E-7030-4101-9F21-F8F6396EAAD1}" destId="{0DEA1696-BAFC-4979-92C1-DC43298515D5}" srcOrd="0" destOrd="0" presId="urn:microsoft.com/office/officeart/2005/8/layout/orgChart1"/>
    <dgm:cxn modelId="{95C2FA43-2645-4132-A459-03255507A066}" type="presOf" srcId="{038E77E6-69F0-4E13-9285-A02D4253AEDD}" destId="{F4FDD324-9CB1-4DF1-A358-FC7EC4954908}" srcOrd="0" destOrd="0" presId="urn:microsoft.com/office/officeart/2005/8/layout/orgChart1"/>
    <dgm:cxn modelId="{CA485C64-BA1A-4B02-AC6C-14B3578DB089}" srcId="{E281AFC6-4E50-482F-A27D-CC905C34C11F}" destId="{27EB0657-28AB-4E27-B49A-B02B599F38CA}" srcOrd="4" destOrd="0" parTransId="{12C79A0F-3524-46EE-BC11-D11AB77CAA33}" sibTransId="{00DA5D9E-233C-40A2-B628-B8AE94F5201F}"/>
    <dgm:cxn modelId="{77092765-3D5E-4876-A14A-20455252E44B}" type="presOf" srcId="{D23F400A-B6C9-40FA-BB4A-877941E6DDA4}" destId="{36EE74C2-1288-43CE-850A-EF5FCF4EFD3A}" srcOrd="0" destOrd="0" presId="urn:microsoft.com/office/officeart/2005/8/layout/orgChart1"/>
    <dgm:cxn modelId="{1BA2A246-AC73-498F-A468-4246FCCFEC3A}" type="presOf" srcId="{F2256F8E-C342-4AA3-B300-1BE583E9168A}" destId="{74958155-806D-4EE4-846C-6BD9849BFCA6}" srcOrd="0" destOrd="0" presId="urn:microsoft.com/office/officeart/2005/8/layout/orgChart1"/>
    <dgm:cxn modelId="{945DB646-45F3-4B5D-B25B-794A888BE5B0}" type="presOf" srcId="{E281AFC6-4E50-482F-A27D-CC905C34C11F}" destId="{E2875D34-3616-43AD-BDF6-1C8ED2433329}" srcOrd="1" destOrd="0" presId="urn:microsoft.com/office/officeart/2005/8/layout/orgChart1"/>
    <dgm:cxn modelId="{58D60647-556C-4966-8F58-5757212B82EF}" type="presOf" srcId="{AC0924F3-F8A8-4D1A-809F-444360A09793}" destId="{61872D97-310C-4DF2-8321-31AF3B067B92}" srcOrd="1" destOrd="0" presId="urn:microsoft.com/office/officeart/2005/8/layout/orgChart1"/>
    <dgm:cxn modelId="{88AAC967-1C43-4BEB-9AB7-3FD5A611DBE3}" type="presOf" srcId="{7084706B-18B7-48AA-B9F8-9A20E77D82FE}" destId="{C3B70E76-4854-4FA9-A5F8-EDDE6CD98A7D}" srcOrd="0" destOrd="0" presId="urn:microsoft.com/office/officeart/2005/8/layout/orgChart1"/>
    <dgm:cxn modelId="{6A447649-9D1B-4B4E-A10F-B118166C409F}" type="presOf" srcId="{C7983ADE-6012-4550-A9B3-50CFD37A219C}" destId="{B8256CCB-F615-4EFD-9DD3-EF8746B88513}" srcOrd="1" destOrd="0" presId="urn:microsoft.com/office/officeart/2005/8/layout/orgChart1"/>
    <dgm:cxn modelId="{FA5B7C4D-C94A-42D0-9093-18713F6D7D58}" srcId="{E281AFC6-4E50-482F-A27D-CC905C34C11F}" destId="{73134708-354B-4FD1-962D-8317EAA804D1}" srcOrd="1" destOrd="0" parTransId="{584222DA-735C-4E2C-A434-B68FB22D313C}" sibTransId="{2E328026-B635-40B0-8283-2C3F2235FCDE}"/>
    <dgm:cxn modelId="{9F31D44D-8115-42AA-BB2F-01C142C4F105}" type="presOf" srcId="{85F9E42A-8215-4FA1-AA98-56DC6528F926}" destId="{CCCBF049-D733-4659-9B32-D33BBF932242}" srcOrd="0" destOrd="0" presId="urn:microsoft.com/office/officeart/2005/8/layout/orgChart1"/>
    <dgm:cxn modelId="{3E83636E-6407-4E81-A10E-DBDC424A14C5}" type="presOf" srcId="{34474D08-D46D-46E8-B80B-AE9FF82B6D22}" destId="{DE69A13A-E745-464C-BB91-F35498DB4785}" srcOrd="1" destOrd="0" presId="urn:microsoft.com/office/officeart/2005/8/layout/orgChart1"/>
    <dgm:cxn modelId="{72508E6E-AD15-4CE6-9D20-0D8B6EA7245E}" type="presOf" srcId="{051C3F00-DD58-4E1C-B547-75509FD56645}" destId="{3EFB40CE-9A22-4173-AC4A-25291A35C5D0}" srcOrd="0" destOrd="0" presId="urn:microsoft.com/office/officeart/2005/8/layout/orgChart1"/>
    <dgm:cxn modelId="{822A3E71-DD05-4840-9890-D8A0DBD09BD1}" type="presOf" srcId="{6DA227B7-75EC-47C8-8AF0-7720A7622547}" destId="{0BFC6C60-C473-41E5-8837-1C86FAC26DE7}" srcOrd="0" destOrd="0" presId="urn:microsoft.com/office/officeart/2005/8/layout/orgChart1"/>
    <dgm:cxn modelId="{0C97A374-9290-43CF-8064-33F92E0CCF64}" type="presOf" srcId="{428BF60D-2584-4D0F-A7C9-0EDA2CE205B3}" destId="{9B426BE5-A1A7-4EC1-B926-4386AD1A7473}" srcOrd="1" destOrd="0" presId="urn:microsoft.com/office/officeart/2005/8/layout/orgChart1"/>
    <dgm:cxn modelId="{19E28875-AD3D-4320-890B-0D2D35F694C7}" type="presOf" srcId="{32F89554-994D-40EB-AA46-1EC6BCD41292}" destId="{8CCE40F1-F83D-4576-8A19-99F57D54C849}" srcOrd="1" destOrd="0" presId="urn:microsoft.com/office/officeart/2005/8/layout/orgChart1"/>
    <dgm:cxn modelId="{DD013558-CE48-4198-8AA9-BC401DDB7293}" type="presOf" srcId="{19ED26BC-29E0-4A5A-AB77-2301EA4E6E03}" destId="{1E97546F-B919-4833-A7E8-CD88814ADA37}" srcOrd="0" destOrd="0" presId="urn:microsoft.com/office/officeart/2005/8/layout/orgChart1"/>
    <dgm:cxn modelId="{D1384178-712F-47F8-B877-CB2975A33763}" type="presOf" srcId="{1D11AF9F-0A8A-4ED3-A3A7-B297CFEADB7B}" destId="{66EC99EA-2DDB-4327-9F11-86D41A8FCE14}" srcOrd="0" destOrd="0" presId="urn:microsoft.com/office/officeart/2005/8/layout/orgChart1"/>
    <dgm:cxn modelId="{F0D0395A-C860-4E9D-B3EB-170F37AD87C0}" srcId="{E281AFC6-4E50-482F-A27D-CC905C34C11F}" destId="{9EC87550-A8E2-48E9-96D2-25F48DF44A87}" srcOrd="0" destOrd="0" parTransId="{5057B8F6-9546-4017-BC4D-536AAAC08DF3}" sibTransId="{63988AE4-D332-46EA-AE15-1BF8EC72CF42}"/>
    <dgm:cxn modelId="{779C805A-D279-482A-B298-F550E91D3837}" type="presOf" srcId="{BDCA07CF-150B-4D5F-8D66-C37FACB12C5B}" destId="{4148230D-EBF9-4750-8D66-1ED8802DAD5D}" srcOrd="1" destOrd="0" presId="urn:microsoft.com/office/officeart/2005/8/layout/orgChart1"/>
    <dgm:cxn modelId="{2708CE7F-4CB8-4784-92F7-B404F676B5FF}" type="presOf" srcId="{C2C7D0E7-88C0-47CD-B3BA-D7DB6CA15EDA}" destId="{2CDE311D-6F46-4BAB-82BC-6BF4700C04DB}" srcOrd="0" destOrd="0" presId="urn:microsoft.com/office/officeart/2005/8/layout/orgChart1"/>
    <dgm:cxn modelId="{C929BB80-5A92-4D75-AAC0-9EAE802AE055}" type="presOf" srcId="{610CC057-3EEE-4AFE-857B-A97CF297A976}" destId="{6C55FC6A-A3B4-44BF-828A-289FFD372D81}" srcOrd="0" destOrd="0" presId="urn:microsoft.com/office/officeart/2005/8/layout/orgChart1"/>
    <dgm:cxn modelId="{32436384-EA70-4C1C-A6BD-02AD69FAC4E6}" type="presOf" srcId="{938D9D73-B1CC-4CCB-8F14-78D64463036E}" destId="{5835FC3E-5BDA-400D-A553-05427B59C3B5}" srcOrd="0" destOrd="0" presId="urn:microsoft.com/office/officeart/2005/8/layout/orgChart1"/>
    <dgm:cxn modelId="{33836584-7A3F-4FCE-B66C-5F79F07BFD71}" type="presOf" srcId="{8C5182EE-BCE1-424E-9BD3-25D59283AF19}" destId="{D1557C40-8683-4BF1-92BC-D165E3DECBCB}" srcOrd="0" destOrd="0" presId="urn:microsoft.com/office/officeart/2005/8/layout/orgChart1"/>
    <dgm:cxn modelId="{6FE9418C-5529-4A9B-8716-C7042BDE28A6}" srcId="{8C5182EE-BCE1-424E-9BD3-25D59283AF19}" destId="{AC0924F3-F8A8-4D1A-809F-444360A09793}" srcOrd="1" destOrd="0" parTransId="{7084706B-18B7-48AA-B9F8-9A20E77D82FE}" sibTransId="{68ABCF53-7BF7-4836-97A2-34CDB7FF5E80}"/>
    <dgm:cxn modelId="{408F018E-1B4E-4EF4-8607-0E1B40FF9D40}" type="presOf" srcId="{428BF60D-2584-4D0F-A7C9-0EDA2CE205B3}" destId="{9AB56F97-229D-46EE-A995-F00E601CFC0A}" srcOrd="0" destOrd="0" presId="urn:microsoft.com/office/officeart/2005/8/layout/orgChart1"/>
    <dgm:cxn modelId="{7383AB8F-9A4B-48EA-84F0-C02B0C96E30E}" srcId="{BDCA07CF-150B-4D5F-8D66-C37FACB12C5B}" destId="{6E5706F8-09D5-4401-BB2F-D0DE9F84A2D3}" srcOrd="1" destOrd="0" parTransId="{68F0518B-6E5E-4443-A609-FD42F225893A}" sibTransId="{A56C2DE4-70AB-4402-B666-859CAEE1E928}"/>
    <dgm:cxn modelId="{CDA81390-1B71-40D2-B07B-CDD486E1CC27}" type="presOf" srcId="{34474D08-D46D-46E8-B80B-AE9FF82B6D22}" destId="{E1CDCC55-FEED-4260-96EA-D34002D10E82}" srcOrd="0" destOrd="0" presId="urn:microsoft.com/office/officeart/2005/8/layout/orgChart1"/>
    <dgm:cxn modelId="{1E300092-743F-4654-BE5F-91FA6750EFBA}" type="presOf" srcId="{DC306147-3E32-4851-B580-9F056F23D092}" destId="{72AC9D40-B000-4AD7-8C7C-871D9A0CB139}" srcOrd="0" destOrd="0" presId="urn:microsoft.com/office/officeart/2005/8/layout/orgChart1"/>
    <dgm:cxn modelId="{9BB15C92-5E04-4467-9694-8EE85E418045}" srcId="{2B29642E-7030-4101-9F21-F8F6396EAAD1}" destId="{E281AFC6-4E50-482F-A27D-CC905C34C11F}" srcOrd="0" destOrd="0" parTransId="{051C3F00-DD58-4E1C-B547-75509FD56645}" sibTransId="{DFB1A205-E585-44CF-9CD7-3B968EE3CF9E}"/>
    <dgm:cxn modelId="{1E584F92-421E-42BF-B901-2DB275349327}" type="presOf" srcId="{DC306147-3E32-4851-B580-9F056F23D092}" destId="{CA62DDC8-0BD9-48C9-917A-C5AC308E6D54}" srcOrd="1" destOrd="0" presId="urn:microsoft.com/office/officeart/2005/8/layout/orgChart1"/>
    <dgm:cxn modelId="{BE043094-0C7E-427F-A61B-B098607F19C8}" type="presOf" srcId="{F9270098-E616-4BD8-8D77-0D35459F1776}" destId="{D88F1E20-2025-4BE6-8CE9-38E7A3420AE0}" srcOrd="0" destOrd="0" presId="urn:microsoft.com/office/officeart/2005/8/layout/orgChart1"/>
    <dgm:cxn modelId="{84999197-7F29-41CB-A573-CD5A008137EB}" type="presOf" srcId="{27EB0657-28AB-4E27-B49A-B02B599F38CA}" destId="{1CAEB7DF-AA78-4A3F-B974-FD1B2390FBD3}" srcOrd="0" destOrd="0" presId="urn:microsoft.com/office/officeart/2005/8/layout/orgChart1"/>
    <dgm:cxn modelId="{60D34299-B1D2-4256-9FF8-9AB8146F3BB9}" type="presOf" srcId="{5057B8F6-9546-4017-BC4D-536AAAC08DF3}" destId="{936ED545-7838-4D4A-9412-D9474A56F758}" srcOrd="0" destOrd="0" presId="urn:microsoft.com/office/officeart/2005/8/layout/orgChart1"/>
    <dgm:cxn modelId="{C8647899-A83A-462A-8307-4322A9810C72}" srcId="{777F4786-F97E-4AEA-AE3C-09F0253AECCB}" destId="{C2C7D0E7-88C0-47CD-B3BA-D7DB6CA15EDA}" srcOrd="3" destOrd="0" parTransId="{6DA227B7-75EC-47C8-8AF0-7720A7622547}" sibTransId="{A7D0FDC4-95D4-4A4B-AC7B-F47D5FEB295E}"/>
    <dgm:cxn modelId="{D8E1DF9E-BFE1-44B5-BC35-5C6B88A5BEFA}" type="presOf" srcId="{59EA7FAF-DBCA-46A3-BCAB-EADA82F4C25B}" destId="{4F272377-FC40-4E84-9D3D-3DFA93643826}" srcOrd="0" destOrd="0" presId="urn:microsoft.com/office/officeart/2005/8/layout/orgChart1"/>
    <dgm:cxn modelId="{29B00AA8-9F1D-471F-9133-FD62AA38CDC1}" srcId="{BDCA07CF-150B-4D5F-8D66-C37FACB12C5B}" destId="{3E691DC7-F57E-4966-B87A-068A816E373A}" srcOrd="2" destOrd="0" parTransId="{DA545F00-28E0-4265-8747-E3744228633E}" sibTransId="{B3C93BE9-CDF6-432C-B3D7-8FA7AD47A1C7}"/>
    <dgm:cxn modelId="{2441BFA9-8B7F-4215-9FE7-E159486D6A4A}" srcId="{777F4786-F97E-4AEA-AE3C-09F0253AECCB}" destId="{F9270098-E616-4BD8-8D77-0D35459F1776}" srcOrd="2" destOrd="0" parTransId="{1D11AF9F-0A8A-4ED3-A3A7-B297CFEADB7B}" sibTransId="{C6136F57-463D-4F41-A685-FC82116B18B9}"/>
    <dgm:cxn modelId="{D0B30DAF-3D39-49F8-BF65-F0FBF00BA793}" type="presOf" srcId="{12C79A0F-3524-46EE-BC11-D11AB77CAA33}" destId="{ACA55D91-201A-4502-AF53-8F0815BBBB9C}" srcOrd="0" destOrd="0" presId="urn:microsoft.com/office/officeart/2005/8/layout/orgChart1"/>
    <dgm:cxn modelId="{3525E1AF-7D84-4A61-BE39-9D5C593B6E39}" srcId="{19ED26BC-29E0-4A5A-AB77-2301EA4E6E03}" destId="{2B29642E-7030-4101-9F21-F8F6396EAAD1}" srcOrd="0" destOrd="0" parTransId="{A9752E2E-3AAF-4935-AD41-8F6C58A3338D}" sibTransId="{AC16B357-22DE-47C2-9FE7-6FC7F89B104B}"/>
    <dgm:cxn modelId="{166D3FB0-52A9-4EBE-9195-CE1A1CCE61D8}" type="presOf" srcId="{68F0518B-6E5E-4443-A609-FD42F225893A}" destId="{A068D2AD-3A6D-4A01-BF37-301C660068CE}" srcOrd="0" destOrd="0" presId="urn:microsoft.com/office/officeart/2005/8/layout/orgChart1"/>
    <dgm:cxn modelId="{2654F9B3-A3B1-47CB-8245-0E44B7435CAA}" srcId="{E281AFC6-4E50-482F-A27D-CC905C34C11F}" destId="{59EA7FAF-DBCA-46A3-BCAB-EADA82F4C25B}" srcOrd="2" destOrd="0" parTransId="{D3FB41C8-298F-4C92-A8BA-654745B64A87}" sibTransId="{F888349C-A97C-4C26-8153-380615FBE31A}"/>
    <dgm:cxn modelId="{9C801EB9-F70F-4159-B851-8960F49D0947}" type="presOf" srcId="{9EC87550-A8E2-48E9-96D2-25F48DF44A87}" destId="{D9314B4E-917C-4393-BFCB-90D0B94005A4}" srcOrd="1" destOrd="0" presId="urn:microsoft.com/office/officeart/2005/8/layout/orgChart1"/>
    <dgm:cxn modelId="{F3D957B9-5F58-4968-BAB4-75BFF07FAC94}" type="presOf" srcId="{C7983ADE-6012-4550-A9B3-50CFD37A219C}" destId="{40C4B980-6822-488F-A468-95DCBE438387}" srcOrd="0" destOrd="0" presId="urn:microsoft.com/office/officeart/2005/8/layout/orgChart1"/>
    <dgm:cxn modelId="{ED734CBE-0133-4D62-AF8F-8F6F18489C37}" srcId="{E281AFC6-4E50-482F-A27D-CC905C34C11F}" destId="{610CC057-3EEE-4AFE-857B-A97CF297A976}" srcOrd="5" destOrd="0" parTransId="{D23F400A-B6C9-40FA-BB4A-877941E6DDA4}" sibTransId="{67A2D8F5-FAE3-4998-A46C-892F09207D06}"/>
    <dgm:cxn modelId="{759741C1-6355-436A-9C39-C5BDB6846A23}" srcId="{777F4786-F97E-4AEA-AE3C-09F0253AECCB}" destId="{428BF60D-2584-4D0F-A7C9-0EDA2CE205B3}" srcOrd="0" destOrd="0" parTransId="{3B1C3269-F44B-4756-A0D7-53B62702CD21}" sibTransId="{97D638D5-7D12-4E5E-827A-C5990C3543CA}"/>
    <dgm:cxn modelId="{4D5DD8C4-ECE1-4F1F-981F-EAE43FD7F36A}" type="presOf" srcId="{777F4786-F97E-4AEA-AE3C-09F0253AECCB}" destId="{D17B012D-C9CF-4678-AE7F-CB5A9896E697}" srcOrd="1" destOrd="0" presId="urn:microsoft.com/office/officeart/2005/8/layout/orgChart1"/>
    <dgm:cxn modelId="{860F8EC5-3148-4040-97D7-75EF46A4E080}" type="presOf" srcId="{32F89554-994D-40EB-AA46-1EC6BCD41292}" destId="{781F071C-1844-4BBF-BA1C-E5E887C29C36}" srcOrd="0" destOrd="0" presId="urn:microsoft.com/office/officeart/2005/8/layout/orgChart1"/>
    <dgm:cxn modelId="{D2A458C8-FDCF-43AE-A9F8-8DE5CBE84591}" type="presOf" srcId="{F9270098-E616-4BD8-8D77-0D35459F1776}" destId="{3D426C7D-F4AF-492C-A8F0-1B43DE0F2B80}" srcOrd="1" destOrd="0" presId="urn:microsoft.com/office/officeart/2005/8/layout/orgChart1"/>
    <dgm:cxn modelId="{1FE14FCB-844F-4DB8-9D1C-A1074D1A00D1}" type="presOf" srcId="{3E691DC7-F57E-4966-B87A-068A816E373A}" destId="{B47FF977-0BD0-468E-88E1-DCCB8C6C4572}" srcOrd="1" destOrd="0" presId="urn:microsoft.com/office/officeart/2005/8/layout/orgChart1"/>
    <dgm:cxn modelId="{17C59CCF-0E69-470A-8165-DA033AF08A20}" type="presOf" srcId="{9EC87550-A8E2-48E9-96D2-25F48DF44A87}" destId="{1ABB2F9F-3DFD-4769-8F40-FF754724D68E}" srcOrd="0" destOrd="0" presId="urn:microsoft.com/office/officeart/2005/8/layout/orgChart1"/>
    <dgm:cxn modelId="{8AC8EDD3-CF3B-490C-AE75-A512FFB74DF5}" type="presOf" srcId="{C2C7D0E7-88C0-47CD-B3BA-D7DB6CA15EDA}" destId="{4FD3715C-7709-47DE-B3B4-B54E631CB09A}" srcOrd="1" destOrd="0" presId="urn:microsoft.com/office/officeart/2005/8/layout/orgChart1"/>
    <dgm:cxn modelId="{B99467D4-7AC6-4528-98A3-3DA6D14A453F}" type="presOf" srcId="{6AF7C795-7A16-45D0-B459-EA7F5D6F3D91}" destId="{C857705B-E7CD-49B1-BDE5-428DEF365552}" srcOrd="0" destOrd="0" presId="urn:microsoft.com/office/officeart/2005/8/layout/orgChart1"/>
    <dgm:cxn modelId="{F68698D4-2C6B-4124-8657-BA1D5AC632DE}" srcId="{2B29642E-7030-4101-9F21-F8F6396EAAD1}" destId="{BDCA07CF-150B-4D5F-8D66-C37FACB12C5B}" srcOrd="3" destOrd="0" parTransId="{85F9E42A-8215-4FA1-AA98-56DC6528F926}" sibTransId="{52699CED-6E61-4A74-8B46-FD6FE1DBFAD5}"/>
    <dgm:cxn modelId="{434826D5-7139-46CA-B872-1EC75E5C1D2F}" srcId="{BDCA07CF-150B-4D5F-8D66-C37FACB12C5B}" destId="{32F89554-994D-40EB-AA46-1EC6BCD41292}" srcOrd="0" destOrd="0" parTransId="{5680E86F-B990-418D-840E-0710FA5CE0BC}" sibTransId="{A8722723-9CB4-48CC-A4E1-8DA8C9E14E59}"/>
    <dgm:cxn modelId="{0C2BA3D7-2797-47CF-82F2-D44E5A988331}" type="presOf" srcId="{E281AFC6-4E50-482F-A27D-CC905C34C11F}" destId="{1E52467D-8C9F-4727-9F2E-C1E487F1B52A}" srcOrd="0" destOrd="0" presId="urn:microsoft.com/office/officeart/2005/8/layout/orgChart1"/>
    <dgm:cxn modelId="{57840CE2-2EDA-414E-82DA-56B686FFD910}" type="presOf" srcId="{59EA7FAF-DBCA-46A3-BCAB-EADA82F4C25B}" destId="{C43FCA71-7702-4AC8-AA0B-A325BC3010ED}" srcOrd="1" destOrd="0" presId="urn:microsoft.com/office/officeart/2005/8/layout/orgChart1"/>
    <dgm:cxn modelId="{B68F3CE2-51A5-4AEB-875F-EBB9973E1250}" srcId="{E281AFC6-4E50-482F-A27D-CC905C34C11F}" destId="{DC306147-3E32-4851-B580-9F056F23D092}" srcOrd="3" destOrd="0" parTransId="{1E46A5EE-0950-45D6-A976-7EBF9BAF73D2}" sibTransId="{11D9B7FB-5459-4FA2-8F81-3D2E1DA47C0A}"/>
    <dgm:cxn modelId="{718780E2-49FA-45D5-9F35-EDA05858B006}" srcId="{2B29642E-7030-4101-9F21-F8F6396EAAD1}" destId="{777F4786-F97E-4AEA-AE3C-09F0253AECCB}" srcOrd="1" destOrd="0" parTransId="{2C0BB579-F1F4-4A2A-AE9D-769CC5964A0D}" sibTransId="{5252CDE4-7B47-4C27-A3B6-9345535C7FD4}"/>
    <dgm:cxn modelId="{088473E6-7E29-4612-A4D6-325368629F68}" type="presOf" srcId="{610CC057-3EEE-4AFE-857B-A97CF297A976}" destId="{4CF3FB69-5119-405F-A08C-4325C30FEA46}" srcOrd="1" destOrd="0" presId="urn:microsoft.com/office/officeart/2005/8/layout/orgChart1"/>
    <dgm:cxn modelId="{F8FC00E9-27E1-4D80-9E55-2F02C131CE87}" type="presOf" srcId="{3E691DC7-F57E-4966-B87A-068A816E373A}" destId="{BB3D669F-CEC1-4EC8-AF1B-9A74E7C67DBE}" srcOrd="0" destOrd="0" presId="urn:microsoft.com/office/officeart/2005/8/layout/orgChart1"/>
    <dgm:cxn modelId="{39726CEB-7DEC-4C2B-830B-61872A8323D4}" srcId="{8C5182EE-BCE1-424E-9BD3-25D59283AF19}" destId="{34474D08-D46D-46E8-B80B-AE9FF82B6D22}" srcOrd="2" destOrd="0" parTransId="{F2256F8E-C342-4AA3-B300-1BE583E9168A}" sibTransId="{5236996E-DE7D-4E88-88CB-D340FBD69E90}"/>
    <dgm:cxn modelId="{89536BED-C9DB-46D7-8C69-0402F8E6876F}" type="presOf" srcId="{6D725021-9C0B-492A-B55D-8DBC30179480}" destId="{020F20DD-6F25-4B47-B426-5C303A6EC257}" srcOrd="0" destOrd="0" presId="urn:microsoft.com/office/officeart/2005/8/layout/orgChart1"/>
    <dgm:cxn modelId="{510981EF-449B-4064-8EB5-8583697A5609}" type="presOf" srcId="{D3FB41C8-298F-4C92-A8BA-654745B64A87}" destId="{4F3D40C0-C52B-44DB-9696-DF4D6746B93C}" srcOrd="0" destOrd="0" presId="urn:microsoft.com/office/officeart/2005/8/layout/orgChart1"/>
    <dgm:cxn modelId="{4CA6BDEF-2BD2-4A46-9AC1-8F5F3E00A20A}" type="presOf" srcId="{73134708-354B-4FD1-962D-8317EAA804D1}" destId="{D8461502-6C1D-4E45-9FCD-F8AA1548E41B}" srcOrd="1" destOrd="0" presId="urn:microsoft.com/office/officeart/2005/8/layout/orgChart1"/>
    <dgm:cxn modelId="{4BCAA549-27C7-4976-BE7B-174CF19D91D8}" type="presParOf" srcId="{1E97546F-B919-4833-A7E8-CD88814ADA37}" destId="{25EFBB61-A935-456D-A6AF-0AFC2048403E}" srcOrd="0" destOrd="0" presId="urn:microsoft.com/office/officeart/2005/8/layout/orgChart1"/>
    <dgm:cxn modelId="{2CE9FE89-546A-4FB5-AFF0-862CBB720085}" type="presParOf" srcId="{25EFBB61-A935-456D-A6AF-0AFC2048403E}" destId="{158CAC15-52B9-4C8C-A814-372592AD7A2A}" srcOrd="0" destOrd="0" presId="urn:microsoft.com/office/officeart/2005/8/layout/orgChart1"/>
    <dgm:cxn modelId="{4B75AB0F-2257-49C9-B706-06DAED367F5A}" type="presParOf" srcId="{158CAC15-52B9-4C8C-A814-372592AD7A2A}" destId="{0DEA1696-BAFC-4979-92C1-DC43298515D5}" srcOrd="0" destOrd="0" presId="urn:microsoft.com/office/officeart/2005/8/layout/orgChart1"/>
    <dgm:cxn modelId="{6BB9FE1B-49E1-49B9-A296-4F2BC1C75729}" type="presParOf" srcId="{158CAC15-52B9-4C8C-A814-372592AD7A2A}" destId="{C971BF78-C10A-4314-BDA0-7D785E643C48}" srcOrd="1" destOrd="0" presId="urn:microsoft.com/office/officeart/2005/8/layout/orgChart1"/>
    <dgm:cxn modelId="{FF9BF4B3-2D24-4E72-B3D3-05397BCB677E}" type="presParOf" srcId="{25EFBB61-A935-456D-A6AF-0AFC2048403E}" destId="{E68837DC-66F4-416F-B2B8-FCA3B9584BC7}" srcOrd="1" destOrd="0" presId="urn:microsoft.com/office/officeart/2005/8/layout/orgChart1"/>
    <dgm:cxn modelId="{ACB36F4D-B016-4579-8257-8C8CB3A0229E}" type="presParOf" srcId="{E68837DC-66F4-416F-B2B8-FCA3B9584BC7}" destId="{3EFB40CE-9A22-4173-AC4A-25291A35C5D0}" srcOrd="0" destOrd="0" presId="urn:microsoft.com/office/officeart/2005/8/layout/orgChart1"/>
    <dgm:cxn modelId="{6A85E798-E774-418E-B694-62909E6F6DD4}" type="presParOf" srcId="{E68837DC-66F4-416F-B2B8-FCA3B9584BC7}" destId="{47890EEA-A0F7-4F5E-9834-CF052DA3256A}" srcOrd="1" destOrd="0" presId="urn:microsoft.com/office/officeart/2005/8/layout/orgChart1"/>
    <dgm:cxn modelId="{4B580063-7B7C-4F04-A5B5-DFFBD3B2FE95}" type="presParOf" srcId="{47890EEA-A0F7-4F5E-9834-CF052DA3256A}" destId="{723B7AB8-129F-4901-9E8E-29F8F12FA751}" srcOrd="0" destOrd="0" presId="urn:microsoft.com/office/officeart/2005/8/layout/orgChart1"/>
    <dgm:cxn modelId="{2159BC3C-78B6-46F7-AAD4-315AB4CB5F60}" type="presParOf" srcId="{723B7AB8-129F-4901-9E8E-29F8F12FA751}" destId="{1E52467D-8C9F-4727-9F2E-C1E487F1B52A}" srcOrd="0" destOrd="0" presId="urn:microsoft.com/office/officeart/2005/8/layout/orgChart1"/>
    <dgm:cxn modelId="{0FE6DC62-88C7-4040-9764-D7E5E27BC874}" type="presParOf" srcId="{723B7AB8-129F-4901-9E8E-29F8F12FA751}" destId="{E2875D34-3616-43AD-BDF6-1C8ED2433329}" srcOrd="1" destOrd="0" presId="urn:microsoft.com/office/officeart/2005/8/layout/orgChart1"/>
    <dgm:cxn modelId="{D4508D92-C15D-414A-B8DA-E4DD08F7B8F3}" type="presParOf" srcId="{47890EEA-A0F7-4F5E-9834-CF052DA3256A}" destId="{5D12DDC2-CB1D-45D1-9C47-9230D6B4A4EA}" srcOrd="1" destOrd="0" presId="urn:microsoft.com/office/officeart/2005/8/layout/orgChart1"/>
    <dgm:cxn modelId="{4079D9F0-12E0-401D-8286-2B96E30496A1}" type="presParOf" srcId="{5D12DDC2-CB1D-45D1-9C47-9230D6B4A4EA}" destId="{936ED545-7838-4D4A-9412-D9474A56F758}" srcOrd="0" destOrd="0" presId="urn:microsoft.com/office/officeart/2005/8/layout/orgChart1"/>
    <dgm:cxn modelId="{2FBEE1A0-842B-4095-AAAA-51CA852C15C1}" type="presParOf" srcId="{5D12DDC2-CB1D-45D1-9C47-9230D6B4A4EA}" destId="{B1B23C50-9350-41D3-A716-FC9037F13BD4}" srcOrd="1" destOrd="0" presId="urn:microsoft.com/office/officeart/2005/8/layout/orgChart1"/>
    <dgm:cxn modelId="{454D0EE0-8AE6-42BC-B255-8DAB72724543}" type="presParOf" srcId="{B1B23C50-9350-41D3-A716-FC9037F13BD4}" destId="{7A469F13-8595-41DE-B240-FB9527A82B03}" srcOrd="0" destOrd="0" presId="urn:microsoft.com/office/officeart/2005/8/layout/orgChart1"/>
    <dgm:cxn modelId="{27571242-02C2-47E1-B6D4-4A606FA163CF}" type="presParOf" srcId="{7A469F13-8595-41DE-B240-FB9527A82B03}" destId="{1ABB2F9F-3DFD-4769-8F40-FF754724D68E}" srcOrd="0" destOrd="0" presId="urn:microsoft.com/office/officeart/2005/8/layout/orgChart1"/>
    <dgm:cxn modelId="{C3BB3F48-A9C4-4DA7-B58D-EA8182EFEE6D}" type="presParOf" srcId="{7A469F13-8595-41DE-B240-FB9527A82B03}" destId="{D9314B4E-917C-4393-BFCB-90D0B94005A4}" srcOrd="1" destOrd="0" presId="urn:microsoft.com/office/officeart/2005/8/layout/orgChart1"/>
    <dgm:cxn modelId="{F9635517-6724-45C8-9023-938D232110A0}" type="presParOf" srcId="{B1B23C50-9350-41D3-A716-FC9037F13BD4}" destId="{B0EAD0B1-D3EB-49FC-B032-F525B5546F89}" srcOrd="1" destOrd="0" presId="urn:microsoft.com/office/officeart/2005/8/layout/orgChart1"/>
    <dgm:cxn modelId="{906D844E-F4D3-49FC-806E-987C010C9532}" type="presParOf" srcId="{B1B23C50-9350-41D3-A716-FC9037F13BD4}" destId="{9C99F166-AA4F-4037-85D5-C18350FC876A}" srcOrd="2" destOrd="0" presId="urn:microsoft.com/office/officeart/2005/8/layout/orgChart1"/>
    <dgm:cxn modelId="{63A5CF7E-5367-4353-BF35-0F87C51392A4}" type="presParOf" srcId="{5D12DDC2-CB1D-45D1-9C47-9230D6B4A4EA}" destId="{A01796E3-6D73-485B-A431-4A12E8FE34B3}" srcOrd="2" destOrd="0" presId="urn:microsoft.com/office/officeart/2005/8/layout/orgChart1"/>
    <dgm:cxn modelId="{7C2C898A-CCAB-4BAA-B86C-715007DB4F55}" type="presParOf" srcId="{5D12DDC2-CB1D-45D1-9C47-9230D6B4A4EA}" destId="{B66A005F-B838-43E0-885E-B89EDE443C5C}" srcOrd="3" destOrd="0" presId="urn:microsoft.com/office/officeart/2005/8/layout/orgChart1"/>
    <dgm:cxn modelId="{2DFD16ED-C9B7-43DD-A91B-82DDA79891FE}" type="presParOf" srcId="{B66A005F-B838-43E0-885E-B89EDE443C5C}" destId="{F1BA3453-B4B5-498A-B96B-E573E09D55C8}" srcOrd="0" destOrd="0" presId="urn:microsoft.com/office/officeart/2005/8/layout/orgChart1"/>
    <dgm:cxn modelId="{63BCD608-0428-42F6-92C4-E6092DE25887}" type="presParOf" srcId="{F1BA3453-B4B5-498A-B96B-E573E09D55C8}" destId="{3E12C6DD-4CD7-42A3-BB45-7C02D3388369}" srcOrd="0" destOrd="0" presId="urn:microsoft.com/office/officeart/2005/8/layout/orgChart1"/>
    <dgm:cxn modelId="{678A220E-E338-4F01-A7FA-64750241A4C9}" type="presParOf" srcId="{F1BA3453-B4B5-498A-B96B-E573E09D55C8}" destId="{D8461502-6C1D-4E45-9FCD-F8AA1548E41B}" srcOrd="1" destOrd="0" presId="urn:microsoft.com/office/officeart/2005/8/layout/orgChart1"/>
    <dgm:cxn modelId="{32581830-7D6D-45A6-83E9-6EE9D0C30691}" type="presParOf" srcId="{B66A005F-B838-43E0-885E-B89EDE443C5C}" destId="{5A55505D-4777-4447-BA28-01D08D75BE0B}" srcOrd="1" destOrd="0" presId="urn:microsoft.com/office/officeart/2005/8/layout/orgChart1"/>
    <dgm:cxn modelId="{B3F35C73-0B16-45A8-89DA-AEC84BC74337}" type="presParOf" srcId="{B66A005F-B838-43E0-885E-B89EDE443C5C}" destId="{D82C2388-940D-402F-8FF3-EC61781934AD}" srcOrd="2" destOrd="0" presId="urn:microsoft.com/office/officeart/2005/8/layout/orgChart1"/>
    <dgm:cxn modelId="{3FC2782C-C034-45E4-85DD-43C89F19526F}" type="presParOf" srcId="{5D12DDC2-CB1D-45D1-9C47-9230D6B4A4EA}" destId="{4F3D40C0-C52B-44DB-9696-DF4D6746B93C}" srcOrd="4" destOrd="0" presId="urn:microsoft.com/office/officeart/2005/8/layout/orgChart1"/>
    <dgm:cxn modelId="{84F142FE-82FF-44EE-9ACC-4FEC1C79C3E8}" type="presParOf" srcId="{5D12DDC2-CB1D-45D1-9C47-9230D6B4A4EA}" destId="{CFDEB882-B172-420B-8EA1-A8EEB7835187}" srcOrd="5" destOrd="0" presId="urn:microsoft.com/office/officeart/2005/8/layout/orgChart1"/>
    <dgm:cxn modelId="{173E45FC-4AB7-43FA-97BD-6C0EC749AB09}" type="presParOf" srcId="{CFDEB882-B172-420B-8EA1-A8EEB7835187}" destId="{A7DD38A8-B609-4C7F-9F65-4DDF1C90DE30}" srcOrd="0" destOrd="0" presId="urn:microsoft.com/office/officeart/2005/8/layout/orgChart1"/>
    <dgm:cxn modelId="{2EA5C33B-F2A8-4E36-9267-F5979D192526}" type="presParOf" srcId="{A7DD38A8-B609-4C7F-9F65-4DDF1C90DE30}" destId="{4F272377-FC40-4E84-9D3D-3DFA93643826}" srcOrd="0" destOrd="0" presId="urn:microsoft.com/office/officeart/2005/8/layout/orgChart1"/>
    <dgm:cxn modelId="{2384CDA3-F77E-4EBA-BC1B-4B7DB045BAAB}" type="presParOf" srcId="{A7DD38A8-B609-4C7F-9F65-4DDF1C90DE30}" destId="{C43FCA71-7702-4AC8-AA0B-A325BC3010ED}" srcOrd="1" destOrd="0" presId="urn:microsoft.com/office/officeart/2005/8/layout/orgChart1"/>
    <dgm:cxn modelId="{64443B9F-2D4D-49D8-A3AD-003CDC742681}" type="presParOf" srcId="{CFDEB882-B172-420B-8EA1-A8EEB7835187}" destId="{E329E77A-EFE8-4D0E-904D-2FE5D57CEABA}" srcOrd="1" destOrd="0" presId="urn:microsoft.com/office/officeart/2005/8/layout/orgChart1"/>
    <dgm:cxn modelId="{33B15917-F7BE-4E5E-9CEA-37986BCA1BE8}" type="presParOf" srcId="{CFDEB882-B172-420B-8EA1-A8EEB7835187}" destId="{AC6203DA-2F4A-4177-9742-6221AB96C08A}" srcOrd="2" destOrd="0" presId="urn:microsoft.com/office/officeart/2005/8/layout/orgChart1"/>
    <dgm:cxn modelId="{94E44241-ABD4-4909-9C3A-17311E4F045C}" type="presParOf" srcId="{5D12DDC2-CB1D-45D1-9C47-9230D6B4A4EA}" destId="{D19EBF26-AD4E-4384-BE74-02AC5B1AC7E6}" srcOrd="6" destOrd="0" presId="urn:microsoft.com/office/officeart/2005/8/layout/orgChart1"/>
    <dgm:cxn modelId="{49E64D97-8CDE-47FB-9DCC-E2A0CCFA14A6}" type="presParOf" srcId="{5D12DDC2-CB1D-45D1-9C47-9230D6B4A4EA}" destId="{B40AFA01-96D4-4B38-B7F8-2D48C79292D5}" srcOrd="7" destOrd="0" presId="urn:microsoft.com/office/officeart/2005/8/layout/orgChart1"/>
    <dgm:cxn modelId="{19AD7CE6-027D-4892-84FA-D51F041FEB0B}" type="presParOf" srcId="{B40AFA01-96D4-4B38-B7F8-2D48C79292D5}" destId="{FE247751-0E93-4357-8BF4-AD582B2035C5}" srcOrd="0" destOrd="0" presId="urn:microsoft.com/office/officeart/2005/8/layout/orgChart1"/>
    <dgm:cxn modelId="{B0FAB17C-09BF-4F0C-A0DE-E8E1E092CAFE}" type="presParOf" srcId="{FE247751-0E93-4357-8BF4-AD582B2035C5}" destId="{72AC9D40-B000-4AD7-8C7C-871D9A0CB139}" srcOrd="0" destOrd="0" presId="urn:microsoft.com/office/officeart/2005/8/layout/orgChart1"/>
    <dgm:cxn modelId="{51E76044-95A2-4338-A8B5-853BC728F76E}" type="presParOf" srcId="{FE247751-0E93-4357-8BF4-AD582B2035C5}" destId="{CA62DDC8-0BD9-48C9-917A-C5AC308E6D54}" srcOrd="1" destOrd="0" presId="urn:microsoft.com/office/officeart/2005/8/layout/orgChart1"/>
    <dgm:cxn modelId="{78D6071C-425F-42A7-B2F2-9214DF3A0F4D}" type="presParOf" srcId="{B40AFA01-96D4-4B38-B7F8-2D48C79292D5}" destId="{1885B296-2DB0-4C9C-94AE-10DEA80C9CCA}" srcOrd="1" destOrd="0" presId="urn:microsoft.com/office/officeart/2005/8/layout/orgChart1"/>
    <dgm:cxn modelId="{882DC6B1-D80A-4951-8C5B-6DFF50B3E4C4}" type="presParOf" srcId="{B40AFA01-96D4-4B38-B7F8-2D48C79292D5}" destId="{17968170-6554-48AF-BDEE-48BAAE0BFCBB}" srcOrd="2" destOrd="0" presId="urn:microsoft.com/office/officeart/2005/8/layout/orgChart1"/>
    <dgm:cxn modelId="{0C2E6528-2B73-427F-8D83-E92338DCCDBA}" type="presParOf" srcId="{5D12DDC2-CB1D-45D1-9C47-9230D6B4A4EA}" destId="{ACA55D91-201A-4502-AF53-8F0815BBBB9C}" srcOrd="8" destOrd="0" presId="urn:microsoft.com/office/officeart/2005/8/layout/orgChart1"/>
    <dgm:cxn modelId="{1F043AFF-C484-4CD5-BC39-8EAFC8492705}" type="presParOf" srcId="{5D12DDC2-CB1D-45D1-9C47-9230D6B4A4EA}" destId="{BE0980CF-2121-45ED-84B4-CADD572F9272}" srcOrd="9" destOrd="0" presId="urn:microsoft.com/office/officeart/2005/8/layout/orgChart1"/>
    <dgm:cxn modelId="{7E6D6CAB-27AA-4866-8B80-61C0AEBEA1E8}" type="presParOf" srcId="{BE0980CF-2121-45ED-84B4-CADD572F9272}" destId="{7244F05A-F4A1-4924-BA00-D97863C068B3}" srcOrd="0" destOrd="0" presId="urn:microsoft.com/office/officeart/2005/8/layout/orgChart1"/>
    <dgm:cxn modelId="{44E9C198-E06F-4A02-9232-F25E279D4F9C}" type="presParOf" srcId="{7244F05A-F4A1-4924-BA00-D97863C068B3}" destId="{1CAEB7DF-AA78-4A3F-B974-FD1B2390FBD3}" srcOrd="0" destOrd="0" presId="urn:microsoft.com/office/officeart/2005/8/layout/orgChart1"/>
    <dgm:cxn modelId="{AD654801-1000-4C06-965F-E20854C35754}" type="presParOf" srcId="{7244F05A-F4A1-4924-BA00-D97863C068B3}" destId="{55C02FB0-53A9-4DBD-9112-C215FA226AA9}" srcOrd="1" destOrd="0" presId="urn:microsoft.com/office/officeart/2005/8/layout/orgChart1"/>
    <dgm:cxn modelId="{463DD1AC-5963-4716-B772-000E886D60D8}" type="presParOf" srcId="{BE0980CF-2121-45ED-84B4-CADD572F9272}" destId="{420D51C0-2338-4980-AE27-7A0F7C9FB067}" srcOrd="1" destOrd="0" presId="urn:microsoft.com/office/officeart/2005/8/layout/orgChart1"/>
    <dgm:cxn modelId="{93F63D5E-852E-417B-B528-991436E3B1CF}" type="presParOf" srcId="{BE0980CF-2121-45ED-84B4-CADD572F9272}" destId="{8F89BFB8-8361-454F-BB9E-E08DDC546639}" srcOrd="2" destOrd="0" presId="urn:microsoft.com/office/officeart/2005/8/layout/orgChart1"/>
    <dgm:cxn modelId="{0C14499A-0612-4469-9ED5-9F78831A8BDA}" type="presParOf" srcId="{5D12DDC2-CB1D-45D1-9C47-9230D6B4A4EA}" destId="{36EE74C2-1288-43CE-850A-EF5FCF4EFD3A}" srcOrd="10" destOrd="0" presId="urn:microsoft.com/office/officeart/2005/8/layout/orgChart1"/>
    <dgm:cxn modelId="{2ABB4401-D7E4-4285-A38C-D8DE157486E2}" type="presParOf" srcId="{5D12DDC2-CB1D-45D1-9C47-9230D6B4A4EA}" destId="{BB745BBF-E924-46E2-830F-CC198499F3D7}" srcOrd="11" destOrd="0" presId="urn:microsoft.com/office/officeart/2005/8/layout/orgChart1"/>
    <dgm:cxn modelId="{6A5CA7B2-6FC6-44A2-B866-3BEE5133B919}" type="presParOf" srcId="{BB745BBF-E924-46E2-830F-CC198499F3D7}" destId="{C61A3816-C697-495C-9AB1-06A424363BE0}" srcOrd="0" destOrd="0" presId="urn:microsoft.com/office/officeart/2005/8/layout/orgChart1"/>
    <dgm:cxn modelId="{FAB8624A-1A64-42C0-A26B-752576E7C6DB}" type="presParOf" srcId="{C61A3816-C697-495C-9AB1-06A424363BE0}" destId="{6C55FC6A-A3B4-44BF-828A-289FFD372D81}" srcOrd="0" destOrd="0" presId="urn:microsoft.com/office/officeart/2005/8/layout/orgChart1"/>
    <dgm:cxn modelId="{8A39F101-F900-4457-985B-9A55248DDED1}" type="presParOf" srcId="{C61A3816-C697-495C-9AB1-06A424363BE0}" destId="{4CF3FB69-5119-405F-A08C-4325C30FEA46}" srcOrd="1" destOrd="0" presId="urn:microsoft.com/office/officeart/2005/8/layout/orgChart1"/>
    <dgm:cxn modelId="{C7EA9792-0BEB-495E-B89A-3E3EB71E3255}" type="presParOf" srcId="{BB745BBF-E924-46E2-830F-CC198499F3D7}" destId="{B5ACB1C3-21BB-4ACD-8776-B3E5A2998108}" srcOrd="1" destOrd="0" presId="urn:microsoft.com/office/officeart/2005/8/layout/orgChart1"/>
    <dgm:cxn modelId="{8ACACA4A-2774-4837-A903-013592D228B6}" type="presParOf" srcId="{BB745BBF-E924-46E2-830F-CC198499F3D7}" destId="{C775AA9D-9043-4D2E-B722-E3F1F4CEF002}" srcOrd="2" destOrd="0" presId="urn:microsoft.com/office/officeart/2005/8/layout/orgChart1"/>
    <dgm:cxn modelId="{8F35526A-D105-45D1-B995-76898A2667F3}" type="presParOf" srcId="{47890EEA-A0F7-4F5E-9834-CF052DA3256A}" destId="{69794B22-14CB-4D5F-B168-EF011CA1AE6C}" srcOrd="2" destOrd="0" presId="urn:microsoft.com/office/officeart/2005/8/layout/orgChart1"/>
    <dgm:cxn modelId="{EAD00C2A-632B-4A6B-B30A-1A23CFE1406B}" type="presParOf" srcId="{E68837DC-66F4-416F-B2B8-FCA3B9584BC7}" destId="{6B838606-D323-434D-926D-DD856CF1DC45}" srcOrd="2" destOrd="0" presId="urn:microsoft.com/office/officeart/2005/8/layout/orgChart1"/>
    <dgm:cxn modelId="{8AAE2A07-E160-4FC8-9646-0B7730A09B1E}" type="presParOf" srcId="{E68837DC-66F4-416F-B2B8-FCA3B9584BC7}" destId="{4C252527-864F-4FF3-B496-18C69D6B87F4}" srcOrd="3" destOrd="0" presId="urn:microsoft.com/office/officeart/2005/8/layout/orgChart1"/>
    <dgm:cxn modelId="{BCB5E4F7-AD38-4CCF-9184-B7EDD2735551}" type="presParOf" srcId="{4C252527-864F-4FF3-B496-18C69D6B87F4}" destId="{93BB3639-5AB0-419D-8B60-D98F7600E752}" srcOrd="0" destOrd="0" presId="urn:microsoft.com/office/officeart/2005/8/layout/orgChart1"/>
    <dgm:cxn modelId="{65A8F652-4777-4D8D-9520-60312DDAADCA}" type="presParOf" srcId="{93BB3639-5AB0-419D-8B60-D98F7600E752}" destId="{6706ACF3-DEAC-4651-B8D0-1E4071B2E1D2}" srcOrd="0" destOrd="0" presId="urn:microsoft.com/office/officeart/2005/8/layout/orgChart1"/>
    <dgm:cxn modelId="{19955BB5-330D-4CAE-8ED6-CBEEA27E0B03}" type="presParOf" srcId="{93BB3639-5AB0-419D-8B60-D98F7600E752}" destId="{D17B012D-C9CF-4678-AE7F-CB5A9896E697}" srcOrd="1" destOrd="0" presId="urn:microsoft.com/office/officeart/2005/8/layout/orgChart1"/>
    <dgm:cxn modelId="{0C189B5C-53DC-4E1F-A423-EBABF88A852F}" type="presParOf" srcId="{4C252527-864F-4FF3-B496-18C69D6B87F4}" destId="{CFD66517-D8BF-48F4-9009-70D7D35E8B02}" srcOrd="1" destOrd="0" presId="urn:microsoft.com/office/officeart/2005/8/layout/orgChart1"/>
    <dgm:cxn modelId="{9B599F3C-D56C-49C4-BAE3-BA25A7BFF6BF}" type="presParOf" srcId="{CFD66517-D8BF-48F4-9009-70D7D35E8B02}" destId="{F5A3956D-E190-411A-B8D1-24BC3792D3BD}" srcOrd="0" destOrd="0" presId="urn:microsoft.com/office/officeart/2005/8/layout/orgChart1"/>
    <dgm:cxn modelId="{8077B97D-64D8-45B1-A6A3-494337DAE752}" type="presParOf" srcId="{CFD66517-D8BF-48F4-9009-70D7D35E8B02}" destId="{2E79C4F1-E218-4666-96E1-118FA9550B1E}" srcOrd="1" destOrd="0" presId="urn:microsoft.com/office/officeart/2005/8/layout/orgChart1"/>
    <dgm:cxn modelId="{DA3AAEC7-3EA2-47F1-83A5-E6E5950FEC8B}" type="presParOf" srcId="{2E79C4F1-E218-4666-96E1-118FA9550B1E}" destId="{03259176-9F4F-43B9-90A7-870DDAFC03DC}" srcOrd="0" destOrd="0" presId="urn:microsoft.com/office/officeart/2005/8/layout/orgChart1"/>
    <dgm:cxn modelId="{23E4B43D-F8DD-421C-A4EA-860497A9912B}" type="presParOf" srcId="{03259176-9F4F-43B9-90A7-870DDAFC03DC}" destId="{9AB56F97-229D-46EE-A995-F00E601CFC0A}" srcOrd="0" destOrd="0" presId="urn:microsoft.com/office/officeart/2005/8/layout/orgChart1"/>
    <dgm:cxn modelId="{25332EA1-BB18-453E-B685-91469F636ADB}" type="presParOf" srcId="{03259176-9F4F-43B9-90A7-870DDAFC03DC}" destId="{9B426BE5-A1A7-4EC1-B926-4386AD1A7473}" srcOrd="1" destOrd="0" presId="urn:microsoft.com/office/officeart/2005/8/layout/orgChart1"/>
    <dgm:cxn modelId="{DF806B66-2026-44C7-BB2D-5A6D4D7069F6}" type="presParOf" srcId="{2E79C4F1-E218-4666-96E1-118FA9550B1E}" destId="{EE03A4F0-612C-4551-850C-49A6979D3EA4}" srcOrd="1" destOrd="0" presId="urn:microsoft.com/office/officeart/2005/8/layout/orgChart1"/>
    <dgm:cxn modelId="{034821BC-58E2-4277-B1C9-28DC7BA68656}" type="presParOf" srcId="{2E79C4F1-E218-4666-96E1-118FA9550B1E}" destId="{67480F9E-C468-4201-9AD0-720F82E678EE}" srcOrd="2" destOrd="0" presId="urn:microsoft.com/office/officeart/2005/8/layout/orgChart1"/>
    <dgm:cxn modelId="{7BC2C044-5AFA-416F-8280-7BBF713CC2C6}" type="presParOf" srcId="{CFD66517-D8BF-48F4-9009-70D7D35E8B02}" destId="{020F20DD-6F25-4B47-B426-5C303A6EC257}" srcOrd="2" destOrd="0" presId="urn:microsoft.com/office/officeart/2005/8/layout/orgChart1"/>
    <dgm:cxn modelId="{6D47D48F-A893-45FC-9D4C-648C724CB629}" type="presParOf" srcId="{CFD66517-D8BF-48F4-9009-70D7D35E8B02}" destId="{1B24B6E1-F7A7-4228-96CF-F603F1236C0E}" srcOrd="3" destOrd="0" presId="urn:microsoft.com/office/officeart/2005/8/layout/orgChart1"/>
    <dgm:cxn modelId="{EA55713A-49AC-480B-914E-4217E1231770}" type="presParOf" srcId="{1B24B6E1-F7A7-4228-96CF-F603F1236C0E}" destId="{C33D973C-A9C3-4FEE-91F2-64D6222E4BA8}" srcOrd="0" destOrd="0" presId="urn:microsoft.com/office/officeart/2005/8/layout/orgChart1"/>
    <dgm:cxn modelId="{9C307974-3CA4-4AA9-8390-952C66546285}" type="presParOf" srcId="{C33D973C-A9C3-4FEE-91F2-64D6222E4BA8}" destId="{F4FDD324-9CB1-4DF1-A358-FC7EC4954908}" srcOrd="0" destOrd="0" presId="urn:microsoft.com/office/officeart/2005/8/layout/orgChart1"/>
    <dgm:cxn modelId="{79EADCA6-0AC0-4F35-B4B6-957EA5473703}" type="presParOf" srcId="{C33D973C-A9C3-4FEE-91F2-64D6222E4BA8}" destId="{16FCE7DC-F8B6-440F-A278-E8728D070BDA}" srcOrd="1" destOrd="0" presId="urn:microsoft.com/office/officeart/2005/8/layout/orgChart1"/>
    <dgm:cxn modelId="{EC3CD210-C0D8-475B-AE74-152C53E006A2}" type="presParOf" srcId="{1B24B6E1-F7A7-4228-96CF-F603F1236C0E}" destId="{7E44B9E5-0186-4A23-8F93-B5138CE2BF51}" srcOrd="1" destOrd="0" presId="urn:microsoft.com/office/officeart/2005/8/layout/orgChart1"/>
    <dgm:cxn modelId="{31E70F0E-3D90-4BA1-BF0F-587BBE58FF6E}" type="presParOf" srcId="{1B24B6E1-F7A7-4228-96CF-F603F1236C0E}" destId="{2CF281E7-EA22-4162-B102-3C25A9F9CC17}" srcOrd="2" destOrd="0" presId="urn:microsoft.com/office/officeart/2005/8/layout/orgChart1"/>
    <dgm:cxn modelId="{6BB7684A-A461-41F8-97D3-1E653C3342FE}" type="presParOf" srcId="{CFD66517-D8BF-48F4-9009-70D7D35E8B02}" destId="{66EC99EA-2DDB-4327-9F11-86D41A8FCE14}" srcOrd="4" destOrd="0" presId="urn:microsoft.com/office/officeart/2005/8/layout/orgChart1"/>
    <dgm:cxn modelId="{1AF45325-2011-42C2-BEF1-8B9D4AE19EE3}" type="presParOf" srcId="{CFD66517-D8BF-48F4-9009-70D7D35E8B02}" destId="{7EEC6BAC-AE73-4540-BC97-7A9559C4190E}" srcOrd="5" destOrd="0" presId="urn:microsoft.com/office/officeart/2005/8/layout/orgChart1"/>
    <dgm:cxn modelId="{75989D66-2578-4E1A-A8E5-97576FB77248}" type="presParOf" srcId="{7EEC6BAC-AE73-4540-BC97-7A9559C4190E}" destId="{0698752A-81BE-48FC-A9DC-1E9B24E561D7}" srcOrd="0" destOrd="0" presId="urn:microsoft.com/office/officeart/2005/8/layout/orgChart1"/>
    <dgm:cxn modelId="{A77A3972-D298-49AE-AAC5-A2DB88B4DA60}" type="presParOf" srcId="{0698752A-81BE-48FC-A9DC-1E9B24E561D7}" destId="{D88F1E20-2025-4BE6-8CE9-38E7A3420AE0}" srcOrd="0" destOrd="0" presId="urn:microsoft.com/office/officeart/2005/8/layout/orgChart1"/>
    <dgm:cxn modelId="{7CDE7951-5A57-40CD-942A-9017442F89DA}" type="presParOf" srcId="{0698752A-81BE-48FC-A9DC-1E9B24E561D7}" destId="{3D426C7D-F4AF-492C-A8F0-1B43DE0F2B80}" srcOrd="1" destOrd="0" presId="urn:microsoft.com/office/officeart/2005/8/layout/orgChart1"/>
    <dgm:cxn modelId="{C3C7B1C3-CAB2-4007-865A-08A53ED22801}" type="presParOf" srcId="{7EEC6BAC-AE73-4540-BC97-7A9559C4190E}" destId="{273BFDC0-0C85-4DF8-85D6-B5F48207B04F}" srcOrd="1" destOrd="0" presId="urn:microsoft.com/office/officeart/2005/8/layout/orgChart1"/>
    <dgm:cxn modelId="{0DF9C8D7-5916-461C-868B-D6A331230365}" type="presParOf" srcId="{7EEC6BAC-AE73-4540-BC97-7A9559C4190E}" destId="{22A80739-7F9F-4438-ABEA-A0AE4B82A005}" srcOrd="2" destOrd="0" presId="urn:microsoft.com/office/officeart/2005/8/layout/orgChart1"/>
    <dgm:cxn modelId="{B542EDA1-73E8-4E58-8E68-0FF32DE71858}" type="presParOf" srcId="{CFD66517-D8BF-48F4-9009-70D7D35E8B02}" destId="{0BFC6C60-C473-41E5-8837-1C86FAC26DE7}" srcOrd="6" destOrd="0" presId="urn:microsoft.com/office/officeart/2005/8/layout/orgChart1"/>
    <dgm:cxn modelId="{CAEF285F-4E7B-407B-9FA9-CC24B3697D24}" type="presParOf" srcId="{CFD66517-D8BF-48F4-9009-70D7D35E8B02}" destId="{DD789245-4EC3-4577-A6D2-88B4A8DB47A6}" srcOrd="7" destOrd="0" presId="urn:microsoft.com/office/officeart/2005/8/layout/orgChart1"/>
    <dgm:cxn modelId="{C6142DAF-1578-4A89-BFB4-E6DF226EE968}" type="presParOf" srcId="{DD789245-4EC3-4577-A6D2-88B4A8DB47A6}" destId="{26E49083-2BDD-4266-8D5D-AD6B52502876}" srcOrd="0" destOrd="0" presId="urn:microsoft.com/office/officeart/2005/8/layout/orgChart1"/>
    <dgm:cxn modelId="{45E49E52-CD9A-417C-8231-719AEFA4AB18}" type="presParOf" srcId="{26E49083-2BDD-4266-8D5D-AD6B52502876}" destId="{2CDE311D-6F46-4BAB-82BC-6BF4700C04DB}" srcOrd="0" destOrd="0" presId="urn:microsoft.com/office/officeart/2005/8/layout/orgChart1"/>
    <dgm:cxn modelId="{A19EFC26-9801-44A4-865F-611B55E64D66}" type="presParOf" srcId="{26E49083-2BDD-4266-8D5D-AD6B52502876}" destId="{4FD3715C-7709-47DE-B3B4-B54E631CB09A}" srcOrd="1" destOrd="0" presId="urn:microsoft.com/office/officeart/2005/8/layout/orgChart1"/>
    <dgm:cxn modelId="{5DBB52AE-9F59-411F-B2DC-48E1FEABFC78}" type="presParOf" srcId="{DD789245-4EC3-4577-A6D2-88B4A8DB47A6}" destId="{B36D4DAF-F639-4467-AC63-4D0E4974E722}" srcOrd="1" destOrd="0" presId="urn:microsoft.com/office/officeart/2005/8/layout/orgChart1"/>
    <dgm:cxn modelId="{53D40543-60A2-484D-AB19-B0D684CA69FE}" type="presParOf" srcId="{DD789245-4EC3-4577-A6D2-88B4A8DB47A6}" destId="{4F1F86E4-9A9E-46E2-A8C0-3D53790DAB6A}" srcOrd="2" destOrd="0" presId="urn:microsoft.com/office/officeart/2005/8/layout/orgChart1"/>
    <dgm:cxn modelId="{7B41453C-94D4-4F0B-8D22-381B735A22A0}" type="presParOf" srcId="{4C252527-864F-4FF3-B496-18C69D6B87F4}" destId="{914FB311-DBDE-4C27-AF5F-3F1365BE0273}" srcOrd="2" destOrd="0" presId="urn:microsoft.com/office/officeart/2005/8/layout/orgChart1"/>
    <dgm:cxn modelId="{0C1F873E-8104-4DE4-9B72-7AF24E3F68B0}" type="presParOf" srcId="{E68837DC-66F4-416F-B2B8-FCA3B9584BC7}" destId="{C857705B-E7CD-49B1-BDE5-428DEF365552}" srcOrd="4" destOrd="0" presId="urn:microsoft.com/office/officeart/2005/8/layout/orgChart1"/>
    <dgm:cxn modelId="{63FA3AEA-FCF6-4C2D-8F5E-14D8B9EDAD55}" type="presParOf" srcId="{E68837DC-66F4-416F-B2B8-FCA3B9584BC7}" destId="{48DCFB19-31C4-42E1-9BF4-5B41697423C6}" srcOrd="5" destOrd="0" presId="urn:microsoft.com/office/officeart/2005/8/layout/orgChart1"/>
    <dgm:cxn modelId="{F982F87F-D24D-47EA-81D4-2D335FEC3081}" type="presParOf" srcId="{48DCFB19-31C4-42E1-9BF4-5B41697423C6}" destId="{20435D21-22AE-49C7-9337-D9FA276B6613}" srcOrd="0" destOrd="0" presId="urn:microsoft.com/office/officeart/2005/8/layout/orgChart1"/>
    <dgm:cxn modelId="{5A92A6AD-5AAA-4680-813F-2F86FE3E3C07}" type="presParOf" srcId="{20435D21-22AE-49C7-9337-D9FA276B6613}" destId="{D1557C40-8683-4BF1-92BC-D165E3DECBCB}" srcOrd="0" destOrd="0" presId="urn:microsoft.com/office/officeart/2005/8/layout/orgChart1"/>
    <dgm:cxn modelId="{4797305B-66CC-465B-B62E-E78297260B9E}" type="presParOf" srcId="{20435D21-22AE-49C7-9337-D9FA276B6613}" destId="{B8FEF8BF-9082-4F6C-99D6-7CCCBD2E01CF}" srcOrd="1" destOrd="0" presId="urn:microsoft.com/office/officeart/2005/8/layout/orgChart1"/>
    <dgm:cxn modelId="{5681FF98-3A93-49EE-8BAC-A124D77D85CC}" type="presParOf" srcId="{48DCFB19-31C4-42E1-9BF4-5B41697423C6}" destId="{1DE5B081-3144-4011-9947-B9C5E3C171DE}" srcOrd="1" destOrd="0" presId="urn:microsoft.com/office/officeart/2005/8/layout/orgChart1"/>
    <dgm:cxn modelId="{B55E4BB5-9A3C-462B-AE04-D5CE599DB941}" type="presParOf" srcId="{1DE5B081-3144-4011-9947-B9C5E3C171DE}" destId="{5835FC3E-5BDA-400D-A553-05427B59C3B5}" srcOrd="0" destOrd="0" presId="urn:microsoft.com/office/officeart/2005/8/layout/orgChart1"/>
    <dgm:cxn modelId="{6443913D-F734-4EE9-A973-538FAAD53F83}" type="presParOf" srcId="{1DE5B081-3144-4011-9947-B9C5E3C171DE}" destId="{EAC6D1F3-93F6-45C8-989C-08ED357AF8AA}" srcOrd="1" destOrd="0" presId="urn:microsoft.com/office/officeart/2005/8/layout/orgChart1"/>
    <dgm:cxn modelId="{D9C3D6D7-47BF-4B14-8FA9-7710A613DD10}" type="presParOf" srcId="{EAC6D1F3-93F6-45C8-989C-08ED357AF8AA}" destId="{4283B682-1F56-4EC5-ABA5-3567CF428230}" srcOrd="0" destOrd="0" presId="urn:microsoft.com/office/officeart/2005/8/layout/orgChart1"/>
    <dgm:cxn modelId="{0750C3B2-670F-402B-9FA4-29A8DC02F0D6}" type="presParOf" srcId="{4283B682-1F56-4EC5-ABA5-3567CF428230}" destId="{40C4B980-6822-488F-A468-95DCBE438387}" srcOrd="0" destOrd="0" presId="urn:microsoft.com/office/officeart/2005/8/layout/orgChart1"/>
    <dgm:cxn modelId="{2779C80E-A401-4A09-9B05-61996555F9EC}" type="presParOf" srcId="{4283B682-1F56-4EC5-ABA5-3567CF428230}" destId="{B8256CCB-F615-4EFD-9DD3-EF8746B88513}" srcOrd="1" destOrd="0" presId="urn:microsoft.com/office/officeart/2005/8/layout/orgChart1"/>
    <dgm:cxn modelId="{20AFB199-679A-4339-A186-61A3008BE5B8}" type="presParOf" srcId="{EAC6D1F3-93F6-45C8-989C-08ED357AF8AA}" destId="{9B88A97E-0EB1-43D0-813A-34F70DD55206}" srcOrd="1" destOrd="0" presId="urn:microsoft.com/office/officeart/2005/8/layout/orgChart1"/>
    <dgm:cxn modelId="{B6A9D2AF-4C64-4595-9A17-FB618430829C}" type="presParOf" srcId="{EAC6D1F3-93F6-45C8-989C-08ED357AF8AA}" destId="{067D0E69-7404-483E-92F0-A5071A02B6A4}" srcOrd="2" destOrd="0" presId="urn:microsoft.com/office/officeart/2005/8/layout/orgChart1"/>
    <dgm:cxn modelId="{003B48FD-F7CB-45B2-82FE-213E446AA321}" type="presParOf" srcId="{1DE5B081-3144-4011-9947-B9C5E3C171DE}" destId="{C3B70E76-4854-4FA9-A5F8-EDDE6CD98A7D}" srcOrd="2" destOrd="0" presId="urn:microsoft.com/office/officeart/2005/8/layout/orgChart1"/>
    <dgm:cxn modelId="{828B5CB4-C3B2-4F58-BB0B-6B53FDA29713}" type="presParOf" srcId="{1DE5B081-3144-4011-9947-B9C5E3C171DE}" destId="{C2075DFE-7CB5-4CA8-9227-5CF5339DB93C}" srcOrd="3" destOrd="0" presId="urn:microsoft.com/office/officeart/2005/8/layout/orgChart1"/>
    <dgm:cxn modelId="{38C3C3DC-60D6-400E-BCB4-31CCF760104D}" type="presParOf" srcId="{C2075DFE-7CB5-4CA8-9227-5CF5339DB93C}" destId="{8652D63D-D7B8-4456-97C1-55B6FB4EC5D0}" srcOrd="0" destOrd="0" presId="urn:microsoft.com/office/officeart/2005/8/layout/orgChart1"/>
    <dgm:cxn modelId="{3F859173-A9AD-457E-9E9C-973B2A14DE71}" type="presParOf" srcId="{8652D63D-D7B8-4456-97C1-55B6FB4EC5D0}" destId="{00A1FA5E-A4C0-4207-8B23-B3496E979057}" srcOrd="0" destOrd="0" presId="urn:microsoft.com/office/officeart/2005/8/layout/orgChart1"/>
    <dgm:cxn modelId="{203B2263-093C-4319-A44C-11E23C98AE8E}" type="presParOf" srcId="{8652D63D-D7B8-4456-97C1-55B6FB4EC5D0}" destId="{61872D97-310C-4DF2-8321-31AF3B067B92}" srcOrd="1" destOrd="0" presId="urn:microsoft.com/office/officeart/2005/8/layout/orgChart1"/>
    <dgm:cxn modelId="{1B328A23-0FB6-4580-B80C-7F32DC500C32}" type="presParOf" srcId="{C2075DFE-7CB5-4CA8-9227-5CF5339DB93C}" destId="{32D977F8-3C98-4092-AC57-15F4556F78E2}" srcOrd="1" destOrd="0" presId="urn:microsoft.com/office/officeart/2005/8/layout/orgChart1"/>
    <dgm:cxn modelId="{9B3B3FD3-284F-4844-9827-2ADB64CE0E9C}" type="presParOf" srcId="{C2075DFE-7CB5-4CA8-9227-5CF5339DB93C}" destId="{925629DA-C440-434E-9912-B5E7250F7F18}" srcOrd="2" destOrd="0" presId="urn:microsoft.com/office/officeart/2005/8/layout/orgChart1"/>
    <dgm:cxn modelId="{D626CCE3-27D7-4E2F-B16E-1AEF53EB5684}" type="presParOf" srcId="{1DE5B081-3144-4011-9947-B9C5E3C171DE}" destId="{74958155-806D-4EE4-846C-6BD9849BFCA6}" srcOrd="4" destOrd="0" presId="urn:microsoft.com/office/officeart/2005/8/layout/orgChart1"/>
    <dgm:cxn modelId="{351D4D49-EFA1-4F98-B3CE-B5909A7A9DAA}" type="presParOf" srcId="{1DE5B081-3144-4011-9947-B9C5E3C171DE}" destId="{0E53371F-C905-4B80-9A10-55623869D25E}" srcOrd="5" destOrd="0" presId="urn:microsoft.com/office/officeart/2005/8/layout/orgChart1"/>
    <dgm:cxn modelId="{34B2DD60-48CF-42A1-AD04-66C822CD0FE0}" type="presParOf" srcId="{0E53371F-C905-4B80-9A10-55623869D25E}" destId="{288F63C9-91C8-44E1-8B3D-CADB0280910A}" srcOrd="0" destOrd="0" presId="urn:microsoft.com/office/officeart/2005/8/layout/orgChart1"/>
    <dgm:cxn modelId="{65060FC1-A89E-441B-A3F2-07F55BBCB952}" type="presParOf" srcId="{288F63C9-91C8-44E1-8B3D-CADB0280910A}" destId="{E1CDCC55-FEED-4260-96EA-D34002D10E82}" srcOrd="0" destOrd="0" presId="urn:microsoft.com/office/officeart/2005/8/layout/orgChart1"/>
    <dgm:cxn modelId="{17A42AF5-4770-446D-8B4C-ED8B421CF392}" type="presParOf" srcId="{288F63C9-91C8-44E1-8B3D-CADB0280910A}" destId="{DE69A13A-E745-464C-BB91-F35498DB4785}" srcOrd="1" destOrd="0" presId="urn:microsoft.com/office/officeart/2005/8/layout/orgChart1"/>
    <dgm:cxn modelId="{36285644-3F87-4018-AF09-97480F313D14}" type="presParOf" srcId="{0E53371F-C905-4B80-9A10-55623869D25E}" destId="{23773955-362F-43B7-A4DF-0C6DBC048F55}" srcOrd="1" destOrd="0" presId="urn:microsoft.com/office/officeart/2005/8/layout/orgChart1"/>
    <dgm:cxn modelId="{580DB9F6-445C-4375-955E-E56C0366DC67}" type="presParOf" srcId="{0E53371F-C905-4B80-9A10-55623869D25E}" destId="{BC861A33-1217-4B0D-9D0C-13C7A3D09BB9}" srcOrd="2" destOrd="0" presId="urn:microsoft.com/office/officeart/2005/8/layout/orgChart1"/>
    <dgm:cxn modelId="{0EF2F691-0291-4B2B-9D22-71C803C8F0E8}" type="presParOf" srcId="{48DCFB19-31C4-42E1-9BF4-5B41697423C6}" destId="{D9C57EB4-8676-45F2-A8DF-594B8B746F07}" srcOrd="2" destOrd="0" presId="urn:microsoft.com/office/officeart/2005/8/layout/orgChart1"/>
    <dgm:cxn modelId="{B5513081-6FB3-42A1-8BBA-C9D3093FE3DA}" type="presParOf" srcId="{E68837DC-66F4-416F-B2B8-FCA3B9584BC7}" destId="{CCCBF049-D733-4659-9B32-D33BBF932242}" srcOrd="6" destOrd="0" presId="urn:microsoft.com/office/officeart/2005/8/layout/orgChart1"/>
    <dgm:cxn modelId="{24A3D958-83B9-4DE7-A1F4-DAE8CD15224F}" type="presParOf" srcId="{E68837DC-66F4-416F-B2B8-FCA3B9584BC7}" destId="{0B8C1D0C-1017-4E8F-8568-DA6C4EB1B5B0}" srcOrd="7" destOrd="0" presId="urn:microsoft.com/office/officeart/2005/8/layout/orgChart1"/>
    <dgm:cxn modelId="{84C8ACFD-C4EB-420F-B8DE-7CF69AE74D0E}" type="presParOf" srcId="{0B8C1D0C-1017-4E8F-8568-DA6C4EB1B5B0}" destId="{FF0B9B96-957F-496E-9B2C-0A0C91D8C453}" srcOrd="0" destOrd="0" presId="urn:microsoft.com/office/officeart/2005/8/layout/orgChart1"/>
    <dgm:cxn modelId="{787FA132-29E8-4A2D-B5F8-2E8B891FDD2D}" type="presParOf" srcId="{FF0B9B96-957F-496E-9B2C-0A0C91D8C453}" destId="{77BFADAD-2AC2-4510-AEB0-D6A757EE4F35}" srcOrd="0" destOrd="0" presId="urn:microsoft.com/office/officeart/2005/8/layout/orgChart1"/>
    <dgm:cxn modelId="{8ED8A5AB-17A5-4145-BFE6-801577C33F6F}" type="presParOf" srcId="{FF0B9B96-957F-496E-9B2C-0A0C91D8C453}" destId="{4148230D-EBF9-4750-8D66-1ED8802DAD5D}" srcOrd="1" destOrd="0" presId="urn:microsoft.com/office/officeart/2005/8/layout/orgChart1"/>
    <dgm:cxn modelId="{82E5A28F-290B-41B6-90FE-8FD81E67F88F}" type="presParOf" srcId="{0B8C1D0C-1017-4E8F-8568-DA6C4EB1B5B0}" destId="{CE128D75-1114-4393-97E0-A294D25D6DBD}" srcOrd="1" destOrd="0" presId="urn:microsoft.com/office/officeart/2005/8/layout/orgChart1"/>
    <dgm:cxn modelId="{5427DFDB-69AB-49C6-B849-8FA1E83BF7D0}" type="presParOf" srcId="{CE128D75-1114-4393-97E0-A294D25D6DBD}" destId="{D7FFB351-4E2D-43E4-B0E4-AC6A434BA2C4}" srcOrd="0" destOrd="0" presId="urn:microsoft.com/office/officeart/2005/8/layout/orgChart1"/>
    <dgm:cxn modelId="{C50B040E-E18C-4C6B-B468-A6B8157DEECB}" type="presParOf" srcId="{CE128D75-1114-4393-97E0-A294D25D6DBD}" destId="{BBC21732-F2F0-4331-BDE0-C19B0AF559A6}" srcOrd="1" destOrd="0" presId="urn:microsoft.com/office/officeart/2005/8/layout/orgChart1"/>
    <dgm:cxn modelId="{46CE868F-A23F-4DAB-BE51-B3E12CA69518}" type="presParOf" srcId="{BBC21732-F2F0-4331-BDE0-C19B0AF559A6}" destId="{E4E49945-31DE-4C69-BDCE-25CCFFA48738}" srcOrd="0" destOrd="0" presId="urn:microsoft.com/office/officeart/2005/8/layout/orgChart1"/>
    <dgm:cxn modelId="{D35977C8-785C-41D4-B8FC-C160F34FF150}" type="presParOf" srcId="{E4E49945-31DE-4C69-BDCE-25CCFFA48738}" destId="{781F071C-1844-4BBF-BA1C-E5E887C29C36}" srcOrd="0" destOrd="0" presId="urn:microsoft.com/office/officeart/2005/8/layout/orgChart1"/>
    <dgm:cxn modelId="{7C74082B-B583-4942-A4A7-5C3AB1EA4521}" type="presParOf" srcId="{E4E49945-31DE-4C69-BDCE-25CCFFA48738}" destId="{8CCE40F1-F83D-4576-8A19-99F57D54C849}" srcOrd="1" destOrd="0" presId="urn:microsoft.com/office/officeart/2005/8/layout/orgChart1"/>
    <dgm:cxn modelId="{B0682200-0346-4D5C-932C-827F2795FA62}" type="presParOf" srcId="{BBC21732-F2F0-4331-BDE0-C19B0AF559A6}" destId="{2B03BDA7-13EF-4902-9BDD-696ECA308AE5}" srcOrd="1" destOrd="0" presId="urn:microsoft.com/office/officeart/2005/8/layout/orgChart1"/>
    <dgm:cxn modelId="{3F191A3D-22D8-4F02-B11C-EA78F94FBAC1}" type="presParOf" srcId="{BBC21732-F2F0-4331-BDE0-C19B0AF559A6}" destId="{DAE1A301-7FF3-4A63-921C-CF59EC863CC9}" srcOrd="2" destOrd="0" presId="urn:microsoft.com/office/officeart/2005/8/layout/orgChart1"/>
    <dgm:cxn modelId="{6457EB41-DC51-4A14-B706-AB1851854297}" type="presParOf" srcId="{CE128D75-1114-4393-97E0-A294D25D6DBD}" destId="{A068D2AD-3A6D-4A01-BF37-301C660068CE}" srcOrd="2" destOrd="0" presId="urn:microsoft.com/office/officeart/2005/8/layout/orgChart1"/>
    <dgm:cxn modelId="{94763AC2-E130-432B-9E44-6EB1A05F5976}" type="presParOf" srcId="{CE128D75-1114-4393-97E0-A294D25D6DBD}" destId="{393EB11C-6389-4AA1-904B-9F2CFFBADA9F}" srcOrd="3" destOrd="0" presId="urn:microsoft.com/office/officeart/2005/8/layout/orgChart1"/>
    <dgm:cxn modelId="{53E9569A-DB96-4B43-9B44-C2EEB8C5181B}" type="presParOf" srcId="{393EB11C-6389-4AA1-904B-9F2CFFBADA9F}" destId="{35D11AF3-F62D-4ACE-913C-E8434C49A7D6}" srcOrd="0" destOrd="0" presId="urn:microsoft.com/office/officeart/2005/8/layout/orgChart1"/>
    <dgm:cxn modelId="{0F375E26-EA56-450D-B6D1-5486D681753D}" type="presParOf" srcId="{35D11AF3-F62D-4ACE-913C-E8434C49A7D6}" destId="{6424D4FE-0861-45BE-99A9-FA9B4B6DF32C}" srcOrd="0" destOrd="0" presId="urn:microsoft.com/office/officeart/2005/8/layout/orgChart1"/>
    <dgm:cxn modelId="{6D357ED4-3F54-4DBE-9DF3-B1F73819A9DA}" type="presParOf" srcId="{35D11AF3-F62D-4ACE-913C-E8434C49A7D6}" destId="{96B5C1A6-6C7D-44F8-B958-B8C006F21150}" srcOrd="1" destOrd="0" presId="urn:microsoft.com/office/officeart/2005/8/layout/orgChart1"/>
    <dgm:cxn modelId="{AA35BD2E-1D07-4966-93D8-86E600260064}" type="presParOf" srcId="{393EB11C-6389-4AA1-904B-9F2CFFBADA9F}" destId="{7677A252-85B8-4288-91E4-E419337B96F4}" srcOrd="1" destOrd="0" presId="urn:microsoft.com/office/officeart/2005/8/layout/orgChart1"/>
    <dgm:cxn modelId="{7E0C6BCE-A16B-4D72-8518-8C8CF2337A7B}" type="presParOf" srcId="{393EB11C-6389-4AA1-904B-9F2CFFBADA9F}" destId="{2F322C1D-61F6-42A5-9F66-6CDC8857BAF9}" srcOrd="2" destOrd="0" presId="urn:microsoft.com/office/officeart/2005/8/layout/orgChart1"/>
    <dgm:cxn modelId="{646D8C23-9D91-4C3C-8EDA-851E3A84287F}" type="presParOf" srcId="{CE128D75-1114-4393-97E0-A294D25D6DBD}" destId="{F396BA30-3FF2-4A34-8B37-6B5385232229}" srcOrd="4" destOrd="0" presId="urn:microsoft.com/office/officeart/2005/8/layout/orgChart1"/>
    <dgm:cxn modelId="{256A6798-8382-41E9-AC0F-E11C37A8B867}" type="presParOf" srcId="{CE128D75-1114-4393-97E0-A294D25D6DBD}" destId="{B5CDECC3-B4AF-4176-B98B-39116B235E20}" srcOrd="5" destOrd="0" presId="urn:microsoft.com/office/officeart/2005/8/layout/orgChart1"/>
    <dgm:cxn modelId="{EAF1F2F3-055B-4A67-BA42-1BF1851C745E}" type="presParOf" srcId="{B5CDECC3-B4AF-4176-B98B-39116B235E20}" destId="{7A685F54-7E3F-4CA0-891C-766C6C355AD4}" srcOrd="0" destOrd="0" presId="urn:microsoft.com/office/officeart/2005/8/layout/orgChart1"/>
    <dgm:cxn modelId="{9B337CDA-A1B8-44EF-A639-E08ACD7AF8F8}" type="presParOf" srcId="{7A685F54-7E3F-4CA0-891C-766C6C355AD4}" destId="{BB3D669F-CEC1-4EC8-AF1B-9A74E7C67DBE}" srcOrd="0" destOrd="0" presId="urn:microsoft.com/office/officeart/2005/8/layout/orgChart1"/>
    <dgm:cxn modelId="{0DE8378F-DFF5-4D61-AEBE-618A4E46DC45}" type="presParOf" srcId="{7A685F54-7E3F-4CA0-891C-766C6C355AD4}" destId="{B47FF977-0BD0-468E-88E1-DCCB8C6C4572}" srcOrd="1" destOrd="0" presId="urn:microsoft.com/office/officeart/2005/8/layout/orgChart1"/>
    <dgm:cxn modelId="{9BAF970E-36A6-4A2B-82E6-20ED7A0FAE1E}" type="presParOf" srcId="{B5CDECC3-B4AF-4176-B98B-39116B235E20}" destId="{82803FFF-EDE2-45C3-BF58-1701279C3F2F}" srcOrd="1" destOrd="0" presId="urn:microsoft.com/office/officeart/2005/8/layout/orgChart1"/>
    <dgm:cxn modelId="{040F64A9-0336-4689-9D93-E05A060BC6E9}" type="presParOf" srcId="{B5CDECC3-B4AF-4176-B98B-39116B235E20}" destId="{7FC93D4B-A1A5-4E18-98BA-6BA132B66BCF}" srcOrd="2" destOrd="0" presId="urn:microsoft.com/office/officeart/2005/8/layout/orgChart1"/>
    <dgm:cxn modelId="{5340924E-659C-4AA3-AAAB-2178B3FA840C}" type="presParOf" srcId="{0B8C1D0C-1017-4E8F-8568-DA6C4EB1B5B0}" destId="{28876948-31A6-42A3-85CF-0E7ED2A334AC}" srcOrd="2" destOrd="0" presId="urn:microsoft.com/office/officeart/2005/8/layout/orgChart1"/>
    <dgm:cxn modelId="{FA107F1E-1504-457E-9231-C463FB8A04DD}" type="presParOf" srcId="{25EFBB61-A935-456D-A6AF-0AFC2048403E}" destId="{9B8E10E9-0CF8-427F-A9B2-FD7B958F8DB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96BA30-3FF2-4A34-8B37-6B5385232229}">
      <dsp:nvSpPr>
        <dsp:cNvPr id="0" name=""/>
        <dsp:cNvSpPr/>
      </dsp:nvSpPr>
      <dsp:spPr>
        <a:xfrm>
          <a:off x="4304600" y="917740"/>
          <a:ext cx="113627" cy="14241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8D2AD-3A6D-4A01-BF37-301C660068CE}">
      <dsp:nvSpPr>
        <dsp:cNvPr id="0" name=""/>
        <dsp:cNvSpPr/>
      </dsp:nvSpPr>
      <dsp:spPr>
        <a:xfrm>
          <a:off x="4304600" y="917740"/>
          <a:ext cx="113627" cy="8862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FFB351-4E2D-43E4-B0E4-AC6A434BA2C4}">
      <dsp:nvSpPr>
        <dsp:cNvPr id="0" name=""/>
        <dsp:cNvSpPr/>
      </dsp:nvSpPr>
      <dsp:spPr>
        <a:xfrm>
          <a:off x="4304600" y="917740"/>
          <a:ext cx="113627" cy="348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CBF049-D733-4659-9B32-D33BBF932242}">
      <dsp:nvSpPr>
        <dsp:cNvPr id="0" name=""/>
        <dsp:cNvSpPr/>
      </dsp:nvSpPr>
      <dsp:spPr>
        <a:xfrm>
          <a:off x="3232710" y="379901"/>
          <a:ext cx="1374898" cy="159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09"/>
              </a:lnTo>
              <a:lnTo>
                <a:pt x="1875666" y="108509"/>
              </a:lnTo>
              <a:lnTo>
                <a:pt x="1875666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958155-806D-4EE4-846C-6BD9849BFCA6}">
      <dsp:nvSpPr>
        <dsp:cNvPr id="0" name=""/>
        <dsp:cNvSpPr/>
      </dsp:nvSpPr>
      <dsp:spPr>
        <a:xfrm>
          <a:off x="3388001" y="917740"/>
          <a:ext cx="113627" cy="14241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B70E76-4854-4FA9-A5F8-EDDE6CD98A7D}">
      <dsp:nvSpPr>
        <dsp:cNvPr id="0" name=""/>
        <dsp:cNvSpPr/>
      </dsp:nvSpPr>
      <dsp:spPr>
        <a:xfrm>
          <a:off x="3388001" y="917740"/>
          <a:ext cx="113627" cy="8862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35FC3E-5BDA-400D-A553-05427B59C3B5}">
      <dsp:nvSpPr>
        <dsp:cNvPr id="0" name=""/>
        <dsp:cNvSpPr/>
      </dsp:nvSpPr>
      <dsp:spPr>
        <a:xfrm>
          <a:off x="3388001" y="917740"/>
          <a:ext cx="113627" cy="348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57705B-E7CD-49B1-BDE5-428DEF365552}">
      <dsp:nvSpPr>
        <dsp:cNvPr id="0" name=""/>
        <dsp:cNvSpPr/>
      </dsp:nvSpPr>
      <dsp:spPr>
        <a:xfrm>
          <a:off x="3232710" y="379901"/>
          <a:ext cx="458299" cy="159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09"/>
              </a:lnTo>
              <a:lnTo>
                <a:pt x="625222" y="108509"/>
              </a:lnTo>
              <a:lnTo>
                <a:pt x="625222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FC6C60-C473-41E5-8837-1C86FAC26DE7}">
      <dsp:nvSpPr>
        <dsp:cNvPr id="0" name=""/>
        <dsp:cNvSpPr/>
      </dsp:nvSpPr>
      <dsp:spPr>
        <a:xfrm>
          <a:off x="2471402" y="917740"/>
          <a:ext cx="113627" cy="19619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76571"/>
              </a:lnTo>
              <a:lnTo>
                <a:pt x="155013" y="2676571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EC99EA-2DDB-4327-9F11-86D41A8FCE14}">
      <dsp:nvSpPr>
        <dsp:cNvPr id="0" name=""/>
        <dsp:cNvSpPr/>
      </dsp:nvSpPr>
      <dsp:spPr>
        <a:xfrm>
          <a:off x="2471402" y="917740"/>
          <a:ext cx="113627" cy="14241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0F20DD-6F25-4B47-B426-5C303A6EC257}">
      <dsp:nvSpPr>
        <dsp:cNvPr id="0" name=""/>
        <dsp:cNvSpPr/>
      </dsp:nvSpPr>
      <dsp:spPr>
        <a:xfrm>
          <a:off x="2471402" y="917740"/>
          <a:ext cx="113627" cy="8862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A3956D-E190-411A-B8D1-24BC3792D3BD}">
      <dsp:nvSpPr>
        <dsp:cNvPr id="0" name=""/>
        <dsp:cNvSpPr/>
      </dsp:nvSpPr>
      <dsp:spPr>
        <a:xfrm>
          <a:off x="2471402" y="917740"/>
          <a:ext cx="113627" cy="348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38606-D323-434D-926D-DD856CF1DC45}">
      <dsp:nvSpPr>
        <dsp:cNvPr id="0" name=""/>
        <dsp:cNvSpPr/>
      </dsp:nvSpPr>
      <dsp:spPr>
        <a:xfrm>
          <a:off x="2774410" y="379901"/>
          <a:ext cx="458299" cy="159079"/>
        </a:xfrm>
        <a:custGeom>
          <a:avLst/>
          <a:gdLst/>
          <a:ahLst/>
          <a:cxnLst/>
          <a:rect l="0" t="0" r="0" b="0"/>
          <a:pathLst>
            <a:path>
              <a:moveTo>
                <a:pt x="625222" y="0"/>
              </a:moveTo>
              <a:lnTo>
                <a:pt x="625222" y="108509"/>
              </a:lnTo>
              <a:lnTo>
                <a:pt x="0" y="108509"/>
              </a:lnTo>
              <a:lnTo>
                <a:pt x="0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EE74C2-1288-43CE-850A-EF5FCF4EFD3A}">
      <dsp:nvSpPr>
        <dsp:cNvPr id="0" name=""/>
        <dsp:cNvSpPr/>
      </dsp:nvSpPr>
      <dsp:spPr>
        <a:xfrm>
          <a:off x="1554804" y="917740"/>
          <a:ext cx="113627" cy="30376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44035"/>
              </a:lnTo>
              <a:lnTo>
                <a:pt x="155013" y="414403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55D91-201A-4502-AF53-8F0815BBBB9C}">
      <dsp:nvSpPr>
        <dsp:cNvPr id="0" name=""/>
        <dsp:cNvSpPr/>
      </dsp:nvSpPr>
      <dsp:spPr>
        <a:xfrm>
          <a:off x="1554804" y="917740"/>
          <a:ext cx="113627" cy="2499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3"/>
              </a:lnTo>
              <a:lnTo>
                <a:pt x="155013" y="3410303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9EBF26-AD4E-4384-BE74-02AC5B1AC7E6}">
      <dsp:nvSpPr>
        <dsp:cNvPr id="0" name=""/>
        <dsp:cNvSpPr/>
      </dsp:nvSpPr>
      <dsp:spPr>
        <a:xfrm>
          <a:off x="1554804" y="917740"/>
          <a:ext cx="113627" cy="19619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76571"/>
              </a:lnTo>
              <a:lnTo>
                <a:pt x="155013" y="2676571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3D40C0-C52B-44DB-9696-DF4D6746B93C}">
      <dsp:nvSpPr>
        <dsp:cNvPr id="0" name=""/>
        <dsp:cNvSpPr/>
      </dsp:nvSpPr>
      <dsp:spPr>
        <a:xfrm>
          <a:off x="1554804" y="917740"/>
          <a:ext cx="113627" cy="14241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2839"/>
              </a:lnTo>
              <a:lnTo>
                <a:pt x="155013" y="1942839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796E3-6D73-485B-A431-4A12E8FE34B3}">
      <dsp:nvSpPr>
        <dsp:cNvPr id="0" name=""/>
        <dsp:cNvSpPr/>
      </dsp:nvSpPr>
      <dsp:spPr>
        <a:xfrm>
          <a:off x="1554804" y="917740"/>
          <a:ext cx="113627" cy="8862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9107"/>
              </a:lnTo>
              <a:lnTo>
                <a:pt x="155013" y="1209107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6ED545-7838-4D4A-9412-D9474A56F758}">
      <dsp:nvSpPr>
        <dsp:cNvPr id="0" name=""/>
        <dsp:cNvSpPr/>
      </dsp:nvSpPr>
      <dsp:spPr>
        <a:xfrm>
          <a:off x="1554804" y="917740"/>
          <a:ext cx="113627" cy="348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375"/>
              </a:lnTo>
              <a:lnTo>
                <a:pt x="155013" y="475375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FB40CE-9A22-4173-AC4A-25291A35C5D0}">
      <dsp:nvSpPr>
        <dsp:cNvPr id="0" name=""/>
        <dsp:cNvSpPr/>
      </dsp:nvSpPr>
      <dsp:spPr>
        <a:xfrm>
          <a:off x="1857811" y="379901"/>
          <a:ext cx="1374898" cy="159079"/>
        </a:xfrm>
        <a:custGeom>
          <a:avLst/>
          <a:gdLst/>
          <a:ahLst/>
          <a:cxnLst/>
          <a:rect l="0" t="0" r="0" b="0"/>
          <a:pathLst>
            <a:path>
              <a:moveTo>
                <a:pt x="1875666" y="0"/>
              </a:moveTo>
              <a:lnTo>
                <a:pt x="1875666" y="108509"/>
              </a:lnTo>
              <a:lnTo>
                <a:pt x="0" y="108509"/>
              </a:lnTo>
              <a:lnTo>
                <a:pt x="0" y="217019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EA1696-BAFC-4979-92C1-DC43298515D5}">
      <dsp:nvSpPr>
        <dsp:cNvPr id="0" name=""/>
        <dsp:cNvSpPr/>
      </dsp:nvSpPr>
      <dsp:spPr>
        <a:xfrm>
          <a:off x="2853950" y="1141"/>
          <a:ext cx="757519" cy="378759"/>
        </a:xfrm>
        <a:prstGeom prst="rect">
          <a:avLst/>
        </a:prstGeom>
        <a:solidFill>
          <a:srgbClr val="70AD47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 Gesamtaufgabe</a:t>
          </a:r>
        </a:p>
      </dsp:txBody>
      <dsp:txXfrm>
        <a:off x="2853950" y="1141"/>
        <a:ext cx="757519" cy="378759"/>
      </dsp:txXfrm>
    </dsp:sp>
    <dsp:sp modelId="{1E52467D-8C9F-4727-9F2E-C1E487F1B52A}">
      <dsp:nvSpPr>
        <dsp:cNvPr id="0" name=""/>
        <dsp:cNvSpPr/>
      </dsp:nvSpPr>
      <dsp:spPr>
        <a:xfrm>
          <a:off x="1479052" y="538980"/>
          <a:ext cx="757519" cy="378759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i="0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 Projekt-management</a:t>
          </a:r>
        </a:p>
      </dsp:txBody>
      <dsp:txXfrm>
        <a:off x="1479052" y="538980"/>
        <a:ext cx="757519" cy="378759"/>
      </dsp:txXfrm>
    </dsp:sp>
    <dsp:sp modelId="{1ABB2F9F-3DFD-4769-8F40-FF754724D68E}">
      <dsp:nvSpPr>
        <dsp:cNvPr id="0" name=""/>
        <dsp:cNvSpPr/>
      </dsp:nvSpPr>
      <dsp:spPr>
        <a:xfrm>
          <a:off x="1668431" y="1076819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Pxx_1.1.1 Initialisierung</a:t>
          </a:r>
        </a:p>
      </dsp:txBody>
      <dsp:txXfrm>
        <a:off x="1668431" y="1076819"/>
        <a:ext cx="757519" cy="378759"/>
      </dsp:txXfrm>
    </dsp:sp>
    <dsp:sp modelId="{3E12C6DD-4CD7-42A3-BB45-7C02D3388369}">
      <dsp:nvSpPr>
        <dsp:cNvPr id="0" name=""/>
        <dsp:cNvSpPr/>
      </dsp:nvSpPr>
      <dsp:spPr>
        <a:xfrm>
          <a:off x="1668431" y="1614658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Pxx_1.1.2 Definition</a:t>
          </a:r>
        </a:p>
      </dsp:txBody>
      <dsp:txXfrm>
        <a:off x="1668431" y="1614658"/>
        <a:ext cx="757519" cy="378759"/>
      </dsp:txXfrm>
    </dsp:sp>
    <dsp:sp modelId="{4F272377-FC40-4E84-9D3D-3DFA93643826}">
      <dsp:nvSpPr>
        <dsp:cNvPr id="0" name=""/>
        <dsp:cNvSpPr/>
      </dsp:nvSpPr>
      <dsp:spPr>
        <a:xfrm>
          <a:off x="1668431" y="2152497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Pxx_1.1.3 Planung</a:t>
          </a:r>
        </a:p>
      </dsp:txBody>
      <dsp:txXfrm>
        <a:off x="1668431" y="2152497"/>
        <a:ext cx="757519" cy="378759"/>
      </dsp:txXfrm>
    </dsp:sp>
    <dsp:sp modelId="{72AC9D40-B000-4AD7-8C7C-871D9A0CB139}">
      <dsp:nvSpPr>
        <dsp:cNvPr id="0" name=""/>
        <dsp:cNvSpPr/>
      </dsp:nvSpPr>
      <dsp:spPr>
        <a:xfrm>
          <a:off x="1668431" y="2690336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Pxx_1.1.4 Steuerung</a:t>
          </a:r>
        </a:p>
      </dsp:txBody>
      <dsp:txXfrm>
        <a:off x="1668431" y="2690336"/>
        <a:ext cx="757519" cy="378759"/>
      </dsp:txXfrm>
    </dsp:sp>
    <dsp:sp modelId="{1CAEB7DF-AA78-4A3F-B974-FD1B2390FBD3}">
      <dsp:nvSpPr>
        <dsp:cNvPr id="0" name=""/>
        <dsp:cNvSpPr/>
      </dsp:nvSpPr>
      <dsp:spPr>
        <a:xfrm>
          <a:off x="1668431" y="3228174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Pxx_1.1.5 Abschluss</a:t>
          </a:r>
        </a:p>
      </dsp:txBody>
      <dsp:txXfrm>
        <a:off x="1668431" y="3228174"/>
        <a:ext cx="757519" cy="378759"/>
      </dsp:txXfrm>
    </dsp:sp>
    <dsp:sp modelId="{6C55FC6A-A3B4-44BF-828A-289FFD372D81}">
      <dsp:nvSpPr>
        <dsp:cNvPr id="0" name=""/>
        <dsp:cNvSpPr/>
      </dsp:nvSpPr>
      <dsp:spPr>
        <a:xfrm>
          <a:off x="1668431" y="3766013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Pxx_1.1.6 Support</a:t>
          </a:r>
        </a:p>
      </dsp:txBody>
      <dsp:txXfrm>
        <a:off x="1668431" y="3766013"/>
        <a:ext cx="757519" cy="378759"/>
      </dsp:txXfrm>
    </dsp:sp>
    <dsp:sp modelId="{6706ACF3-DEAC-4651-B8D0-1E4071B2E1D2}">
      <dsp:nvSpPr>
        <dsp:cNvPr id="0" name=""/>
        <dsp:cNvSpPr/>
      </dsp:nvSpPr>
      <dsp:spPr>
        <a:xfrm>
          <a:off x="2395650" y="538980"/>
          <a:ext cx="757519" cy="378759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 Teil-aufgabe 1</a:t>
          </a:r>
        </a:p>
      </dsp:txBody>
      <dsp:txXfrm>
        <a:off x="2395650" y="538980"/>
        <a:ext cx="757519" cy="378759"/>
      </dsp:txXfrm>
    </dsp:sp>
    <dsp:sp modelId="{9AB56F97-229D-46EE-A995-F00E601CFC0A}">
      <dsp:nvSpPr>
        <dsp:cNvPr id="0" name=""/>
        <dsp:cNvSpPr/>
      </dsp:nvSpPr>
      <dsp:spPr>
        <a:xfrm>
          <a:off x="2585030" y="1076819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Pxx_1.2.1 Arbeitspaket</a:t>
          </a:r>
        </a:p>
      </dsp:txBody>
      <dsp:txXfrm>
        <a:off x="2585030" y="1076819"/>
        <a:ext cx="757519" cy="378759"/>
      </dsp:txXfrm>
    </dsp:sp>
    <dsp:sp modelId="{F4FDD324-9CB1-4DF1-A358-FC7EC4954908}">
      <dsp:nvSpPr>
        <dsp:cNvPr id="0" name=""/>
        <dsp:cNvSpPr/>
      </dsp:nvSpPr>
      <dsp:spPr>
        <a:xfrm>
          <a:off x="2585030" y="1614658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Pxx_1.2.2 Arbeitspaket</a:t>
          </a:r>
        </a:p>
      </dsp:txBody>
      <dsp:txXfrm>
        <a:off x="2585030" y="1614658"/>
        <a:ext cx="757519" cy="378759"/>
      </dsp:txXfrm>
    </dsp:sp>
    <dsp:sp modelId="{D88F1E20-2025-4BE6-8CE9-38E7A3420AE0}">
      <dsp:nvSpPr>
        <dsp:cNvPr id="0" name=""/>
        <dsp:cNvSpPr/>
      </dsp:nvSpPr>
      <dsp:spPr>
        <a:xfrm>
          <a:off x="2585030" y="2152497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Pxx_1.2.3 Arbeitspaket</a:t>
          </a:r>
        </a:p>
      </dsp:txBody>
      <dsp:txXfrm>
        <a:off x="2585030" y="2152497"/>
        <a:ext cx="757519" cy="378759"/>
      </dsp:txXfrm>
    </dsp:sp>
    <dsp:sp modelId="{2CDE311D-6F46-4BAB-82BC-6BF4700C04DB}">
      <dsp:nvSpPr>
        <dsp:cNvPr id="0" name=""/>
        <dsp:cNvSpPr/>
      </dsp:nvSpPr>
      <dsp:spPr>
        <a:xfrm>
          <a:off x="2585030" y="2690336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Pxx_1.2.4 Arbeitspaket</a:t>
          </a:r>
        </a:p>
      </dsp:txBody>
      <dsp:txXfrm>
        <a:off x="2585030" y="2690336"/>
        <a:ext cx="757519" cy="378759"/>
      </dsp:txXfrm>
    </dsp:sp>
    <dsp:sp modelId="{D1557C40-8683-4BF1-92BC-D165E3DECBCB}">
      <dsp:nvSpPr>
        <dsp:cNvPr id="0" name=""/>
        <dsp:cNvSpPr/>
      </dsp:nvSpPr>
      <dsp:spPr>
        <a:xfrm>
          <a:off x="3312249" y="538980"/>
          <a:ext cx="757519" cy="378759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 Teil-aufgabe  2</a:t>
          </a:r>
        </a:p>
      </dsp:txBody>
      <dsp:txXfrm>
        <a:off x="3312249" y="538980"/>
        <a:ext cx="757519" cy="378759"/>
      </dsp:txXfrm>
    </dsp:sp>
    <dsp:sp modelId="{40C4B980-6822-488F-A468-95DCBE438387}">
      <dsp:nvSpPr>
        <dsp:cNvPr id="0" name=""/>
        <dsp:cNvSpPr/>
      </dsp:nvSpPr>
      <dsp:spPr>
        <a:xfrm>
          <a:off x="3501629" y="1076819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Pxx_1.3.1 Arbeitspaket</a:t>
          </a:r>
        </a:p>
      </dsp:txBody>
      <dsp:txXfrm>
        <a:off x="3501629" y="1076819"/>
        <a:ext cx="757519" cy="378759"/>
      </dsp:txXfrm>
    </dsp:sp>
    <dsp:sp modelId="{00A1FA5E-A4C0-4207-8B23-B3496E979057}">
      <dsp:nvSpPr>
        <dsp:cNvPr id="0" name=""/>
        <dsp:cNvSpPr/>
      </dsp:nvSpPr>
      <dsp:spPr>
        <a:xfrm>
          <a:off x="3501629" y="1614658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Pxx_1.3.2 Arbeitspaket</a:t>
          </a:r>
        </a:p>
      </dsp:txBody>
      <dsp:txXfrm>
        <a:off x="3501629" y="1614658"/>
        <a:ext cx="757519" cy="378759"/>
      </dsp:txXfrm>
    </dsp:sp>
    <dsp:sp modelId="{E1CDCC55-FEED-4260-96EA-D34002D10E82}">
      <dsp:nvSpPr>
        <dsp:cNvPr id="0" name=""/>
        <dsp:cNvSpPr/>
      </dsp:nvSpPr>
      <dsp:spPr>
        <a:xfrm>
          <a:off x="3501629" y="2152497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Pxx_1.3.3 Arbeitspaket</a:t>
          </a:r>
        </a:p>
      </dsp:txBody>
      <dsp:txXfrm>
        <a:off x="3501629" y="2152497"/>
        <a:ext cx="757519" cy="378759"/>
      </dsp:txXfrm>
    </dsp:sp>
    <dsp:sp modelId="{77BFADAD-2AC2-4510-AEB0-D6A757EE4F35}">
      <dsp:nvSpPr>
        <dsp:cNvPr id="0" name=""/>
        <dsp:cNvSpPr/>
      </dsp:nvSpPr>
      <dsp:spPr>
        <a:xfrm>
          <a:off x="4228848" y="538980"/>
          <a:ext cx="757519" cy="378759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 Teil-aufgabe 3</a:t>
          </a:r>
        </a:p>
      </dsp:txBody>
      <dsp:txXfrm>
        <a:off x="4228848" y="538980"/>
        <a:ext cx="757519" cy="378759"/>
      </dsp:txXfrm>
    </dsp:sp>
    <dsp:sp modelId="{781F071C-1844-4BBF-BA1C-E5E887C29C36}">
      <dsp:nvSpPr>
        <dsp:cNvPr id="0" name=""/>
        <dsp:cNvSpPr/>
      </dsp:nvSpPr>
      <dsp:spPr>
        <a:xfrm>
          <a:off x="4418228" y="1076819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Pxx_1.4.1 Arbeitspaket</a:t>
          </a:r>
        </a:p>
      </dsp:txBody>
      <dsp:txXfrm>
        <a:off x="4418228" y="1076819"/>
        <a:ext cx="757519" cy="378759"/>
      </dsp:txXfrm>
    </dsp:sp>
    <dsp:sp modelId="{6424D4FE-0861-45BE-99A9-FA9B4B6DF32C}">
      <dsp:nvSpPr>
        <dsp:cNvPr id="0" name=""/>
        <dsp:cNvSpPr/>
      </dsp:nvSpPr>
      <dsp:spPr>
        <a:xfrm>
          <a:off x="4418228" y="1614658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Pxx_1.4.2 Arbeitspaket</a:t>
          </a:r>
        </a:p>
      </dsp:txBody>
      <dsp:txXfrm>
        <a:off x="4418228" y="1614658"/>
        <a:ext cx="757519" cy="378759"/>
      </dsp:txXfrm>
    </dsp:sp>
    <dsp:sp modelId="{BB3D669F-CEC1-4EC8-AF1B-9A74E7C67DBE}">
      <dsp:nvSpPr>
        <dsp:cNvPr id="0" name=""/>
        <dsp:cNvSpPr/>
      </dsp:nvSpPr>
      <dsp:spPr>
        <a:xfrm>
          <a:off x="4418228" y="2152497"/>
          <a:ext cx="757519" cy="378759"/>
        </a:xfrm>
        <a:prstGeom prst="rect">
          <a:avLst/>
        </a:prstGeom>
        <a:solidFill>
          <a:srgbClr val="E7E6E6"/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000" b="1" kern="120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Pxx_1.4.3 Arbeitspaket</a:t>
          </a:r>
        </a:p>
      </dsp:txBody>
      <dsp:txXfrm>
        <a:off x="4418228" y="2152497"/>
        <a:ext cx="757519" cy="3787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0.17226</cdr:x>
      <cdr:y>0.61216</cdr:y>
    </cdr:from>
    <cdr:to>
      <cdr:x>0.17378</cdr:x>
      <cdr:y>0.83648</cdr:y>
    </cdr:to>
    <cdr:cxnSp macro="">
      <cdr:nvCxnSpPr>
        <cdr:cNvPr id="3" name="Gerade Verbindung mit Pfeil 2"/>
        <cdr:cNvCxnSpPr/>
      </cdr:nvCxnSpPr>
      <cdr:spPr>
        <a:xfrm xmlns:a="http://schemas.openxmlformats.org/drawingml/2006/main" flipH="1">
          <a:off x="1076325" y="2781300"/>
          <a:ext cx="9526" cy="1019175"/>
        </a:xfrm>
        <a:prstGeom xmlns:a="http://schemas.openxmlformats.org/drawingml/2006/main" prst="straightConnector1">
          <a:avLst/>
        </a:prstGeom>
        <a:ln xmlns:a="http://schemas.openxmlformats.org/drawingml/2006/main" w="15875">
          <a:solidFill>
            <a:schemeClr val="tx1"/>
          </a:solidFill>
          <a:tailEnd type="non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Larissa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Larissa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Larissa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Larissa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Larissa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Larissa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5D42E335A1DDF41B22EBD87255165CE" ma:contentTypeVersion="13" ma:contentTypeDescription="Ein neues Dokument erstellen." ma:contentTypeScope="" ma:versionID="a8ef7d470153e7c6a6997f98368e87fd">
  <xsd:schema xmlns:xsd="http://www.w3.org/2001/XMLSchema" xmlns:xs="http://www.w3.org/2001/XMLSchema" xmlns:p="http://schemas.microsoft.com/office/2006/metadata/properties" xmlns:ns2="9f381ceb-3cd9-4c82-af15-8bcf472081ec" xmlns:ns3="d19148a6-9c14-46dc-b5f8-38518494dfee" targetNamespace="http://schemas.microsoft.com/office/2006/metadata/properties" ma:root="true" ma:fieldsID="f88fd686406ea4b4886bf3393893de88" ns2:_="" ns3:_="">
    <xsd:import namespace="9f381ceb-3cd9-4c82-af15-8bcf472081ec"/>
    <xsd:import namespace="d19148a6-9c14-46dc-b5f8-38518494df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81ceb-3cd9-4c82-af15-8bcf472081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81d8494a-d8c0-4841-8b95-3c1907ea46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148a6-9c14-46dc-b5f8-38518494dfe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f214723b-2c66-4088-90ba-86617e52b763}" ma:internalName="TaxCatchAll" ma:showField="CatchAllData" ma:web="d19148a6-9c14-46dc-b5f8-38518494df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B20FAD-4899-2E41-8F4C-B1825264EB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08D8F1-348D-4F58-BBA0-15FB764C78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888D84-8443-47EB-87F4-FF6C1F8AD3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381ceb-3cd9-4c82-af15-8bcf472081ec"/>
    <ds:schemaRef ds:uri="d19148a6-9c14-46dc-b5f8-38518494df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Transfernachweis 2008_V4</Template>
  <TotalTime>0</TotalTime>
  <Pages>47</Pages>
  <Words>8129</Words>
  <Characters>51217</Characters>
  <Application>Microsoft Office Word</Application>
  <DocSecurity>0</DocSecurity>
  <Lines>426</Lines>
  <Paragraphs>118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Report Level D</vt:lpstr>
    </vt:vector>
  </TitlesOfParts>
  <Manager>René Windus</Manager>
  <Company>Decisio Projekt- und Prozessmanagement GmbH</Company>
  <LinksUpToDate>false</LinksUpToDate>
  <CharactersWithSpaces>59228</CharactersWithSpaces>
  <SharedDoc>false</SharedDoc>
  <HyperlinkBase/>
  <HLinks>
    <vt:vector size="528" baseType="variant">
      <vt:variant>
        <vt:i4>1507389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_Toc142565841</vt:lpwstr>
      </vt:variant>
      <vt:variant>
        <vt:i4>1507389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_Toc142565840</vt:lpwstr>
      </vt:variant>
      <vt:variant>
        <vt:i4>1048637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_Toc142565839</vt:lpwstr>
      </vt:variant>
      <vt:variant>
        <vt:i4>1048637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_Toc142565838</vt:lpwstr>
      </vt:variant>
      <vt:variant>
        <vt:i4>1048637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_Toc142565837</vt:lpwstr>
      </vt:variant>
      <vt:variant>
        <vt:i4>1048637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_Toc142565836</vt:lpwstr>
      </vt:variant>
      <vt:variant>
        <vt:i4>1048637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_Toc142565835</vt:lpwstr>
      </vt:variant>
      <vt:variant>
        <vt:i4>1048637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_Toc142565834</vt:lpwstr>
      </vt:variant>
      <vt:variant>
        <vt:i4>1048637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_Toc142565833</vt:lpwstr>
      </vt:variant>
      <vt:variant>
        <vt:i4>1048637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_Toc142565832</vt:lpwstr>
      </vt:variant>
      <vt:variant>
        <vt:i4>1048637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_Toc142565831</vt:lpwstr>
      </vt:variant>
      <vt:variant>
        <vt:i4>1048637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_Toc142565830</vt:lpwstr>
      </vt:variant>
      <vt:variant>
        <vt:i4>1114173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_Toc142565829</vt:lpwstr>
      </vt:variant>
      <vt:variant>
        <vt:i4>1114173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_Toc142565828</vt:lpwstr>
      </vt:variant>
      <vt:variant>
        <vt:i4>1114173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_Toc142565827</vt:lpwstr>
      </vt:variant>
      <vt:variant>
        <vt:i4>1114173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_Toc142565826</vt:lpwstr>
      </vt:variant>
      <vt:variant>
        <vt:i4>1114173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_Toc142565825</vt:lpwstr>
      </vt:variant>
      <vt:variant>
        <vt:i4>1114173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_Toc142565824</vt:lpwstr>
      </vt:variant>
      <vt:variant>
        <vt:i4>1114173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_Toc142565823</vt:lpwstr>
      </vt:variant>
      <vt:variant>
        <vt:i4>1114173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_Toc142565822</vt:lpwstr>
      </vt:variant>
      <vt:variant>
        <vt:i4>1114173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_Toc142565821</vt:lpwstr>
      </vt:variant>
      <vt:variant>
        <vt:i4>1114173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_Toc142565820</vt:lpwstr>
      </vt:variant>
      <vt:variant>
        <vt:i4>1179709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_Toc142565819</vt:lpwstr>
      </vt:variant>
      <vt:variant>
        <vt:i4>1179709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_Toc142565818</vt:lpwstr>
      </vt:variant>
      <vt:variant>
        <vt:i4>1179709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_Toc142565817</vt:lpwstr>
      </vt:variant>
      <vt:variant>
        <vt:i4>1179709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_Toc142565816</vt:lpwstr>
      </vt:variant>
      <vt:variant>
        <vt:i4>1179709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_Toc142565815</vt:lpwstr>
      </vt:variant>
      <vt:variant>
        <vt:i4>1179709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_Toc142565814</vt:lpwstr>
      </vt:variant>
      <vt:variant>
        <vt:i4>1179709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_Toc142565813</vt:lpwstr>
      </vt:variant>
      <vt:variant>
        <vt:i4>1245244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_Toc142565900</vt:lpwstr>
      </vt:variant>
      <vt:variant>
        <vt:i4>1703997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_Toc142565899</vt:lpwstr>
      </vt:variant>
      <vt:variant>
        <vt:i4>1703997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_Toc142565898</vt:lpwstr>
      </vt:variant>
      <vt:variant>
        <vt:i4>1703997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_Toc142565897</vt:lpwstr>
      </vt:variant>
      <vt:variant>
        <vt:i4>1703997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_Toc142565896</vt:lpwstr>
      </vt:variant>
      <vt:variant>
        <vt:i4>1703997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_Toc142565895</vt:lpwstr>
      </vt:variant>
      <vt:variant>
        <vt:i4>1703997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_Toc142565894</vt:lpwstr>
      </vt:variant>
      <vt:variant>
        <vt:i4>1703997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_Toc142565893</vt:lpwstr>
      </vt:variant>
      <vt:variant>
        <vt:i4>1703997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_Toc142565892</vt:lpwstr>
      </vt:variant>
      <vt:variant>
        <vt:i4>1703997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_Toc142565891</vt:lpwstr>
      </vt:variant>
      <vt:variant>
        <vt:i4>1703997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_Toc142565890</vt:lpwstr>
      </vt:variant>
      <vt:variant>
        <vt:i4>1769533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_Toc142565889</vt:lpwstr>
      </vt:variant>
      <vt:variant>
        <vt:i4>1769533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_Toc142565888</vt:lpwstr>
      </vt:variant>
      <vt:variant>
        <vt:i4>1769533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_Toc142565887</vt:lpwstr>
      </vt:variant>
      <vt:variant>
        <vt:i4>1769533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_Toc142565886</vt:lpwstr>
      </vt:variant>
      <vt:variant>
        <vt:i4>1769533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_Toc142565885</vt:lpwstr>
      </vt:variant>
      <vt:variant>
        <vt:i4>1769533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_Toc142565884</vt:lpwstr>
      </vt:variant>
      <vt:variant>
        <vt:i4>1769533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_Toc142565883</vt:lpwstr>
      </vt:variant>
      <vt:variant>
        <vt:i4>1769533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_Toc142565882</vt:lpwstr>
      </vt:variant>
      <vt:variant>
        <vt:i4>1769533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_Toc142565881</vt:lpwstr>
      </vt:variant>
      <vt:variant>
        <vt:i4>1769533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_Toc142565880</vt:lpwstr>
      </vt:variant>
      <vt:variant>
        <vt:i4>1310781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_Toc142565879</vt:lpwstr>
      </vt:variant>
      <vt:variant>
        <vt:i4>1310781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_Toc142565878</vt:lpwstr>
      </vt:variant>
      <vt:variant>
        <vt:i4>1310781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_Toc142565877</vt:lpwstr>
      </vt:variant>
      <vt:variant>
        <vt:i4>1310781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_Toc142565876</vt:lpwstr>
      </vt:variant>
      <vt:variant>
        <vt:i4>1310781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_Toc142565875</vt:lpwstr>
      </vt:variant>
      <vt:variant>
        <vt:i4>1310781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_Toc142565874</vt:lpwstr>
      </vt:variant>
      <vt:variant>
        <vt:i4>1310781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_Toc142565873</vt:lpwstr>
      </vt:variant>
      <vt:variant>
        <vt:i4>1310781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_Toc142565872</vt:lpwstr>
      </vt:variant>
      <vt:variant>
        <vt:i4>1310781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_Toc142565871</vt:lpwstr>
      </vt:variant>
      <vt:variant>
        <vt:i4>1310781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_Toc142565870</vt:lpwstr>
      </vt:variant>
      <vt:variant>
        <vt:i4>1376317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_Toc142565869</vt:lpwstr>
      </vt:variant>
      <vt:variant>
        <vt:i4>1376317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_Toc142565868</vt:lpwstr>
      </vt:variant>
      <vt:variant>
        <vt:i4>1376317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_Toc142565867</vt:lpwstr>
      </vt:variant>
      <vt:variant>
        <vt:i4>1376317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_Toc142565866</vt:lpwstr>
      </vt:variant>
      <vt:variant>
        <vt:i4>1376317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_Toc142565865</vt:lpwstr>
      </vt:variant>
      <vt:variant>
        <vt:i4>1376317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_Toc142565864</vt:lpwstr>
      </vt:variant>
      <vt:variant>
        <vt:i4>1376317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_Toc142565863</vt:lpwstr>
      </vt:variant>
      <vt:variant>
        <vt:i4>1376317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_Toc142565862</vt:lpwstr>
      </vt:variant>
      <vt:variant>
        <vt:i4>1376317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_Toc142565861</vt:lpwstr>
      </vt:variant>
      <vt:variant>
        <vt:i4>1376317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_Toc142565860</vt:lpwstr>
      </vt:variant>
      <vt:variant>
        <vt:i4>1441853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_Toc142565859</vt:lpwstr>
      </vt:variant>
      <vt:variant>
        <vt:i4>1441853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_Toc142565858</vt:lpwstr>
      </vt:variant>
      <vt:variant>
        <vt:i4>1441853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_Toc142565857</vt:lpwstr>
      </vt:variant>
      <vt:variant>
        <vt:i4>1441853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_Toc142565856</vt:lpwstr>
      </vt:variant>
      <vt:variant>
        <vt:i4>1441853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_Toc142565855</vt:lpwstr>
      </vt:variant>
      <vt:variant>
        <vt:i4>1441853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_Toc142565854</vt:lpwstr>
      </vt:variant>
      <vt:variant>
        <vt:i4>1441853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_Toc142565853</vt:lpwstr>
      </vt:variant>
      <vt:variant>
        <vt:i4>1441853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_Toc142565852</vt:lpwstr>
      </vt:variant>
      <vt:variant>
        <vt:i4>1441853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_Toc142565851</vt:lpwstr>
      </vt:variant>
      <vt:variant>
        <vt:i4>1441853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_Toc142565850</vt:lpwstr>
      </vt:variant>
      <vt:variant>
        <vt:i4>1507389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_Toc142565849</vt:lpwstr>
      </vt:variant>
      <vt:variant>
        <vt:i4>1507389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_Toc142565848</vt:lpwstr>
      </vt:variant>
      <vt:variant>
        <vt:i4>1507389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_Toc142565847</vt:lpwstr>
      </vt:variant>
      <vt:variant>
        <vt:i4>1507389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_Toc142565846</vt:lpwstr>
      </vt:variant>
      <vt:variant>
        <vt:i4>1507389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_Toc142565845</vt:lpwstr>
      </vt:variant>
      <vt:variant>
        <vt:i4>1507389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_Toc142565844</vt:lpwstr>
      </vt:variant>
      <vt:variant>
        <vt:i4>1507389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_Toc142565843</vt:lpwstr>
      </vt:variant>
      <vt:variant>
        <vt:i4>1507389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_Toc142565842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Level D</dc:title>
  <dc:subject>V14</dc:subject>
  <dc:creator>Stefan Exner</dc:creator>
  <cp:keywords/>
  <dc:description>Die Rechte an diesem Template für einen Report D liegen bei Decisio. Die Vorlage darf ausschließlich von unseren Kursteilnehmern verwendet werden.</dc:description>
  <cp:lastModifiedBy>Karla Daniela Gular  Aguilera</cp:lastModifiedBy>
  <cp:revision>5</cp:revision>
  <cp:lastPrinted>2018-04-12T08:24:00Z</cp:lastPrinted>
  <dcterms:created xsi:type="dcterms:W3CDTF">2024-02-03T13:15:00Z</dcterms:created>
  <dcterms:modified xsi:type="dcterms:W3CDTF">2024-02-23T15:46:00Z</dcterms:modified>
  <cp:category/>
</cp:coreProperties>
</file>